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A48FB" w14:textId="1DD24DE0" w:rsidR="00A94A7A" w:rsidRPr="009053F2" w:rsidRDefault="004D32F5" w:rsidP="007418B6">
      <w:pPr>
        <w:pStyle w:val="Puesto"/>
        <w:spacing w:before="0"/>
        <w:jc w:val="right"/>
        <w:rPr>
          <w:rFonts w:ascii="Montserrat" w:hAnsi="Montserrat"/>
        </w:rPr>
      </w:pPr>
      <w:r w:rsidRPr="009053F2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1312" behindDoc="1" locked="0" layoutInCell="1" allowOverlap="1" wp14:anchorId="2802559B" wp14:editId="04D24993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699" w:rsidRPr="009053F2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01FA0815" wp14:editId="608FDAB1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E9B0E" w14:textId="77777777" w:rsidR="00A94A7A" w:rsidRPr="009053F2" w:rsidRDefault="00A94A7A" w:rsidP="007418B6">
      <w:pPr>
        <w:pStyle w:val="Puesto"/>
        <w:spacing w:before="0"/>
        <w:rPr>
          <w:rFonts w:ascii="Montserrat" w:hAnsi="Montserrat"/>
        </w:rPr>
      </w:pPr>
    </w:p>
    <w:p w14:paraId="382B2FDE" w14:textId="77777777" w:rsidR="004D32F5" w:rsidRPr="009053F2" w:rsidRDefault="004D32F5" w:rsidP="007418B6">
      <w:pPr>
        <w:pStyle w:val="Puesto"/>
        <w:spacing w:before="0"/>
        <w:rPr>
          <w:rFonts w:ascii="Montserrat" w:hAnsi="Montserrat"/>
          <w:color w:val="0070C0"/>
        </w:rPr>
      </w:pPr>
    </w:p>
    <w:p w14:paraId="33C2B9BD" w14:textId="77777777" w:rsidR="004D32F5" w:rsidRPr="009053F2" w:rsidRDefault="004D32F5" w:rsidP="007418B6">
      <w:pPr>
        <w:pStyle w:val="Puesto"/>
        <w:spacing w:before="0"/>
        <w:rPr>
          <w:rFonts w:ascii="Montserrat" w:hAnsi="Montserrat"/>
          <w:color w:val="0070C0"/>
        </w:rPr>
      </w:pPr>
    </w:p>
    <w:p w14:paraId="0637402F" w14:textId="77777777" w:rsidR="007E4DB3" w:rsidRPr="009053F2" w:rsidRDefault="007E4DB3" w:rsidP="007418B6">
      <w:pPr>
        <w:pStyle w:val="Puesto"/>
        <w:spacing w:before="0"/>
        <w:rPr>
          <w:rFonts w:ascii="Montserrat" w:hAnsi="Montserrat"/>
          <w:color w:val="0070C0"/>
        </w:rPr>
      </w:pPr>
    </w:p>
    <w:p w14:paraId="644F9CCB" w14:textId="7E06B06C" w:rsidR="004D32F5" w:rsidRPr="009053F2" w:rsidRDefault="008026A6" w:rsidP="007418B6">
      <w:pPr>
        <w:pStyle w:val="Puest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</w:t>
      </w:r>
      <w:r w:rsidR="004D32F5" w:rsidRPr="009053F2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oder Ejecutivo del Estado</w:t>
      </w:r>
    </w:p>
    <w:p w14:paraId="5C9C6371" w14:textId="77777777" w:rsidR="00073565" w:rsidRPr="009053F2" w:rsidRDefault="0007356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DCE6472" w14:textId="77777777" w:rsidR="007E4DB3" w:rsidRPr="009053F2" w:rsidRDefault="007E4DB3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3BCB1F8" w14:textId="37BB3C91" w:rsidR="004D32F5" w:rsidRPr="009053F2" w:rsidRDefault="004D32F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64DE3B4A" w14:textId="77777777" w:rsidR="004D32F5" w:rsidRPr="009053F2" w:rsidRDefault="004D32F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B69687B" w14:textId="3E7E91B4" w:rsidR="00A94A7A" w:rsidRPr="009053F2" w:rsidRDefault="004014ED" w:rsidP="007418B6">
      <w:pPr>
        <w:pStyle w:val="Puesto"/>
        <w:spacing w:before="0"/>
        <w:rPr>
          <w:rFonts w:ascii="Montserrat" w:hAnsi="Montserrat"/>
          <w:sz w:val="40"/>
          <w:szCs w:val="40"/>
        </w:rPr>
      </w:pPr>
      <w:r w:rsidRPr="009053F2">
        <w:rPr>
          <w:rFonts w:ascii="Montserrat" w:hAnsi="Montserrat"/>
          <w:sz w:val="40"/>
          <w:szCs w:val="40"/>
        </w:rPr>
        <w:t>M</w:t>
      </w:r>
      <w:r w:rsidR="001B651C" w:rsidRPr="009053F2">
        <w:rPr>
          <w:rFonts w:ascii="Montserrat" w:hAnsi="Montserrat"/>
          <w:sz w:val="40"/>
          <w:szCs w:val="40"/>
        </w:rPr>
        <w:t xml:space="preserve">odelado </w:t>
      </w:r>
      <w:r w:rsidRPr="009053F2">
        <w:rPr>
          <w:rFonts w:ascii="Montserrat" w:hAnsi="Montserrat"/>
          <w:sz w:val="40"/>
          <w:szCs w:val="40"/>
        </w:rPr>
        <w:t xml:space="preserve">de Procedimientos </w:t>
      </w:r>
      <w:r w:rsidR="001B651C" w:rsidRPr="009053F2">
        <w:rPr>
          <w:rFonts w:ascii="Montserrat" w:hAnsi="Montserrat"/>
          <w:sz w:val="40"/>
          <w:szCs w:val="40"/>
        </w:rPr>
        <w:t xml:space="preserve">As </w:t>
      </w:r>
      <w:proofErr w:type="spellStart"/>
      <w:r w:rsidR="001B651C" w:rsidRPr="009053F2">
        <w:rPr>
          <w:rFonts w:ascii="Montserrat" w:hAnsi="Montserrat"/>
          <w:sz w:val="40"/>
          <w:szCs w:val="40"/>
        </w:rPr>
        <w:t>Is</w:t>
      </w:r>
      <w:proofErr w:type="spellEnd"/>
    </w:p>
    <w:p w14:paraId="2ED61C0F" w14:textId="77777777" w:rsidR="00A94A7A" w:rsidRPr="009053F2" w:rsidRDefault="00A94A7A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59E1A30" w14:textId="77777777" w:rsidR="004D32F5" w:rsidRPr="009053F2" w:rsidRDefault="004D32F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1D46A44C" w14:textId="77777777" w:rsidR="004D32F5" w:rsidRDefault="004D32F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7993E288" w14:textId="77777777" w:rsidR="004D32F5" w:rsidRPr="009053F2" w:rsidRDefault="004D32F5" w:rsidP="007418B6">
      <w:pPr>
        <w:pStyle w:val="Puest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9096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4139"/>
      </w:tblGrid>
      <w:tr w:rsidR="000B360F" w:rsidRPr="004469FD" w14:paraId="40C9A8B6" w14:textId="77777777" w:rsidTr="001D4DA6">
        <w:trPr>
          <w:jc w:val="center"/>
        </w:trPr>
        <w:tc>
          <w:tcPr>
            <w:tcW w:w="2972" w:type="dxa"/>
            <w:vAlign w:val="center"/>
          </w:tcPr>
          <w:p w14:paraId="4E666334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1985" w:type="dxa"/>
            <w:vAlign w:val="center"/>
          </w:tcPr>
          <w:p w14:paraId="48F892D0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139" w:type="dxa"/>
            <w:vAlign w:val="center"/>
          </w:tcPr>
          <w:p w14:paraId="03251600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0B360F" w:rsidRPr="004469FD" w14:paraId="3E94D790" w14:textId="77777777" w:rsidTr="001D4DA6">
        <w:trPr>
          <w:jc w:val="center"/>
        </w:trPr>
        <w:tc>
          <w:tcPr>
            <w:tcW w:w="2972" w:type="dxa"/>
            <w:vAlign w:val="center"/>
          </w:tcPr>
          <w:p w14:paraId="135A1621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1985" w:type="dxa"/>
            <w:vAlign w:val="center"/>
          </w:tcPr>
          <w:p w14:paraId="020FA976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SIOX</w:t>
            </w:r>
          </w:p>
        </w:tc>
        <w:tc>
          <w:tcPr>
            <w:tcW w:w="4139" w:type="dxa"/>
          </w:tcPr>
          <w:p w14:paraId="2DE4D38F" w14:textId="77777777" w:rsidR="000B360F" w:rsidRPr="004469FD" w:rsidRDefault="000B360F" w:rsidP="001D4DA6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Cs/>
                <w:sz w:val="24"/>
              </w:rPr>
              <w:t>Servicios profesionales especializados para el análisis, diseño, desarrollo e implementación de un sistema integral para la gestión recaudatoria y el seguimiento de la política fiscal estatal, Fase 1</w:t>
            </w:r>
          </w:p>
        </w:tc>
      </w:tr>
    </w:tbl>
    <w:p w14:paraId="07DEC47C" w14:textId="77777777" w:rsidR="004D32F5" w:rsidRPr="009053F2" w:rsidRDefault="004D32F5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41CF0126" w14:textId="77777777" w:rsidR="004D32F5" w:rsidRPr="009053F2" w:rsidRDefault="004D32F5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738D3F92" w14:textId="77777777" w:rsidR="007E4DB3" w:rsidRPr="009053F2" w:rsidRDefault="007E4DB3" w:rsidP="000B360F">
      <w:pPr>
        <w:pStyle w:val="Puesto"/>
        <w:spacing w:before="0"/>
        <w:jc w:val="both"/>
        <w:rPr>
          <w:rFonts w:ascii="Montserrat" w:hAnsi="Montserrat"/>
          <w:sz w:val="24"/>
        </w:rPr>
      </w:pPr>
    </w:p>
    <w:p w14:paraId="24F362E5" w14:textId="77777777" w:rsidR="007E4DB3" w:rsidRDefault="007E4DB3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5A493322" w14:textId="77777777" w:rsidR="001D4DA6" w:rsidRDefault="001D4DA6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453B85C7" w14:textId="77777777" w:rsidR="001D4DA6" w:rsidRDefault="001D4DA6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178808C0" w14:textId="77777777" w:rsidR="001D4DA6" w:rsidRDefault="001D4DA6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58C45EFA" w14:textId="77777777" w:rsidR="001D4DA6" w:rsidRDefault="001D4DA6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007C83A0" w14:textId="77777777" w:rsidR="001D4DA6" w:rsidRPr="009053F2" w:rsidRDefault="001D4DA6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02B2202C" w14:textId="77777777" w:rsidR="007E4DB3" w:rsidRPr="009053F2" w:rsidRDefault="007E4DB3" w:rsidP="007418B6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4BE8936B" w14:textId="3BDEC3BB" w:rsidR="007E4DB3" w:rsidRPr="009053F2" w:rsidRDefault="004D32F5" w:rsidP="000B360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9053F2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p w14:paraId="735640B2" w14:textId="3523D031" w:rsidR="00A94A7A" w:rsidRDefault="00A94A7A" w:rsidP="007418B6">
      <w:pPr>
        <w:pStyle w:val="Puesto"/>
        <w:tabs>
          <w:tab w:val="left" w:pos="1939"/>
          <w:tab w:val="center" w:pos="4987"/>
        </w:tabs>
        <w:spacing w:before="0"/>
        <w:rPr>
          <w:rFonts w:ascii="Montserrat" w:hAnsi="Montserrat"/>
          <w:sz w:val="28"/>
          <w:szCs w:val="28"/>
        </w:rPr>
      </w:pPr>
      <w:r w:rsidRPr="009053F2">
        <w:rPr>
          <w:rFonts w:ascii="Montserrat" w:hAnsi="Montserrat"/>
          <w:sz w:val="28"/>
          <w:szCs w:val="28"/>
        </w:rPr>
        <w:lastRenderedPageBreak/>
        <w:t>Contenido</w:t>
      </w:r>
    </w:p>
    <w:p w14:paraId="0781C789" w14:textId="77777777" w:rsidR="00F85F44" w:rsidRPr="00F208AC" w:rsidRDefault="00A94A7A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r w:rsidRPr="009053F2">
        <w:rPr>
          <w:rFonts w:ascii="Montserrat" w:hAnsi="Montserrat" w:cstheme="minorHAnsi"/>
          <w:lang w:val="es-MX"/>
        </w:rPr>
        <w:fldChar w:fldCharType="begin"/>
      </w:r>
      <w:r w:rsidRPr="009053F2">
        <w:rPr>
          <w:rFonts w:ascii="Montserrat" w:hAnsi="Montserrat" w:cstheme="minorHAnsi"/>
          <w:lang w:val="es-MX"/>
        </w:rPr>
        <w:instrText xml:space="preserve"> TOC \o "1-4" \h \z \u </w:instrText>
      </w:r>
      <w:r w:rsidRPr="009053F2">
        <w:rPr>
          <w:rFonts w:ascii="Montserrat" w:hAnsi="Montserrat" w:cstheme="minorHAnsi"/>
          <w:lang w:val="es-MX"/>
        </w:rPr>
        <w:fldChar w:fldCharType="separate"/>
      </w:r>
      <w:hyperlink w:anchor="_Toc180490479" w:history="1">
        <w:r w:rsidR="00F85F44" w:rsidRPr="00F208AC">
          <w:rPr>
            <w:rStyle w:val="Hipervnculo"/>
            <w:rFonts w:ascii="Montserrrat" w:hAnsi="Montserrrat"/>
            <w:noProof/>
          </w:rPr>
          <w:t>1.</w:t>
        </w:r>
        <w:r w:rsidR="00F85F44"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F85F44" w:rsidRPr="00F208AC">
          <w:rPr>
            <w:rStyle w:val="Hipervnculo"/>
            <w:rFonts w:ascii="Montserrrat" w:hAnsi="Montserrrat"/>
            <w:noProof/>
          </w:rPr>
          <w:t>Introducción</w:t>
        </w:r>
        <w:r w:rsidR="00F85F44" w:rsidRPr="00F208AC">
          <w:rPr>
            <w:rFonts w:ascii="Montserrrat" w:hAnsi="Montserrrat"/>
            <w:noProof/>
            <w:webHidden/>
          </w:rPr>
          <w:tab/>
        </w:r>
        <w:r w:rsidR="00F85F44" w:rsidRPr="00F208AC">
          <w:rPr>
            <w:rFonts w:ascii="Montserrrat" w:hAnsi="Montserrrat"/>
            <w:noProof/>
            <w:webHidden/>
          </w:rPr>
          <w:fldChar w:fldCharType="begin"/>
        </w:r>
        <w:r w:rsidR="00F85F44" w:rsidRPr="00F208AC">
          <w:rPr>
            <w:rFonts w:ascii="Montserrrat" w:hAnsi="Montserrrat"/>
            <w:noProof/>
            <w:webHidden/>
          </w:rPr>
          <w:instrText xml:space="preserve"> PAGEREF _Toc180490479 \h </w:instrText>
        </w:r>
        <w:r w:rsidR="00F85F44" w:rsidRPr="00F208AC">
          <w:rPr>
            <w:rFonts w:ascii="Montserrrat" w:hAnsi="Montserrrat"/>
            <w:noProof/>
            <w:webHidden/>
          </w:rPr>
        </w:r>
        <w:r w:rsidR="00F85F44" w:rsidRPr="00F208AC">
          <w:rPr>
            <w:rFonts w:ascii="Montserrrat" w:hAnsi="Montserrrat"/>
            <w:noProof/>
            <w:webHidden/>
          </w:rPr>
          <w:fldChar w:fldCharType="separate"/>
        </w:r>
        <w:r w:rsidR="00F85F44" w:rsidRPr="00F208AC">
          <w:rPr>
            <w:rFonts w:ascii="Montserrrat" w:hAnsi="Montserrrat"/>
            <w:noProof/>
            <w:webHidden/>
          </w:rPr>
          <w:t>5</w:t>
        </w:r>
        <w:r w:rsidR="00F85F44"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8D094B6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0" w:history="1">
        <w:r w:rsidRPr="00F208AC">
          <w:rPr>
            <w:rStyle w:val="Hipervnculo"/>
            <w:rFonts w:ascii="Montserrrat" w:hAnsi="Montserrrat"/>
            <w:noProof/>
          </w:rPr>
          <w:t>1.1.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</w:rPr>
          <w:t>Definiciones, Abreviaturas y Referencias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_Toc180490480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4E5B79A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1" w:history="1">
        <w:r w:rsidRPr="00F208AC">
          <w:rPr>
            <w:rStyle w:val="Hipervnculo"/>
            <w:rFonts w:ascii="Montserrrat" w:hAnsi="Montserrrat"/>
            <w:noProof/>
          </w:rPr>
          <w:t>2.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</w:rPr>
          <w:t>Modelo del Flujo de Negocio AS – IS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_Toc180490481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6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BC14C3C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2" w:history="1">
        <w:r w:rsidRPr="00F208AC">
          <w:rPr>
            <w:rStyle w:val="Hipervnculo"/>
            <w:rFonts w:ascii="Montserrrat" w:hAnsi="Montserrrat"/>
            <w:noProof/>
            <w:lang w:val="es-MX"/>
          </w:rPr>
          <w:t>3.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Procesos de Padrón de Impuestos Federales y Estatales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_Toc180490482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519689F7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3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1. Registrar Contribuyente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_Toc180490483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7379F5A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4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3.1.1.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_Toc180490484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BE8F246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5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3.1.2.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_Toc180490485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2A33235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6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3.1.3.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_Toc180490486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09C9FFBD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7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_Toc180490487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9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25649907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8" w:history="1">
        <w:r w:rsidRPr="00F208AC">
          <w:rPr>
            <w:rStyle w:val="Hipervnculo"/>
            <w:rFonts w:ascii="Montserrrat" w:hAnsi="Montserrrat"/>
            <w:noProof/>
            <w:lang w:val="es-MX"/>
          </w:rPr>
          <w:t>3.1.5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_Toc180490488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F4F7132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89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2. Presentar Declaraciones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_Toc180490489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12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5B641DD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0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3.2.1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_Toc180490490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12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7C0985B0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1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_Toc180490491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12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45A98F1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2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_Toc180490492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12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72AA0D85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3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_Toc180490493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12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00D59B76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4" w:history="1">
        <w:r w:rsidRPr="00F208AC">
          <w:rPr>
            <w:rStyle w:val="Hipervnculo"/>
            <w:rFonts w:ascii="Montserrrat" w:hAnsi="Montserrrat"/>
            <w:noProof/>
            <w:lang w:val="es-MX"/>
          </w:rPr>
          <w:t>3.2.5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_Toc180490494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14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DB99FF6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5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3. Gestión de CIP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_Toc180490495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753A6CA4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6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3.3.1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_Toc180490496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5D66D7D5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7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_Toc180490497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D72FF8A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8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_Toc180490498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FC21FF5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499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_Toc180490499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6550D723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0" w:history="1">
        <w:r w:rsidRPr="00F208AC">
          <w:rPr>
            <w:rStyle w:val="Hipervnculo"/>
            <w:rFonts w:ascii="Montserrrat" w:hAnsi="Montserrrat"/>
            <w:noProof/>
            <w:lang w:val="es-MX"/>
          </w:rPr>
          <w:t>3.3.5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_Toc180490500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17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695A5173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1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4. Bloqueo obligación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_Toc180490501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8F38CA8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2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3.4.1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_Toc180490502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267E7BE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3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_Toc180490503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27322E47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4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_Toc180490504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B2633DB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5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_Toc180490505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18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3A03F23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6" w:history="1">
        <w:r w:rsidRPr="00F208AC">
          <w:rPr>
            <w:rStyle w:val="Hipervnculo"/>
            <w:rFonts w:ascii="Montserrrat" w:hAnsi="Montserrrat"/>
            <w:noProof/>
            <w:lang w:val="es-MX"/>
          </w:rPr>
          <w:t>3.4.5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_Toc180490506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20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05A2EEBF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7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5. Unificación y Corrección de RFC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_Toc180490507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56ADBE5F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8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3.5.1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_Toc180490508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626D2A10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09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_Toc180490509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0F382B4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0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_Toc180490510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68E9F387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1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_Toc180490511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21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72306E76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2" w:history="1">
        <w:r w:rsidRPr="00F208AC">
          <w:rPr>
            <w:rStyle w:val="Hipervnculo"/>
            <w:rFonts w:ascii="Montserrrat" w:hAnsi="Montserrrat"/>
            <w:noProof/>
            <w:lang w:val="es-MX"/>
          </w:rPr>
          <w:t>3.5.5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_Toc180490512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24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470A9EB3" w14:textId="77777777" w:rsidR="00F85F44" w:rsidRPr="00F208AC" w:rsidRDefault="00F85F44">
      <w:pPr>
        <w:pStyle w:val="TDC1"/>
        <w:tabs>
          <w:tab w:val="left" w:pos="567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3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Funcionalidad 6. Avisos fiscales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_Toc180490513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7D77205A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4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3.6.1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Objetivo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_Toc180490514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5E21090A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5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3.6.2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Entradas / Proveedor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_Toc180490515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3464B7A6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6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3.6.3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Resultados / Cliente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_Toc180490516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6E62E2E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7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3.6.4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Diagrama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_Toc180490517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25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7864A25" w14:textId="77777777" w:rsidR="00F85F44" w:rsidRPr="00F208AC" w:rsidRDefault="00F85F44">
      <w:pPr>
        <w:pStyle w:val="TDC1"/>
        <w:tabs>
          <w:tab w:val="left" w:pos="800"/>
          <w:tab w:val="right" w:leader="dot" w:pos="10072"/>
        </w:tabs>
        <w:rPr>
          <w:rFonts w:ascii="Montserrrat" w:eastAsiaTheme="minorEastAsia" w:hAnsi="Montser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8" w:history="1">
        <w:r w:rsidRPr="00F208AC">
          <w:rPr>
            <w:rStyle w:val="Hipervnculo"/>
            <w:rFonts w:ascii="Montserrrat" w:hAnsi="Montserrrat"/>
            <w:noProof/>
            <w:lang w:val="es-MX"/>
          </w:rPr>
          <w:t>3.6.5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  <w:lang w:val="es-MX"/>
          </w:rPr>
          <w:t>Requerimientos relacionados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_Toc180490518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27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15D72019" w14:textId="77777777" w:rsidR="00F85F44" w:rsidRDefault="00F85F44">
      <w:pPr>
        <w:pStyle w:val="TDC1"/>
        <w:tabs>
          <w:tab w:val="left" w:pos="34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490519" w:history="1">
        <w:r w:rsidRPr="00F208AC">
          <w:rPr>
            <w:rStyle w:val="Hipervnculo"/>
            <w:rFonts w:ascii="Montserrrat" w:hAnsi="Montserrrat"/>
            <w:noProof/>
          </w:rPr>
          <w:t>4</w:t>
        </w:r>
        <w:r w:rsidRPr="00F208AC">
          <w:rPr>
            <w:rFonts w:ascii="Montserrrat" w:eastAsiaTheme="minorEastAsia" w:hAnsi="Montser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F208AC">
          <w:rPr>
            <w:rStyle w:val="Hipervnculo"/>
            <w:rFonts w:ascii="Montserrrat" w:hAnsi="Montserrrat"/>
            <w:noProof/>
          </w:rPr>
          <w:t>Firmas de Aprobación</w:t>
        </w:r>
        <w:r w:rsidRPr="00F208AC">
          <w:rPr>
            <w:rFonts w:ascii="Montserrrat" w:hAnsi="Montserrrat"/>
            <w:noProof/>
            <w:webHidden/>
          </w:rPr>
          <w:tab/>
        </w:r>
        <w:r w:rsidRPr="00F208AC">
          <w:rPr>
            <w:rFonts w:ascii="Montserrrat" w:hAnsi="Montserrrat"/>
            <w:noProof/>
            <w:webHidden/>
          </w:rPr>
          <w:fldChar w:fldCharType="begin"/>
        </w:r>
        <w:r w:rsidRPr="00F208AC">
          <w:rPr>
            <w:rFonts w:ascii="Montserrrat" w:hAnsi="Montserrrat"/>
            <w:noProof/>
            <w:webHidden/>
          </w:rPr>
          <w:instrText xml:space="preserve"> PAGEREF _Toc180490519 \h </w:instrText>
        </w:r>
        <w:r w:rsidRPr="00F208AC">
          <w:rPr>
            <w:rFonts w:ascii="Montserrrat" w:hAnsi="Montserrrat"/>
            <w:noProof/>
            <w:webHidden/>
          </w:rPr>
        </w:r>
        <w:r w:rsidRPr="00F208AC">
          <w:rPr>
            <w:rFonts w:ascii="Montserrrat" w:hAnsi="Montserrrat"/>
            <w:noProof/>
            <w:webHidden/>
          </w:rPr>
          <w:fldChar w:fldCharType="separate"/>
        </w:r>
        <w:r w:rsidRPr="00F208AC">
          <w:rPr>
            <w:rFonts w:ascii="Montserrrat" w:hAnsi="Montserrrat"/>
            <w:noProof/>
            <w:webHidden/>
          </w:rPr>
          <w:t>27</w:t>
        </w:r>
        <w:r w:rsidRPr="00F208AC">
          <w:rPr>
            <w:rFonts w:ascii="Montserrrat" w:hAnsi="Montserrrat"/>
            <w:noProof/>
            <w:webHidden/>
          </w:rPr>
          <w:fldChar w:fldCharType="end"/>
        </w:r>
      </w:hyperlink>
    </w:p>
    <w:p w14:paraId="337993CF" w14:textId="281CB388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  <w:r w:rsidRPr="009053F2">
        <w:rPr>
          <w:rFonts w:ascii="Montserrat" w:hAnsi="Montserrat" w:cstheme="minorHAnsi"/>
          <w:lang w:val="es-MX"/>
        </w:rPr>
        <w:fldChar w:fldCharType="end"/>
      </w:r>
    </w:p>
    <w:p w14:paraId="5A284536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55F420BA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11985FEE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1DA4F791" w14:textId="34FEA5B5" w:rsidR="00A94A7A" w:rsidRPr="009053F2" w:rsidRDefault="00A94A7A" w:rsidP="007418B6">
      <w:pPr>
        <w:tabs>
          <w:tab w:val="left" w:pos="5885"/>
        </w:tabs>
        <w:spacing w:before="0" w:after="0" w:line="240" w:lineRule="auto"/>
        <w:jc w:val="left"/>
        <w:rPr>
          <w:rFonts w:ascii="Montserrat" w:hAnsi="Montserrat"/>
          <w:lang w:val="es-MX"/>
        </w:rPr>
      </w:pPr>
      <w:r w:rsidRPr="009053F2">
        <w:rPr>
          <w:rFonts w:ascii="Montserrat" w:hAnsi="Montserrat"/>
          <w:lang w:val="es-MX"/>
        </w:rPr>
        <w:br w:type="page"/>
      </w:r>
    </w:p>
    <w:p w14:paraId="617CBEFC" w14:textId="77777777" w:rsidR="00057985" w:rsidRPr="004469FD" w:rsidRDefault="00057985" w:rsidP="007418B6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bookmarkStart w:id="0" w:name="_Toc456598587"/>
      <w:bookmarkStart w:id="1" w:name="_Toc456600918"/>
      <w:bookmarkStart w:id="2" w:name="_Toc436203377"/>
      <w:bookmarkStart w:id="3" w:name="_Toc452813577"/>
      <w:r w:rsidRPr="004469FD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</w:p>
    <w:p w14:paraId="09B7A27E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64E16030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4147"/>
        <w:gridCol w:w="2977"/>
        <w:gridCol w:w="1554"/>
      </w:tblGrid>
      <w:tr w:rsidR="00057985" w:rsidRPr="004469FD" w14:paraId="430402C1" w14:textId="77777777" w:rsidTr="001D4DA6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3533F5EB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4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147" w:type="dxa"/>
            <w:shd w:val="clear" w:color="auto" w:fill="BFBFBF" w:themeFill="background1" w:themeFillShade="BF"/>
            <w:vAlign w:val="center"/>
          </w:tcPr>
          <w:p w14:paraId="256E021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08536F19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3D9C8C9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54F86B0F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300673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274481D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61FF4E4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1A6C1B5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062C9D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28E68ED5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00244A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62110BF1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057985" w:rsidRPr="004469FD" w14:paraId="56D99F25" w14:textId="77777777" w:rsidTr="001D4DA6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0BEA76AA" w14:textId="77777777" w:rsidR="00057985" w:rsidRPr="00E760A0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 w:rsidRPr="00E760A0">
              <w:rPr>
                <w:rFonts w:ascii="Montserrat" w:hAnsi="Montserrat" w:cstheme="minorHAnsi"/>
                <w:szCs w:val="20"/>
              </w:rPr>
              <w:t>0.01</w:t>
            </w:r>
            <w:r w:rsidRPr="00E760A0">
              <w:rPr>
                <w:rFonts w:ascii="Montserrat" w:hAnsi="Montserrat" w:cstheme="minorHAnsi"/>
                <w:vanish/>
                <w:szCs w:val="20"/>
              </w:rPr>
              <w:t>0.01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3CD71559" w14:textId="77777777" w:rsidR="00057985" w:rsidRPr="00E760A0" w:rsidRDefault="00057985" w:rsidP="007418B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E760A0">
              <w:rPr>
                <w:rFonts w:ascii="Montserrat" w:hAnsi="Montserrat" w:cstheme="minorHAnsi"/>
                <w:szCs w:val="20"/>
              </w:rPr>
              <w:t>Creación del documento.</w:t>
            </w:r>
            <w:r w:rsidRPr="00E760A0">
              <w:rPr>
                <w:rFonts w:ascii="Montserrat" w:hAnsi="Montserrat" w:cstheme="minorHAnsi"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25ADD03" w14:textId="090E287B" w:rsidR="00057985" w:rsidRPr="00E760A0" w:rsidRDefault="001D4DA6" w:rsidP="007418B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proofErr w:type="spellStart"/>
            <w:r>
              <w:rPr>
                <w:rFonts w:ascii="Montserrat" w:hAnsi="Montserrat" w:cstheme="minorHAnsi"/>
                <w:szCs w:val="20"/>
              </w:rPr>
              <w:t>Miledi</w:t>
            </w:r>
            <w:proofErr w:type="spellEnd"/>
            <w:r>
              <w:rPr>
                <w:rFonts w:ascii="Montserrat" w:hAnsi="Montserrat" w:cstheme="minorHAnsi"/>
                <w:szCs w:val="20"/>
              </w:rPr>
              <w:t xml:space="preserve"> Arias </w:t>
            </w:r>
            <w:proofErr w:type="spellStart"/>
            <w:r>
              <w:rPr>
                <w:rFonts w:ascii="Montserrat" w:hAnsi="Montserrat" w:cstheme="minorHAnsi"/>
                <w:szCs w:val="20"/>
              </w:rPr>
              <w:t>Arias</w:t>
            </w:r>
            <w:proofErr w:type="spellEnd"/>
          </w:p>
        </w:tc>
        <w:tc>
          <w:tcPr>
            <w:tcW w:w="1554" w:type="dxa"/>
          </w:tcPr>
          <w:p w14:paraId="12DD823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4"/>
    </w:tbl>
    <w:p w14:paraId="08ED091F" w14:textId="473A2C5B" w:rsidR="00057985" w:rsidRDefault="00057985" w:rsidP="007418B6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1DC46977" w14:textId="77777777" w:rsidR="00057985" w:rsidRDefault="00057985" w:rsidP="007418B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5CBA41CD" w14:textId="5D6F1106" w:rsidR="00A94A7A" w:rsidRPr="009053F2" w:rsidRDefault="00A94A7A" w:rsidP="007418B6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5" w:name="_Toc180490479"/>
      <w:r w:rsidRPr="009053F2">
        <w:rPr>
          <w:rFonts w:ascii="Montserrat" w:hAnsi="Montserrat"/>
          <w:sz w:val="20"/>
        </w:rPr>
        <w:lastRenderedPageBreak/>
        <w:t>Introducción</w:t>
      </w:r>
      <w:bookmarkEnd w:id="5"/>
    </w:p>
    <w:bookmarkEnd w:id="0"/>
    <w:bookmarkEnd w:id="1"/>
    <w:p w14:paraId="1D2648FD" w14:textId="77777777" w:rsidR="004D32F5" w:rsidRPr="00F85F44" w:rsidRDefault="004D32F5" w:rsidP="007418B6">
      <w:pPr>
        <w:pStyle w:val="ndice2"/>
        <w:rPr>
          <w:rFonts w:ascii="Montserrat" w:hAnsi="Montserrat"/>
          <w:i w:val="0"/>
        </w:rPr>
      </w:pPr>
    </w:p>
    <w:p w14:paraId="730E2A0C" w14:textId="3BE5924D" w:rsidR="000217ED" w:rsidRPr="00104E0E" w:rsidRDefault="00944398" w:rsidP="000217ED">
      <w:pPr>
        <w:ind w:right="17"/>
        <w:rPr>
          <w:rFonts w:ascii="Montserrat" w:hAnsi="Montserrat"/>
          <w:szCs w:val="20"/>
        </w:rPr>
      </w:pPr>
      <w:r>
        <w:rPr>
          <w:rFonts w:ascii="Montserrat" w:hAnsi="Montserrat"/>
        </w:rPr>
        <w:t xml:space="preserve">El presente documento tiene la finalidad de mostrar el análisis realizado en el sprint 2 sobre los procesos </w:t>
      </w:r>
      <w:r w:rsidR="001D4DA6">
        <w:rPr>
          <w:rFonts w:ascii="Montserrat" w:hAnsi="Montserrat"/>
        </w:rPr>
        <w:t>actuales que se ejecutan en el S</w:t>
      </w:r>
      <w:r>
        <w:rPr>
          <w:rFonts w:ascii="Montserrat" w:hAnsi="Montserrat"/>
        </w:rPr>
        <w:t>istema</w:t>
      </w:r>
      <w:r w:rsidR="001D4DA6">
        <w:rPr>
          <w:rFonts w:ascii="Montserrat" w:hAnsi="Montserrat"/>
        </w:rPr>
        <w:t xml:space="preserve"> de Ingresos de Oaxaca</w:t>
      </w:r>
      <w:r>
        <w:rPr>
          <w:rFonts w:ascii="Montserrat" w:hAnsi="Montserrat"/>
        </w:rPr>
        <w:t xml:space="preserve"> </w:t>
      </w:r>
      <w:r w:rsidR="001D4DA6">
        <w:rPr>
          <w:rFonts w:ascii="Montserrat" w:hAnsi="Montserrat"/>
        </w:rPr>
        <w:t>(</w:t>
      </w:r>
      <w:r>
        <w:rPr>
          <w:rFonts w:ascii="Montserrat" w:hAnsi="Montserrat"/>
        </w:rPr>
        <w:t>SIOX</w:t>
      </w:r>
      <w:r w:rsidR="001D4DA6">
        <w:rPr>
          <w:rFonts w:ascii="Montserrat" w:hAnsi="Montserrat"/>
        </w:rPr>
        <w:t>)</w:t>
      </w:r>
      <w:r>
        <w:rPr>
          <w:rFonts w:ascii="Montserrat" w:hAnsi="Montserrat"/>
        </w:rPr>
        <w:t>, específicamente en el módulo Padrón de Impuestos Federales y Estatales</w:t>
      </w:r>
      <w:r w:rsidR="000217ED">
        <w:rPr>
          <w:rFonts w:ascii="Montserrat" w:hAnsi="Montserrat"/>
        </w:rPr>
        <w:t>.</w:t>
      </w:r>
      <w:r>
        <w:rPr>
          <w:rFonts w:ascii="Montserrat" w:hAnsi="Montserrat"/>
        </w:rPr>
        <w:t xml:space="preserve"> </w:t>
      </w:r>
    </w:p>
    <w:p w14:paraId="32CBEFC9" w14:textId="77777777" w:rsidR="000217ED" w:rsidRDefault="000217ED" w:rsidP="00944398">
      <w:pPr>
        <w:ind w:right="17"/>
        <w:rPr>
          <w:rFonts w:ascii="Montserrat" w:hAnsi="Montserrat"/>
        </w:rPr>
      </w:pPr>
    </w:p>
    <w:p w14:paraId="6B955076" w14:textId="41B40693" w:rsidR="00944398" w:rsidRDefault="00944398" w:rsidP="00944398">
      <w:pPr>
        <w:ind w:right="17"/>
        <w:rPr>
          <w:rFonts w:ascii="Montserrat" w:hAnsi="Montserrat"/>
        </w:rPr>
      </w:pPr>
      <w:r>
        <w:rPr>
          <w:rFonts w:ascii="Montserrat" w:hAnsi="Montserrat"/>
        </w:rPr>
        <w:t xml:space="preserve">Esta etapa contempla el análisis de la ejecución detallada de las actividades, áreas con las que interactúa el proceso, así como, </w:t>
      </w:r>
      <w:r w:rsidR="006639D1">
        <w:rPr>
          <w:rFonts w:ascii="Montserrat" w:hAnsi="Montserrat"/>
        </w:rPr>
        <w:t>el objetivo</w:t>
      </w:r>
      <w:r>
        <w:rPr>
          <w:rFonts w:ascii="Montserrat" w:hAnsi="Montserrat"/>
        </w:rPr>
        <w:t>, entradas</w:t>
      </w:r>
      <w:r w:rsidR="006639D1">
        <w:rPr>
          <w:rFonts w:ascii="Montserrat" w:hAnsi="Montserrat"/>
        </w:rPr>
        <w:t>/</w:t>
      </w:r>
      <w:r>
        <w:rPr>
          <w:rFonts w:ascii="Montserrat" w:hAnsi="Montserrat"/>
        </w:rPr>
        <w:t>proveed</w:t>
      </w:r>
      <w:r w:rsidR="006639D1">
        <w:rPr>
          <w:rFonts w:ascii="Montserrat" w:hAnsi="Montserrat"/>
        </w:rPr>
        <w:t xml:space="preserve">ores, resultados/cliente, </w:t>
      </w:r>
      <w:r>
        <w:rPr>
          <w:rFonts w:ascii="Montserrat" w:hAnsi="Montserrat"/>
        </w:rPr>
        <w:t>con el fin de conocer el funcionamiento del sistema, documentarlo e identificar áreas de oportunidad y requerimientos que puedan mejorar el desempeño de la operación.</w:t>
      </w:r>
    </w:p>
    <w:p w14:paraId="572CF70A" w14:textId="77777777" w:rsidR="00944398" w:rsidRPr="006639D1" w:rsidRDefault="00944398" w:rsidP="007C6AAF">
      <w:pPr>
        <w:spacing w:before="0" w:after="0" w:line="276" w:lineRule="auto"/>
        <w:rPr>
          <w:rFonts w:ascii="Montserrat" w:hAnsi="Montserrat" w:cstheme="minorHAnsi"/>
          <w:szCs w:val="20"/>
        </w:rPr>
      </w:pPr>
    </w:p>
    <w:p w14:paraId="62056A77" w14:textId="77777777" w:rsidR="004D32F5" w:rsidRPr="009053F2" w:rsidRDefault="004D32F5" w:rsidP="007418B6">
      <w:pPr>
        <w:spacing w:before="0" w:after="0"/>
        <w:rPr>
          <w:rFonts w:ascii="Montserrat" w:hAnsi="Montserrat"/>
        </w:rPr>
      </w:pPr>
    </w:p>
    <w:p w14:paraId="43F7BD86" w14:textId="77777777" w:rsidR="00A94A7A" w:rsidRPr="009053F2" w:rsidRDefault="00A94A7A" w:rsidP="007418B6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6" w:name="_Toc456598589"/>
      <w:bookmarkStart w:id="7" w:name="_Toc456600920"/>
      <w:bookmarkStart w:id="8" w:name="_Toc14629775"/>
      <w:bookmarkStart w:id="9" w:name="_Toc180490480"/>
      <w:r w:rsidRPr="009053F2">
        <w:rPr>
          <w:rFonts w:ascii="Montserrat" w:hAnsi="Montserrat"/>
          <w:sz w:val="20"/>
        </w:rPr>
        <w:t>Definiciones, Abreviaturas</w:t>
      </w:r>
      <w:bookmarkEnd w:id="6"/>
      <w:bookmarkEnd w:id="7"/>
      <w:bookmarkEnd w:id="8"/>
      <w:r w:rsidRPr="009053F2">
        <w:rPr>
          <w:rFonts w:ascii="Montserrat" w:hAnsi="Montserrat"/>
          <w:sz w:val="20"/>
        </w:rPr>
        <w:t xml:space="preserve"> y Referencias</w:t>
      </w:r>
      <w:bookmarkEnd w:id="9"/>
    </w:p>
    <w:bookmarkEnd w:id="2"/>
    <w:bookmarkEnd w:id="3"/>
    <w:p w14:paraId="122E943A" w14:textId="77777777" w:rsidR="00AB2B16" w:rsidRPr="009053F2" w:rsidRDefault="00AB2B16" w:rsidP="007418B6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250" w:type="dxa"/>
        <w:tblLook w:val="01E0" w:firstRow="1" w:lastRow="1" w:firstColumn="1" w:lastColumn="1" w:noHBand="0" w:noVBand="0"/>
      </w:tblPr>
      <w:tblGrid>
        <w:gridCol w:w="2107"/>
        <w:gridCol w:w="7590"/>
      </w:tblGrid>
      <w:tr w:rsidR="002E11F7" w:rsidRPr="00221D0C" w14:paraId="00B66C27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335B5D" w14:textId="77777777" w:rsidR="002E11F7" w:rsidRPr="00221D0C" w:rsidRDefault="002E11F7" w:rsidP="001D4DA6">
            <w:pPr>
              <w:spacing w:before="0" w:after="0"/>
              <w:jc w:val="center"/>
              <w:rPr>
                <w:rFonts w:ascii="Montserrat" w:hAnsi="Montserrat" w:cstheme="minorHAnsi"/>
                <w:b/>
                <w:szCs w:val="20"/>
              </w:rPr>
            </w:pPr>
            <w:r w:rsidRPr="00221D0C">
              <w:rPr>
                <w:rFonts w:ascii="Montserrat" w:hAnsi="Montserrat" w:cstheme="minorHAnsi"/>
                <w:b/>
                <w:szCs w:val="20"/>
              </w:rPr>
              <w:t>Términos/Siglas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44C13E" w14:textId="77777777" w:rsidR="002E11F7" w:rsidRPr="00221D0C" w:rsidRDefault="002E11F7" w:rsidP="001D4DA6">
            <w:pPr>
              <w:spacing w:before="0" w:after="0"/>
              <w:jc w:val="center"/>
              <w:rPr>
                <w:rFonts w:ascii="Montserrat" w:hAnsi="Montserrat" w:cstheme="minorHAnsi"/>
                <w:b/>
                <w:szCs w:val="20"/>
              </w:rPr>
            </w:pPr>
            <w:r w:rsidRPr="00221D0C">
              <w:rPr>
                <w:rFonts w:ascii="Montserrat" w:hAnsi="Montserrat" w:cstheme="minorHAnsi"/>
                <w:b/>
                <w:szCs w:val="20"/>
              </w:rPr>
              <w:t>Descripción</w:t>
            </w:r>
          </w:p>
        </w:tc>
      </w:tr>
      <w:tr w:rsidR="00104E0E" w:rsidRPr="00221D0C" w14:paraId="13F336B1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CB5CB" w14:textId="3C8D5078" w:rsidR="00104E0E" w:rsidRDefault="00104E0E" w:rsidP="001D4DA6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CIP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E384" w14:textId="49D3469F" w:rsidR="00104E0E" w:rsidRPr="001B56A5" w:rsidRDefault="006639D1" w:rsidP="001D4DA6">
            <w:pPr>
              <w:spacing w:before="0" w:after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Clave de Identificación P</w:t>
            </w:r>
            <w:r w:rsidR="00104E0E">
              <w:rPr>
                <w:rFonts w:ascii="Montserrat" w:hAnsi="Montserrat"/>
              </w:rPr>
              <w:t>ersonal.</w:t>
            </w:r>
          </w:p>
        </w:tc>
      </w:tr>
      <w:tr w:rsidR="002E11F7" w:rsidRPr="00221D0C" w14:paraId="664FC19A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FC2E2" w14:textId="77777777" w:rsidR="002E11F7" w:rsidRDefault="002E11F7" w:rsidP="001D4DA6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CONAC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44173" w14:textId="77777777" w:rsidR="002E11F7" w:rsidRPr="00611FBD" w:rsidRDefault="002E11F7" w:rsidP="001D4DA6">
            <w:pPr>
              <w:spacing w:before="0" w:after="0"/>
              <w:rPr>
                <w:rFonts w:ascii="Montserrat" w:hAnsi="Montserrat"/>
              </w:rPr>
            </w:pPr>
            <w:r w:rsidRPr="00611FBD">
              <w:rPr>
                <w:rFonts w:ascii="Montserrat" w:hAnsi="Montserrat"/>
              </w:rPr>
              <w:t>Consejo Nacional de Armonización Contable.</w:t>
            </w:r>
          </w:p>
        </w:tc>
      </w:tr>
      <w:tr w:rsidR="002E11F7" w:rsidRPr="00221D0C" w14:paraId="4D1FD13D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30F35" w14:textId="77777777" w:rsidR="002E11F7" w:rsidRDefault="002E11F7" w:rsidP="001D4DA6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CRI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B2B11" w14:textId="77777777" w:rsidR="002E11F7" w:rsidRPr="00611FBD" w:rsidRDefault="002E11F7" w:rsidP="001D4DA6">
            <w:pPr>
              <w:spacing w:before="0" w:after="0"/>
              <w:rPr>
                <w:rFonts w:ascii="Montserrat" w:hAnsi="Montserrat"/>
              </w:rPr>
            </w:pPr>
            <w:r w:rsidRPr="00611FBD">
              <w:rPr>
                <w:rFonts w:ascii="Montserrat" w:hAnsi="Montserrat"/>
              </w:rPr>
              <w:t>Clasificador de Rubro de Ingresos.</w:t>
            </w:r>
          </w:p>
        </w:tc>
      </w:tr>
      <w:tr w:rsidR="00104E0E" w:rsidRPr="00221D0C" w14:paraId="629DE4BE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6BB98" w14:textId="25FF659D" w:rsidR="00104E0E" w:rsidRDefault="00104E0E" w:rsidP="00717720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RFC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8DF5" w14:textId="648D2E88" w:rsidR="00104E0E" w:rsidRDefault="00AB429B" w:rsidP="00717720">
            <w:pPr>
              <w:spacing w:before="0" w:after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Registro Federal del Contribuyente.</w:t>
            </w:r>
          </w:p>
        </w:tc>
      </w:tr>
      <w:tr w:rsidR="00EB434E" w:rsidRPr="00221D0C" w14:paraId="5136A33D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DA94C" w14:textId="473FA705" w:rsidR="00EB434E" w:rsidRDefault="00EB434E" w:rsidP="00EB434E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SEFIC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4CA03" w14:textId="6FF73944" w:rsidR="00EB434E" w:rsidRDefault="00EB434E" w:rsidP="00EB434E">
            <w:pPr>
              <w:spacing w:before="0" w:after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Sistema Estatal de Finanzas Públicas de Oaxaca.</w:t>
            </w:r>
          </w:p>
        </w:tc>
      </w:tr>
      <w:tr w:rsidR="00EB434E" w:rsidRPr="00221D0C" w14:paraId="573FC957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F5AFB" w14:textId="6ACC1B6C" w:rsidR="00EB434E" w:rsidRDefault="00EB434E" w:rsidP="00EB434E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SIOX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20F3F" w14:textId="3344DCF2" w:rsidR="00EB434E" w:rsidRDefault="00EB434E" w:rsidP="00EB434E">
            <w:pPr>
              <w:spacing w:before="0" w:after="0"/>
              <w:rPr>
                <w:rFonts w:ascii="Montserrat" w:hAnsi="Montserrat"/>
              </w:rPr>
            </w:pPr>
            <w:r w:rsidRPr="001B56A5">
              <w:rPr>
                <w:rFonts w:ascii="Montserrat" w:hAnsi="Montserrat"/>
              </w:rPr>
              <w:t>Sistema de Ingresos de Oaxaca</w:t>
            </w:r>
            <w:r>
              <w:rPr>
                <w:rFonts w:ascii="Montserrat" w:hAnsi="Montserrat"/>
              </w:rPr>
              <w:t>.</w:t>
            </w:r>
          </w:p>
        </w:tc>
      </w:tr>
    </w:tbl>
    <w:p w14:paraId="528523B3" w14:textId="77777777" w:rsidR="00AB2B16" w:rsidRPr="009053F2" w:rsidRDefault="00AB2B16" w:rsidP="007418B6">
      <w:pPr>
        <w:pStyle w:val="ndice2"/>
        <w:rPr>
          <w:rFonts w:ascii="Montserrat" w:hAnsi="Montserrat"/>
        </w:rPr>
      </w:pPr>
    </w:p>
    <w:p w14:paraId="4D104944" w14:textId="77777777" w:rsidR="00AB2B16" w:rsidRPr="009053F2" w:rsidRDefault="00AB2B16" w:rsidP="007418B6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58BB6BCA" w14:textId="77777777" w:rsidR="00F208B0" w:rsidRDefault="00F208B0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bookmarkStart w:id="10" w:name="_Toc177499327"/>
      <w:bookmarkStart w:id="11" w:name="_Toc477950338"/>
      <w:bookmarkStart w:id="12" w:name="_Toc436203381"/>
      <w:r>
        <w:rPr>
          <w:rFonts w:ascii="Montserrat" w:hAnsi="Montserrat"/>
        </w:rPr>
        <w:br w:type="page"/>
      </w:r>
    </w:p>
    <w:p w14:paraId="4F4A07ED" w14:textId="61CF13D6" w:rsidR="00E3010C" w:rsidRDefault="00E3010C" w:rsidP="007418B6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3" w:name="_Toc180490481"/>
      <w:r w:rsidRPr="009053F2">
        <w:rPr>
          <w:rFonts w:ascii="Montserrat" w:hAnsi="Montserrat"/>
          <w:sz w:val="20"/>
        </w:rPr>
        <w:lastRenderedPageBreak/>
        <w:t>Modelo del Flujo de Negocio</w:t>
      </w:r>
      <w:bookmarkEnd w:id="10"/>
      <w:r w:rsidRPr="009053F2">
        <w:rPr>
          <w:rFonts w:ascii="Montserrat" w:hAnsi="Montserrat"/>
          <w:sz w:val="20"/>
        </w:rPr>
        <w:t xml:space="preserve"> AS </w:t>
      </w:r>
      <w:r w:rsidR="00FC4BEF">
        <w:rPr>
          <w:rFonts w:ascii="Montserrat" w:hAnsi="Montserrat"/>
          <w:sz w:val="20"/>
        </w:rPr>
        <w:t>–</w:t>
      </w:r>
      <w:r w:rsidRPr="009053F2">
        <w:rPr>
          <w:rFonts w:ascii="Montserrat" w:hAnsi="Montserrat"/>
          <w:sz w:val="20"/>
        </w:rPr>
        <w:t xml:space="preserve"> IS</w:t>
      </w:r>
      <w:bookmarkEnd w:id="13"/>
    </w:p>
    <w:p w14:paraId="6038D9C6" w14:textId="00076364" w:rsidR="001108B4" w:rsidRDefault="001108B4" w:rsidP="001108B4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left"/>
        <w:rPr>
          <w:rFonts w:ascii="Montserrat" w:hAnsi="Montserrat"/>
          <w:sz w:val="20"/>
        </w:rPr>
      </w:pPr>
    </w:p>
    <w:p w14:paraId="0094A9E1" w14:textId="77777777" w:rsidR="000217ED" w:rsidRDefault="000217ED" w:rsidP="000217ED">
      <w:pPr>
        <w:spacing w:before="0" w:after="0" w:line="276" w:lineRule="auto"/>
        <w:ind w:left="36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</w:t>
      </w:r>
      <w:r w:rsidRPr="0067026C">
        <w:rPr>
          <w:rFonts w:ascii="Montserrat" w:hAnsi="Montserrat" w:cstheme="minorHAnsi"/>
          <w:szCs w:val="20"/>
          <w:lang w:val="es-ES_tradnl"/>
        </w:rPr>
        <w:t xml:space="preserve">l Gobierno del Estado de Oaxaca utiliza </w:t>
      </w:r>
      <w:r>
        <w:rPr>
          <w:rFonts w:ascii="Montserrat" w:hAnsi="Montserrat" w:cstheme="minorHAnsi"/>
          <w:szCs w:val="20"/>
          <w:lang w:val="es-ES_tradnl"/>
        </w:rPr>
        <w:t xml:space="preserve">el </w:t>
      </w:r>
      <w:r w:rsidRPr="0067026C">
        <w:rPr>
          <w:rFonts w:ascii="Montserrat" w:hAnsi="Montserrat" w:cstheme="minorHAnsi"/>
          <w:szCs w:val="20"/>
          <w:lang w:val="es-ES_tradnl"/>
        </w:rPr>
        <w:t>Sistema de Ingresos de Oaxaca, (SIOX)</w:t>
      </w:r>
      <w:r>
        <w:rPr>
          <w:rFonts w:ascii="Montserrat" w:hAnsi="Montserrat" w:cstheme="minorHAnsi"/>
          <w:szCs w:val="20"/>
          <w:lang w:val="es-ES_tradnl"/>
        </w:rPr>
        <w:t xml:space="preserve"> para realizar la gestión financiera del </w:t>
      </w:r>
      <w:r w:rsidRPr="0067026C">
        <w:rPr>
          <w:rFonts w:ascii="Montserrat" w:hAnsi="Montserrat" w:cstheme="minorHAnsi"/>
          <w:szCs w:val="20"/>
          <w:lang w:val="es-ES_tradnl"/>
        </w:rPr>
        <w:t>Estado</w:t>
      </w:r>
      <w:r>
        <w:rPr>
          <w:rFonts w:ascii="Montserrat" w:hAnsi="Montserrat" w:cstheme="minorHAnsi"/>
          <w:szCs w:val="20"/>
          <w:lang w:val="es-ES_tradnl"/>
        </w:rPr>
        <w:t xml:space="preserve"> y </w:t>
      </w:r>
      <w:r w:rsidRPr="0067026C">
        <w:rPr>
          <w:rFonts w:ascii="Montserrat" w:hAnsi="Montserrat" w:cstheme="minorHAnsi"/>
          <w:szCs w:val="20"/>
          <w:lang w:val="es-ES_tradnl"/>
        </w:rPr>
        <w:t>cumplir con los requerimientos de la Ley General de Contabilidad Gubernamental</w:t>
      </w:r>
      <w:r>
        <w:rPr>
          <w:rFonts w:ascii="Montserrat" w:hAnsi="Montserrat" w:cstheme="minorHAnsi"/>
          <w:szCs w:val="20"/>
          <w:lang w:val="es-ES_tradnl"/>
        </w:rPr>
        <w:t xml:space="preserve">, a través de la ejecución de las </w:t>
      </w:r>
      <w:r w:rsidRPr="004E5D31">
        <w:rPr>
          <w:rFonts w:ascii="Montserrat" w:hAnsi="Montserrat" w:cstheme="minorHAnsi"/>
          <w:szCs w:val="20"/>
          <w:lang w:val="es-ES_tradnl"/>
        </w:rPr>
        <w:t xml:space="preserve">principales </w:t>
      </w:r>
      <w:r>
        <w:rPr>
          <w:rFonts w:ascii="Montserrat" w:hAnsi="Montserrat" w:cstheme="minorHAnsi"/>
          <w:szCs w:val="20"/>
          <w:lang w:val="es-ES_tradnl"/>
        </w:rPr>
        <w:t>funciones</w:t>
      </w:r>
      <w:r w:rsidRPr="004E5D31">
        <w:rPr>
          <w:rFonts w:ascii="Montserrat" w:hAnsi="Montserrat" w:cstheme="minorHAnsi"/>
          <w:szCs w:val="20"/>
          <w:lang w:val="es-ES_tradnl"/>
        </w:rPr>
        <w:t xml:space="preserve"> del flujo de los ingresos con las áreas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4E5D31">
        <w:rPr>
          <w:rFonts w:ascii="Montserrat" w:hAnsi="Montserrat" w:cstheme="minorHAnsi"/>
          <w:szCs w:val="20"/>
          <w:lang w:val="es-ES_tradnl"/>
        </w:rPr>
        <w:t>clave</w:t>
      </w:r>
      <w:r>
        <w:rPr>
          <w:rFonts w:ascii="Montserrat" w:hAnsi="Montserrat" w:cstheme="minorHAnsi"/>
          <w:szCs w:val="20"/>
          <w:lang w:val="es-ES_tradnl"/>
        </w:rPr>
        <w:t>:</w:t>
      </w:r>
    </w:p>
    <w:p w14:paraId="6245D409" w14:textId="77777777" w:rsidR="000217ED" w:rsidRDefault="000217ED" w:rsidP="000217ED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2BE4390F" w14:textId="7777777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Propios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D6DC6F1" w14:textId="7777777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Federales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7760B3B" w14:textId="77777777" w:rsidR="000217ED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6999DB0" w14:textId="7777777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de Obligaciones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E435F2C" w14:textId="7777777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y Asistencia al Contribuyente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9A70D19" w14:textId="77777777" w:rsidR="000217ED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 xml:space="preserve">Contabilización y </w:t>
      </w:r>
      <w:proofErr w:type="spellStart"/>
      <w:r w:rsidRPr="000A6334">
        <w:rPr>
          <w:rFonts w:ascii="Montserrat" w:hAnsi="Montserrat" w:cstheme="minorHAnsi"/>
          <w:sz w:val="20"/>
          <w:szCs w:val="20"/>
          <w:lang w:val="es-ES_tradnl"/>
        </w:rPr>
        <w:t>Presupuestación</w:t>
      </w:r>
      <w:proofErr w:type="spellEnd"/>
      <w:r w:rsidRPr="000A6334">
        <w:rPr>
          <w:rFonts w:ascii="Montserrat" w:hAnsi="Montserrat" w:cstheme="minorHAnsi"/>
          <w:sz w:val="20"/>
          <w:szCs w:val="20"/>
          <w:lang w:val="es-ES_tradnl"/>
        </w:rPr>
        <w:t xml:space="preserve"> de los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18AE6A80" w14:textId="7777777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 xml:space="preserve">Auditoría 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de los </w:t>
      </w:r>
      <w:r w:rsidRPr="000A6334">
        <w:rPr>
          <w:rFonts w:ascii="Montserrat" w:hAnsi="Montserrat" w:cstheme="minorHAnsi"/>
          <w:sz w:val="20"/>
          <w:szCs w:val="20"/>
          <w:lang w:val="es-ES_tradnl"/>
        </w:rPr>
        <w:t>Impuestos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638720F" w14:textId="77777777" w:rsidR="000217ED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Cobro Coactivo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F2661C2" w14:textId="253D07B7" w:rsidR="000217ED" w:rsidRPr="000A6334" w:rsidRDefault="000217ED" w:rsidP="000217ED">
      <w:pPr>
        <w:pStyle w:val="Prrafodelista"/>
        <w:numPr>
          <w:ilvl w:val="0"/>
          <w:numId w:val="9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Análisis de Data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6B172FA" w14:textId="46E04828" w:rsidR="000217ED" w:rsidRDefault="000217ED" w:rsidP="00F85F44"/>
    <w:p w14:paraId="5DA5F91F" w14:textId="77777777" w:rsidR="000217ED" w:rsidRDefault="000217ED" w:rsidP="000217ED">
      <w:pPr>
        <w:spacing w:before="0" w:after="0" w:line="276" w:lineRule="auto"/>
        <w:ind w:left="284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El SIOX c</w:t>
      </w:r>
      <w:r w:rsidRPr="0067026C">
        <w:rPr>
          <w:rFonts w:ascii="Montserrat" w:hAnsi="Montserrat" w:cstheme="minorHAnsi"/>
          <w:szCs w:val="20"/>
          <w:lang w:val="es-ES_tradnl"/>
        </w:rPr>
        <w:t xml:space="preserve">ontempla </w:t>
      </w:r>
      <w:r>
        <w:rPr>
          <w:rFonts w:ascii="Montserrat" w:hAnsi="Montserrat" w:cstheme="minorHAnsi"/>
          <w:szCs w:val="20"/>
          <w:lang w:val="es-ES_tradnl"/>
        </w:rPr>
        <w:t xml:space="preserve">los siguientes procesos por cada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que facilita</w:t>
      </w:r>
      <w:r>
        <w:rPr>
          <w:rFonts w:ascii="Montserrat" w:hAnsi="Montserrat" w:cstheme="minorHAnsi"/>
          <w:szCs w:val="20"/>
          <w:lang w:val="es-ES_tradnl"/>
        </w:rPr>
        <w:t>n el</w:t>
      </w:r>
      <w:r w:rsidRPr="0067026C">
        <w:rPr>
          <w:rFonts w:ascii="Montserrat" w:hAnsi="Montserrat" w:cstheme="minorHAnsi"/>
          <w:szCs w:val="20"/>
          <w:lang w:val="es-ES_tradnl"/>
        </w:rPr>
        <w:t xml:space="preserve"> control y administración </w:t>
      </w:r>
      <w:r>
        <w:rPr>
          <w:rFonts w:ascii="Montserrat" w:hAnsi="Montserrat" w:cstheme="minorHAnsi"/>
          <w:szCs w:val="20"/>
          <w:lang w:val="es-ES_tradnl"/>
        </w:rPr>
        <w:t>d</w:t>
      </w:r>
      <w:r w:rsidRPr="0067026C">
        <w:rPr>
          <w:rFonts w:ascii="Montserrat" w:hAnsi="Montserrat" w:cstheme="minorHAnsi"/>
          <w:szCs w:val="20"/>
          <w:lang w:val="es-ES_tradnl"/>
        </w:rPr>
        <w:t>e los ingresos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públicos y el pago de las contribuciones por parte de los obligados</w:t>
      </w:r>
      <w:r>
        <w:rPr>
          <w:rFonts w:ascii="Montserrat" w:hAnsi="Montserrat" w:cstheme="minorHAnsi"/>
          <w:szCs w:val="20"/>
          <w:lang w:val="es-ES_tradnl"/>
        </w:rPr>
        <w:t>, (</w:t>
      </w:r>
      <w:r w:rsidRPr="003C4ED4">
        <w:rPr>
          <w:rFonts w:ascii="Montserrat" w:hAnsi="Montserrat" w:cstheme="minorHAnsi"/>
          <w:b/>
          <w:szCs w:val="20"/>
          <w:lang w:val="es-ES_tradnl"/>
        </w:rPr>
        <w:t>Ver Diagrama 1</w:t>
      </w:r>
      <w:r>
        <w:rPr>
          <w:rFonts w:ascii="Montserrat" w:hAnsi="Montserrat" w:cstheme="minorHAnsi"/>
          <w:szCs w:val="20"/>
          <w:lang w:val="es-ES_tradnl"/>
        </w:rPr>
        <w:t xml:space="preserve">). </w:t>
      </w:r>
    </w:p>
    <w:p w14:paraId="435307F5" w14:textId="77777777" w:rsidR="000217ED" w:rsidRDefault="000217ED" w:rsidP="000217ED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636518D8" w14:textId="77777777" w:rsidR="000217ED" w:rsidRDefault="000217ED" w:rsidP="000217ED">
      <w:pPr>
        <w:pStyle w:val="Prrafodelista"/>
        <w:numPr>
          <w:ilvl w:val="0"/>
          <w:numId w:val="13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Control de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8770450" w14:textId="77777777" w:rsidR="000217ED" w:rsidRDefault="000217ED" w:rsidP="000217ED">
      <w:pPr>
        <w:pStyle w:val="Prrafodelista"/>
        <w:numPr>
          <w:ilvl w:val="0"/>
          <w:numId w:val="13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Contabilidad.</w:t>
      </w:r>
    </w:p>
    <w:p w14:paraId="7E601932" w14:textId="77777777" w:rsidR="000217ED" w:rsidRDefault="000217ED" w:rsidP="000217ED">
      <w:pPr>
        <w:pStyle w:val="Prrafodelista"/>
        <w:numPr>
          <w:ilvl w:val="0"/>
          <w:numId w:val="13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Contribuyentes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06E4FAD9" w14:textId="77777777" w:rsidR="000217ED" w:rsidRPr="00104E0E" w:rsidRDefault="000217ED" w:rsidP="000217ED">
      <w:pPr>
        <w:pStyle w:val="Prrafodelista"/>
        <w:numPr>
          <w:ilvl w:val="2"/>
          <w:numId w:val="13"/>
        </w:numPr>
        <w:ind w:right="17"/>
        <w:rPr>
          <w:rFonts w:ascii="Montserrat" w:hAnsi="Montserrat"/>
          <w:sz w:val="20"/>
          <w:szCs w:val="20"/>
        </w:rPr>
      </w:pPr>
      <w:r w:rsidRPr="00104E0E">
        <w:rPr>
          <w:rFonts w:ascii="Montserrat" w:hAnsi="Montserrat"/>
          <w:sz w:val="20"/>
          <w:szCs w:val="20"/>
        </w:rPr>
        <w:t xml:space="preserve">Registrar </w:t>
      </w:r>
      <w:r>
        <w:rPr>
          <w:rFonts w:ascii="Montserrat" w:hAnsi="Montserrat"/>
          <w:sz w:val="20"/>
          <w:szCs w:val="20"/>
        </w:rPr>
        <w:t>C</w:t>
      </w:r>
      <w:r w:rsidRPr="00104E0E">
        <w:rPr>
          <w:rFonts w:ascii="Montserrat" w:hAnsi="Montserrat"/>
          <w:sz w:val="20"/>
          <w:szCs w:val="20"/>
        </w:rPr>
        <w:t>ontribuyente.</w:t>
      </w:r>
    </w:p>
    <w:p w14:paraId="19780537" w14:textId="77777777" w:rsidR="000217ED" w:rsidRDefault="000217ED" w:rsidP="000217ED">
      <w:pPr>
        <w:pStyle w:val="Prrafodelista"/>
        <w:numPr>
          <w:ilvl w:val="2"/>
          <w:numId w:val="13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Presentar declaraciones.</w:t>
      </w:r>
    </w:p>
    <w:p w14:paraId="65EDD756" w14:textId="77777777" w:rsidR="000217ED" w:rsidRDefault="000217ED" w:rsidP="000217ED">
      <w:pPr>
        <w:pStyle w:val="Prrafodelista"/>
        <w:numPr>
          <w:ilvl w:val="2"/>
          <w:numId w:val="13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Gestión de CIP.</w:t>
      </w:r>
    </w:p>
    <w:p w14:paraId="706AD95A" w14:textId="77777777" w:rsidR="000217ED" w:rsidRDefault="000217ED" w:rsidP="000217ED">
      <w:pPr>
        <w:pStyle w:val="Prrafodelista"/>
        <w:numPr>
          <w:ilvl w:val="2"/>
          <w:numId w:val="13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Bloqueo obligación.</w:t>
      </w:r>
    </w:p>
    <w:p w14:paraId="4E214D1A" w14:textId="77777777" w:rsidR="000217ED" w:rsidRDefault="000217ED" w:rsidP="000217ED">
      <w:pPr>
        <w:pStyle w:val="Prrafodelista"/>
        <w:numPr>
          <w:ilvl w:val="2"/>
          <w:numId w:val="13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Unificación y corrección de RFC.</w:t>
      </w:r>
    </w:p>
    <w:p w14:paraId="33C2C65C" w14:textId="6E97BE93" w:rsidR="000217ED" w:rsidRPr="00207247" w:rsidRDefault="000217ED" w:rsidP="000217ED">
      <w:pPr>
        <w:pStyle w:val="Prrafodelista"/>
        <w:numPr>
          <w:ilvl w:val="2"/>
          <w:numId w:val="13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/>
          <w:sz w:val="20"/>
          <w:szCs w:val="20"/>
        </w:rPr>
        <w:t>Avisos fiscales.</w:t>
      </w:r>
    </w:p>
    <w:p w14:paraId="47B39F5B" w14:textId="77777777" w:rsidR="000217ED" w:rsidRDefault="000217ED" w:rsidP="000217ED">
      <w:pPr>
        <w:pStyle w:val="Prrafodelista"/>
        <w:numPr>
          <w:ilvl w:val="0"/>
          <w:numId w:val="13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AC6B60E" w14:textId="2F9391F0" w:rsidR="000217ED" w:rsidRPr="00207247" w:rsidRDefault="000217ED" w:rsidP="000217ED">
      <w:pPr>
        <w:pStyle w:val="Prrafodelista"/>
        <w:numPr>
          <w:ilvl w:val="0"/>
          <w:numId w:val="13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Vehículos Control de Usuarios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DD82A73" w14:textId="4B526A3F" w:rsidR="000217ED" w:rsidRDefault="000217ED" w:rsidP="000217ED">
      <w:pPr>
        <w:ind w:right="17"/>
        <w:rPr>
          <w:rFonts w:ascii="Montserrat" w:hAnsi="Montserrat"/>
        </w:rPr>
      </w:pPr>
    </w:p>
    <w:p w14:paraId="05143BFB" w14:textId="744DB53E" w:rsidR="00EF5C1B" w:rsidRDefault="00EF5C1B" w:rsidP="00EF5C1B">
      <w:pPr>
        <w:spacing w:before="0" w:after="0" w:line="240" w:lineRule="auto"/>
        <w:ind w:left="142"/>
        <w:rPr>
          <w:rFonts w:ascii="Montserrat" w:hAnsi="Montserrat" w:cs="Arial"/>
        </w:rPr>
      </w:pPr>
    </w:p>
    <w:p w14:paraId="642EFA0A" w14:textId="0761B3B2" w:rsidR="00EF5C1B" w:rsidRDefault="008B5854" w:rsidP="00C67473">
      <w:pPr>
        <w:spacing w:before="0" w:after="0" w:line="240" w:lineRule="auto"/>
        <w:jc w:val="center"/>
        <w:rPr>
          <w:rFonts w:ascii="Montserrat" w:hAnsi="Montserrat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2C6DCA1" wp14:editId="5BB91F19">
            <wp:extent cx="5996763" cy="4371176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58" cy="438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9139" w14:textId="711C1751" w:rsidR="00F85F44" w:rsidRDefault="00F85F44" w:rsidP="00C67473">
      <w:pPr>
        <w:spacing w:before="0" w:after="0" w:line="240" w:lineRule="auto"/>
        <w:jc w:val="center"/>
        <w:rPr>
          <w:rFonts w:ascii="Montserrat" w:hAnsi="Montserrat" w:cs="Arial"/>
        </w:rPr>
      </w:pPr>
      <w:r w:rsidRPr="003C4ED4">
        <w:rPr>
          <w:rFonts w:ascii="Montserrat" w:hAnsi="Montserrat" w:cstheme="minorHAnsi"/>
          <w:b/>
          <w:szCs w:val="20"/>
          <w:lang w:val="es-ES_tradnl"/>
        </w:rPr>
        <w:t>Diagrama 1</w:t>
      </w:r>
      <w:r>
        <w:rPr>
          <w:rFonts w:ascii="Montserrat" w:hAnsi="Montserrat" w:cstheme="minorHAnsi"/>
          <w:b/>
          <w:szCs w:val="20"/>
          <w:lang w:val="es-ES_tradnl"/>
        </w:rPr>
        <w:t>. Modelado de Procesos</w:t>
      </w:r>
    </w:p>
    <w:p w14:paraId="4A376651" w14:textId="77777777" w:rsidR="008B5854" w:rsidRDefault="008B5854" w:rsidP="00C67473">
      <w:pPr>
        <w:spacing w:before="0" w:after="0" w:line="240" w:lineRule="auto"/>
        <w:jc w:val="center"/>
        <w:rPr>
          <w:rFonts w:ascii="Montserrat" w:hAnsi="Montserrat" w:cs="Arial"/>
        </w:rPr>
      </w:pPr>
    </w:p>
    <w:p w14:paraId="498A48A4" w14:textId="4F720185" w:rsidR="00EF5C1B" w:rsidRDefault="00EF5C1B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63B12827" w14:textId="1D2F99BE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629DBE0" w14:textId="4EE4EFA6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24C961A5" w14:textId="77777777" w:rsidR="001D4DA6" w:rsidRDefault="001D4DA6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5CB3C95C" w14:textId="77777777" w:rsidR="001D4DA6" w:rsidRDefault="001D4DA6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7840C721" w14:textId="77777777" w:rsidR="001D4DA6" w:rsidRDefault="001D4DA6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3FCA93E3" w14:textId="0DBA1793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3727241E" w14:textId="7A1EF798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110D6A5F" w14:textId="02356A68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187F3CE5" w14:textId="77777777" w:rsidR="001D4DA6" w:rsidRDefault="001D4DA6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893E228" w14:textId="77777777" w:rsidR="000217ED" w:rsidRDefault="000217ED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6C57EDCC" w14:textId="77777777" w:rsidR="000217ED" w:rsidRDefault="000217ED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044AA014" w14:textId="77777777" w:rsidR="000217ED" w:rsidRDefault="000217ED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3DEBC135" w14:textId="77777777" w:rsidR="000217ED" w:rsidRDefault="000217ED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563FCFD4" w14:textId="77777777" w:rsidR="003C6670" w:rsidRPr="00EA5788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BCE60CB" w14:textId="2091B702" w:rsidR="00DB464E" w:rsidRDefault="00DB464E" w:rsidP="00DB464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  <w:lang w:val="es-MX"/>
        </w:rPr>
      </w:pPr>
      <w:bookmarkStart w:id="14" w:name="_Toc180490482"/>
      <w:r>
        <w:rPr>
          <w:rFonts w:ascii="Montserrat" w:hAnsi="Montserrat"/>
          <w:sz w:val="20"/>
          <w:lang w:val="es-MX"/>
        </w:rPr>
        <w:lastRenderedPageBreak/>
        <w:t xml:space="preserve">Procesos de </w:t>
      </w:r>
      <w:r w:rsidR="00BC1C33">
        <w:rPr>
          <w:rFonts w:ascii="Montserrat" w:hAnsi="Montserrat"/>
          <w:sz w:val="20"/>
          <w:lang w:val="es-MX"/>
        </w:rPr>
        <w:t>Padrón de Impuestos Federales y Estatales</w:t>
      </w:r>
      <w:bookmarkEnd w:id="14"/>
    </w:p>
    <w:p w14:paraId="5C1C3957" w14:textId="450353B7" w:rsidR="00DB464E" w:rsidRDefault="00DB464E" w:rsidP="00DB464E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  <w:lang w:val="es-MX"/>
        </w:rPr>
      </w:pPr>
    </w:p>
    <w:p w14:paraId="661EF2C0" w14:textId="2024ACD8" w:rsidR="00E3010C" w:rsidRPr="009053F2" w:rsidRDefault="00852CE7" w:rsidP="007418B6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5" w:name="_Toc180490483"/>
      <w:r>
        <w:rPr>
          <w:rFonts w:ascii="Montserrat" w:hAnsi="Montserrat"/>
          <w:sz w:val="20"/>
          <w:lang w:val="es-MX"/>
        </w:rPr>
        <w:t xml:space="preserve">Funcionalidad 1. </w:t>
      </w:r>
      <w:r w:rsidR="00944398">
        <w:rPr>
          <w:rFonts w:ascii="Montserrat" w:hAnsi="Montserrat"/>
          <w:sz w:val="20"/>
          <w:lang w:val="es-MX"/>
        </w:rPr>
        <w:t>Registrar Contribuyente</w:t>
      </w:r>
      <w:bookmarkEnd w:id="15"/>
    </w:p>
    <w:p w14:paraId="05876BB2" w14:textId="77777777" w:rsidR="004F1A92" w:rsidRPr="009053F2" w:rsidRDefault="004F1A92" w:rsidP="007418B6">
      <w:pPr>
        <w:pStyle w:val="EstiloTtulo1Antes6ptoDespus3ptoInterlineadoMn"/>
        <w:numPr>
          <w:ilvl w:val="0"/>
          <w:numId w:val="0"/>
        </w:numPr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4E5D0F80" w14:textId="0BE2378B" w:rsidR="00F208B0" w:rsidRDefault="00E3010C" w:rsidP="00F208B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6" w:name="_Toc180490484"/>
      <w:r w:rsidRPr="009053F2">
        <w:rPr>
          <w:rFonts w:ascii="Montserrat" w:hAnsi="Montserrat"/>
          <w:sz w:val="20"/>
          <w:lang w:val="es-MX"/>
        </w:rPr>
        <w:t>Objetivo</w:t>
      </w:r>
      <w:bookmarkEnd w:id="16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007984ED" w14:textId="42D14F89" w:rsidR="00F208B0" w:rsidRDefault="00F208B0" w:rsidP="001D4DA6">
      <w:pPr>
        <w:rPr>
          <w:lang w:val="es-MX"/>
        </w:rPr>
      </w:pPr>
    </w:p>
    <w:p w14:paraId="0ADAA1EE" w14:textId="6D95B31A" w:rsidR="009C165A" w:rsidRDefault="00944398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Solicitar la inscripción en el </w:t>
      </w:r>
      <w:r w:rsidR="00E760A0">
        <w:rPr>
          <w:rFonts w:ascii="Montserrat" w:hAnsi="Montserrat" w:cstheme="minorHAnsi"/>
          <w:szCs w:val="20"/>
          <w:lang w:val="es-ES_tradnl"/>
        </w:rPr>
        <w:t>R</w:t>
      </w:r>
      <w:r>
        <w:rPr>
          <w:rFonts w:ascii="Montserrat" w:hAnsi="Montserrat" w:cstheme="minorHAnsi"/>
          <w:szCs w:val="20"/>
          <w:lang w:val="es-ES_tradnl"/>
        </w:rPr>
        <w:t xml:space="preserve">egistro </w:t>
      </w:r>
      <w:r w:rsidR="00E760A0">
        <w:rPr>
          <w:rFonts w:ascii="Montserrat" w:hAnsi="Montserrat" w:cstheme="minorHAnsi"/>
          <w:szCs w:val="20"/>
          <w:lang w:val="es-ES_tradnl"/>
        </w:rPr>
        <w:t>E</w:t>
      </w:r>
      <w:r>
        <w:rPr>
          <w:rFonts w:ascii="Montserrat" w:hAnsi="Montserrat" w:cstheme="minorHAnsi"/>
          <w:szCs w:val="20"/>
          <w:lang w:val="es-ES_tradnl"/>
        </w:rPr>
        <w:t xml:space="preserve">statal de </w:t>
      </w:r>
      <w:r w:rsidR="00E760A0">
        <w:rPr>
          <w:rFonts w:ascii="Montserrat" w:hAnsi="Montserrat" w:cstheme="minorHAnsi"/>
          <w:szCs w:val="20"/>
          <w:lang w:val="es-ES_tradnl"/>
        </w:rPr>
        <w:t>C</w:t>
      </w:r>
      <w:r>
        <w:rPr>
          <w:rFonts w:ascii="Montserrat" w:hAnsi="Montserrat" w:cstheme="minorHAnsi"/>
          <w:szCs w:val="20"/>
          <w:lang w:val="es-ES_tradnl"/>
        </w:rPr>
        <w:t>ontribuyentes, a través del sistema SIOX,</w:t>
      </w:r>
      <w:r w:rsidR="004F65B0">
        <w:rPr>
          <w:rFonts w:ascii="Montserrat" w:hAnsi="Montserrat" w:cstheme="minorHAnsi"/>
          <w:szCs w:val="20"/>
          <w:lang w:val="es-ES_tradnl"/>
        </w:rPr>
        <w:t xml:space="preserve"> de</w:t>
      </w:r>
      <w:r>
        <w:rPr>
          <w:rFonts w:ascii="Montserrat" w:hAnsi="Montserrat" w:cstheme="minorHAnsi"/>
          <w:szCs w:val="20"/>
          <w:lang w:val="es-ES_tradnl"/>
        </w:rPr>
        <w:t xml:space="preserve"> las persona</w:t>
      </w:r>
      <w:r w:rsidR="004F65B0">
        <w:rPr>
          <w:rFonts w:ascii="Montserrat" w:hAnsi="Montserrat" w:cstheme="minorHAnsi"/>
          <w:szCs w:val="20"/>
          <w:lang w:val="es-ES_tradnl"/>
        </w:rPr>
        <w:t>s</w:t>
      </w:r>
      <w:r>
        <w:rPr>
          <w:rFonts w:ascii="Montserrat" w:hAnsi="Montserrat" w:cstheme="minorHAnsi"/>
          <w:szCs w:val="20"/>
          <w:lang w:val="es-ES_tradnl"/>
        </w:rPr>
        <w:t xml:space="preserve"> físicas o morales que tienen la obligación de pagar impuestos al estado de Oaxaca. Así como el proceso de validación del pre-registro en el sistema y la documentación requerida, por parte de un Asesor del Centro de Atención al Contribuyente para culminar el proceso de registro.</w:t>
      </w:r>
    </w:p>
    <w:p w14:paraId="6AB2205A" w14:textId="4E9006F1" w:rsidR="00971283" w:rsidRDefault="00971283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</w:p>
    <w:p w14:paraId="39240332" w14:textId="265DF0AB" w:rsidR="009C165A" w:rsidRDefault="00971283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inicia </w:t>
      </w:r>
      <w:r w:rsidR="003C6670">
        <w:rPr>
          <w:rFonts w:ascii="Montserrat" w:hAnsi="Montserrat" w:cstheme="minorHAnsi"/>
          <w:szCs w:val="20"/>
          <w:lang w:val="es-ES_tradnl"/>
        </w:rPr>
        <w:t xml:space="preserve">al ingresar el </w:t>
      </w:r>
      <w:r w:rsidR="00E760A0">
        <w:rPr>
          <w:rFonts w:ascii="Montserrat" w:hAnsi="Montserrat" w:cstheme="minorHAnsi"/>
          <w:szCs w:val="20"/>
          <w:lang w:val="es-ES_tradnl"/>
        </w:rPr>
        <w:t>C</w:t>
      </w:r>
      <w:r w:rsidR="003C6670">
        <w:rPr>
          <w:rFonts w:ascii="Montserrat" w:hAnsi="Montserrat" w:cstheme="minorHAnsi"/>
          <w:szCs w:val="20"/>
          <w:lang w:val="es-ES_tradnl"/>
        </w:rPr>
        <w:t>ontribuyente al sistema SIOX para comenzar su registro y termina al generar el expediente del contribuyente registrado.</w:t>
      </w:r>
    </w:p>
    <w:p w14:paraId="31EAC7F4" w14:textId="1705BA5A" w:rsidR="00F208B0" w:rsidRDefault="00F208B0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7176A797" w14:textId="5C0F952D" w:rsidR="00F208B0" w:rsidRDefault="00F208B0" w:rsidP="00B90C9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7" w:name="_Toc180490485"/>
      <w:r w:rsidRPr="00FC4BEF">
        <w:rPr>
          <w:rFonts w:ascii="Montserrat" w:hAnsi="Montserrat"/>
          <w:sz w:val="20"/>
          <w:lang w:val="es-MX"/>
        </w:rPr>
        <w:t>Entradas / Proveedor</w:t>
      </w:r>
      <w:bookmarkEnd w:id="17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5CDAC2DA" w14:textId="209EA3A1" w:rsidR="00F208B0" w:rsidRDefault="00F208B0" w:rsidP="00336210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7F09A7" w14:paraId="3EEDEDB2" w14:textId="77777777" w:rsidTr="00336210">
        <w:tc>
          <w:tcPr>
            <w:tcW w:w="2867" w:type="dxa"/>
            <w:shd w:val="clear" w:color="auto" w:fill="D9D9D9" w:themeFill="background1" w:themeFillShade="D9"/>
          </w:tcPr>
          <w:p w14:paraId="76D9B04E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184DA6FC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760BD4C1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7F09A7" w14:paraId="1EE8A5EA" w14:textId="77777777" w:rsidTr="00336210">
        <w:tc>
          <w:tcPr>
            <w:tcW w:w="2867" w:type="dxa"/>
          </w:tcPr>
          <w:p w14:paraId="48C489A0" w14:textId="32B3E5A1" w:rsidR="009E6B18" w:rsidRPr="0012581B" w:rsidRDefault="003C6670" w:rsidP="00336210">
            <w:pPr>
              <w:rPr>
                <w:rFonts w:ascii="Montserrat" w:hAnsi="Montserrat"/>
                <w:bCs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>Solicitud de inscripción al registro estatal de contribuyentes.</w:t>
            </w:r>
          </w:p>
        </w:tc>
        <w:tc>
          <w:tcPr>
            <w:tcW w:w="2895" w:type="dxa"/>
          </w:tcPr>
          <w:p w14:paraId="36E08F4D" w14:textId="4EBBE9D4" w:rsidR="007F09A7" w:rsidRPr="0012581B" w:rsidRDefault="003C6670" w:rsidP="0012581B">
            <w:pPr>
              <w:rPr>
                <w:rFonts w:ascii="Montserrat" w:hAnsi="Montserrat"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>Persona física o moral.</w:t>
            </w:r>
          </w:p>
        </w:tc>
        <w:tc>
          <w:tcPr>
            <w:tcW w:w="3086" w:type="dxa"/>
          </w:tcPr>
          <w:p w14:paraId="5FE63E15" w14:textId="7AC8BE70" w:rsidR="007F09A7" w:rsidRPr="0012581B" w:rsidRDefault="00BC1C33" w:rsidP="0012581B">
            <w:pPr>
              <w:rPr>
                <w:rFonts w:ascii="Montserrat" w:hAnsi="Montserrat"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>Información y documentación requerida recopilada</w:t>
            </w:r>
            <w:r w:rsidR="007F09A7" w:rsidRPr="0012581B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00F8244B" w14:textId="77777777" w:rsidR="00F208B0" w:rsidRDefault="00F208B0" w:rsidP="0012581B">
      <w:pPr>
        <w:rPr>
          <w:lang w:val="es-MX"/>
        </w:rPr>
      </w:pPr>
    </w:p>
    <w:p w14:paraId="70082F35" w14:textId="1E43AB15" w:rsidR="00F208B0" w:rsidRDefault="00F208B0" w:rsidP="001C25EB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8" w:name="_Toc180490486"/>
      <w:r w:rsidRPr="00FC4BEF">
        <w:rPr>
          <w:rFonts w:ascii="Montserrat" w:hAnsi="Montserrat"/>
          <w:sz w:val="20"/>
          <w:lang w:val="es-MX"/>
        </w:rPr>
        <w:t>Resultados / Cliente</w:t>
      </w:r>
      <w:bookmarkEnd w:id="18"/>
    </w:p>
    <w:p w14:paraId="098277CF" w14:textId="2C816530" w:rsidR="00F208B0" w:rsidRDefault="00F208B0" w:rsidP="00336210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7F09A7" w14:paraId="0D2524DB" w14:textId="77777777" w:rsidTr="00336210">
        <w:tc>
          <w:tcPr>
            <w:tcW w:w="2897" w:type="dxa"/>
            <w:shd w:val="clear" w:color="auto" w:fill="D9D9D9" w:themeFill="background1" w:themeFillShade="D9"/>
          </w:tcPr>
          <w:p w14:paraId="233906A0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5DBFFF31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29ADD730" w14:textId="77777777" w:rsidR="007F09A7" w:rsidRPr="0012581B" w:rsidRDefault="007F09A7" w:rsidP="0012581B">
            <w:pPr>
              <w:rPr>
                <w:rFonts w:ascii="Montserrat" w:hAnsi="Montserrat"/>
                <w:b/>
                <w:lang w:val="es-MX"/>
              </w:rPr>
            </w:pPr>
            <w:r w:rsidRPr="0012581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7F09A7" w14:paraId="647F23A6" w14:textId="77777777" w:rsidTr="00336210">
        <w:tc>
          <w:tcPr>
            <w:tcW w:w="2897" w:type="dxa"/>
          </w:tcPr>
          <w:p w14:paraId="6503A5EC" w14:textId="1E60E1CA" w:rsidR="007F09A7" w:rsidRPr="0012581B" w:rsidRDefault="009E6B18" w:rsidP="0012581B">
            <w:pPr>
              <w:rPr>
                <w:rFonts w:ascii="Montserrat" w:hAnsi="Montserrat"/>
                <w:bCs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>Expediente del contribuyente</w:t>
            </w:r>
            <w:r w:rsidR="007F09A7" w:rsidRPr="0012581B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924" w:type="dxa"/>
          </w:tcPr>
          <w:p w14:paraId="62A1FC50" w14:textId="278AF2E2" w:rsidR="009E6B18" w:rsidRPr="0012581B" w:rsidRDefault="009E6B18" w:rsidP="0012581B">
            <w:pPr>
              <w:rPr>
                <w:rFonts w:ascii="Montserrat" w:hAnsi="Montserrat"/>
                <w:bCs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>Contribuyente.</w:t>
            </w:r>
          </w:p>
          <w:p w14:paraId="580129B2" w14:textId="509FCC9D" w:rsidR="007F09A7" w:rsidRPr="0012581B" w:rsidRDefault="009E6B18" w:rsidP="0012581B">
            <w:pPr>
              <w:rPr>
                <w:rFonts w:ascii="Montserrat" w:hAnsi="Montserrat"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 xml:space="preserve">Todas las áreas requieren consultar o realizar </w:t>
            </w:r>
            <w:r w:rsidR="00BC1C33" w:rsidRPr="0012581B">
              <w:rPr>
                <w:rFonts w:ascii="Montserrat" w:hAnsi="Montserrat"/>
                <w:bCs/>
                <w:lang w:val="es-MX"/>
              </w:rPr>
              <w:t xml:space="preserve">algún trámite relacionado al </w:t>
            </w:r>
            <w:r w:rsidR="00E760A0" w:rsidRPr="0012581B">
              <w:rPr>
                <w:rFonts w:ascii="Montserrat" w:hAnsi="Montserrat"/>
                <w:bCs/>
                <w:lang w:val="es-MX"/>
              </w:rPr>
              <w:t>R</w:t>
            </w:r>
            <w:r w:rsidR="00BC1C33" w:rsidRPr="0012581B">
              <w:rPr>
                <w:rFonts w:ascii="Montserrat" w:hAnsi="Montserrat"/>
                <w:bCs/>
                <w:lang w:val="es-MX"/>
              </w:rPr>
              <w:t xml:space="preserve">egistro </w:t>
            </w:r>
            <w:r w:rsidR="00E760A0" w:rsidRPr="0012581B">
              <w:rPr>
                <w:rFonts w:ascii="Montserrat" w:hAnsi="Montserrat"/>
                <w:bCs/>
                <w:lang w:val="es-MX"/>
              </w:rPr>
              <w:t xml:space="preserve">Estatal </w:t>
            </w:r>
            <w:r w:rsidR="00BC1C33" w:rsidRPr="0012581B">
              <w:rPr>
                <w:rFonts w:ascii="Montserrat" w:hAnsi="Montserrat"/>
                <w:bCs/>
                <w:lang w:val="es-MX"/>
              </w:rPr>
              <w:t>de contribuyentes</w:t>
            </w:r>
            <w:r w:rsidR="007F09A7" w:rsidRPr="0012581B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3027" w:type="dxa"/>
          </w:tcPr>
          <w:p w14:paraId="3FA97F22" w14:textId="0560616A" w:rsidR="007F09A7" w:rsidRPr="0012581B" w:rsidRDefault="007F09A7" w:rsidP="0012581B">
            <w:pPr>
              <w:rPr>
                <w:rFonts w:ascii="Montserrat" w:hAnsi="Montserrat"/>
                <w:lang w:val="es-MX"/>
              </w:rPr>
            </w:pPr>
            <w:r w:rsidRPr="0012581B">
              <w:rPr>
                <w:rFonts w:ascii="Montserrat" w:hAnsi="Montserrat"/>
                <w:bCs/>
                <w:lang w:val="es-MX"/>
              </w:rPr>
              <w:t xml:space="preserve">Archivo </w:t>
            </w:r>
            <w:r w:rsidR="00BC1C33" w:rsidRPr="0012581B">
              <w:rPr>
                <w:rFonts w:ascii="Montserrat" w:hAnsi="Montserrat"/>
                <w:bCs/>
                <w:lang w:val="es-MX"/>
              </w:rPr>
              <w:t>digital que contiene los documentos solicitados para el registro y la información ingresada en el sistema</w:t>
            </w:r>
            <w:r w:rsidRPr="0012581B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60652493" w14:textId="77777777" w:rsidR="007F09A7" w:rsidRDefault="007F09A7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7B13BA66" w14:textId="77777777" w:rsidR="00F208B0" w:rsidRDefault="00F208B0" w:rsidP="00336210">
      <w:pPr>
        <w:rPr>
          <w:lang w:val="es-MX"/>
        </w:rPr>
      </w:pPr>
    </w:p>
    <w:p w14:paraId="6CFFCB41" w14:textId="77777777" w:rsidR="00B90C91" w:rsidRDefault="00B90C91" w:rsidP="00336210">
      <w:pPr>
        <w:rPr>
          <w:b/>
          <w:bCs/>
          <w:kern w:val="32"/>
          <w:szCs w:val="20"/>
          <w:lang w:val="es-MX"/>
        </w:rPr>
      </w:pPr>
      <w:r>
        <w:rPr>
          <w:lang w:val="es-MX"/>
        </w:rPr>
        <w:br w:type="page"/>
      </w:r>
    </w:p>
    <w:p w14:paraId="0507FF11" w14:textId="4F89C6D3" w:rsidR="00F208B0" w:rsidRDefault="00F208B0" w:rsidP="00852CE7">
      <w:pPr>
        <w:pStyle w:val="EstiloTtulo1Antes6ptoDespus3ptoInterlineadoMn"/>
        <w:numPr>
          <w:ilvl w:val="2"/>
          <w:numId w:val="30"/>
        </w:numPr>
        <w:spacing w:before="0" w:after="0"/>
        <w:rPr>
          <w:rFonts w:ascii="Montserrat" w:hAnsi="Montserrat"/>
          <w:sz w:val="20"/>
          <w:lang w:val="es-MX"/>
        </w:rPr>
      </w:pPr>
      <w:bookmarkStart w:id="19" w:name="_Toc180490487"/>
      <w:r w:rsidRPr="00FC4BEF">
        <w:rPr>
          <w:rFonts w:ascii="Montserrat" w:hAnsi="Montserrat"/>
          <w:sz w:val="20"/>
          <w:lang w:val="es-MX"/>
        </w:rPr>
        <w:lastRenderedPageBreak/>
        <w:t>Diagrama</w:t>
      </w:r>
      <w:bookmarkEnd w:id="19"/>
    </w:p>
    <w:p w14:paraId="7418FBD5" w14:textId="5F5183AE" w:rsidR="001C25EB" w:rsidRDefault="001C25EB" w:rsidP="0055434F">
      <w:pPr>
        <w:rPr>
          <w:lang w:val="es-MX"/>
        </w:rPr>
      </w:pPr>
    </w:p>
    <w:p w14:paraId="032338B1" w14:textId="5FB903E4" w:rsidR="009D70D5" w:rsidRDefault="00BC1C33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La Persona Física o Moral que tiene obligación de pagar impuestos</w:t>
      </w:r>
      <w:r w:rsidR="0055434F">
        <w:rPr>
          <w:rFonts w:ascii="Montserrat" w:hAnsi="Montserrat" w:cstheme="minorHAnsi"/>
          <w:szCs w:val="20"/>
          <w:lang w:val="es-ES_tradnl"/>
        </w:rPr>
        <w:t xml:space="preserve"> al gobierno estatal, inicia </w:t>
      </w:r>
      <w:r>
        <w:rPr>
          <w:rFonts w:ascii="Montserrat" w:hAnsi="Montserrat" w:cstheme="minorHAnsi"/>
          <w:szCs w:val="20"/>
          <w:lang w:val="es-ES_tradnl"/>
        </w:rPr>
        <w:t>el pre-</w:t>
      </w:r>
      <w:r w:rsidR="00E760A0">
        <w:rPr>
          <w:rFonts w:ascii="Montserrat" w:hAnsi="Montserrat" w:cstheme="minorHAnsi"/>
          <w:szCs w:val="20"/>
          <w:lang w:val="es-ES_tradnl"/>
        </w:rPr>
        <w:t>R</w:t>
      </w:r>
      <w:r>
        <w:rPr>
          <w:rFonts w:ascii="Montserrat" w:hAnsi="Montserrat" w:cstheme="minorHAnsi"/>
          <w:szCs w:val="20"/>
          <w:lang w:val="es-ES_tradnl"/>
        </w:rPr>
        <w:t xml:space="preserve">egistro </w:t>
      </w:r>
      <w:r w:rsidR="00E760A0">
        <w:rPr>
          <w:rFonts w:ascii="Montserrat" w:hAnsi="Montserrat" w:cstheme="minorHAnsi"/>
          <w:szCs w:val="20"/>
          <w:lang w:val="es-ES_tradnl"/>
        </w:rPr>
        <w:t>Estatal del</w:t>
      </w:r>
      <w:r>
        <w:rPr>
          <w:rFonts w:ascii="Montserrat" w:hAnsi="Montserrat" w:cstheme="minorHAnsi"/>
          <w:szCs w:val="20"/>
          <w:lang w:val="es-ES_tradnl"/>
        </w:rPr>
        <w:t xml:space="preserve"> padrón de contr</w:t>
      </w:r>
      <w:r w:rsidR="0055434F">
        <w:rPr>
          <w:rFonts w:ascii="Montserrat" w:hAnsi="Montserrat" w:cstheme="minorHAnsi"/>
          <w:szCs w:val="20"/>
          <w:lang w:val="es-ES_tradnl"/>
        </w:rPr>
        <w:t xml:space="preserve">ibuyentes, a través del </w:t>
      </w:r>
      <w:r>
        <w:rPr>
          <w:rFonts w:ascii="Montserrat" w:hAnsi="Montserrat" w:cstheme="minorHAnsi"/>
          <w:szCs w:val="20"/>
          <w:lang w:val="es-ES_tradnl"/>
        </w:rPr>
        <w:t>Sistema de Ingresos de Oaxaca</w:t>
      </w:r>
      <w:r w:rsidR="0055434F">
        <w:rPr>
          <w:rFonts w:ascii="Montserrat" w:hAnsi="Montserrat" w:cstheme="minorHAnsi"/>
          <w:szCs w:val="20"/>
          <w:lang w:val="es-ES_tradnl"/>
        </w:rPr>
        <w:t xml:space="preserve"> (SIOX</w:t>
      </w:r>
      <w:r>
        <w:rPr>
          <w:rFonts w:ascii="Montserrat" w:hAnsi="Montserrat" w:cstheme="minorHAnsi"/>
          <w:szCs w:val="20"/>
          <w:lang w:val="es-ES_tradnl"/>
        </w:rPr>
        <w:t>)</w:t>
      </w:r>
      <w:r w:rsidR="009D70D5">
        <w:rPr>
          <w:rFonts w:ascii="Montserrat" w:hAnsi="Montserrat" w:cstheme="minorHAnsi"/>
          <w:szCs w:val="20"/>
          <w:lang w:val="es-ES_tradnl"/>
        </w:rPr>
        <w:t xml:space="preserve">, llenando un cuestionario </w:t>
      </w:r>
      <w:r w:rsidR="00454052">
        <w:rPr>
          <w:rFonts w:ascii="Montserrat" w:hAnsi="Montserrat" w:cstheme="minorHAnsi"/>
          <w:szCs w:val="20"/>
          <w:lang w:val="es-ES_tradnl"/>
        </w:rPr>
        <w:t>de</w:t>
      </w:r>
      <w:r w:rsidR="009D70D5">
        <w:rPr>
          <w:rFonts w:ascii="Montserrat" w:hAnsi="Montserrat" w:cstheme="minorHAnsi"/>
          <w:szCs w:val="20"/>
          <w:lang w:val="es-ES_tradnl"/>
        </w:rPr>
        <w:t xml:space="preserve"> la información mínima necesaria para su registro</w:t>
      </w:r>
      <w:r w:rsidR="00454052">
        <w:rPr>
          <w:rFonts w:ascii="Montserrat" w:hAnsi="Montserrat" w:cstheme="minorHAnsi"/>
          <w:szCs w:val="20"/>
          <w:lang w:val="es-ES_tradnl"/>
        </w:rPr>
        <w:t>, al terminar el llenado, e</w:t>
      </w:r>
      <w:r w:rsidR="009D70D5">
        <w:rPr>
          <w:rFonts w:ascii="Montserrat" w:hAnsi="Montserrat" w:cstheme="minorHAnsi"/>
          <w:szCs w:val="20"/>
          <w:lang w:val="es-ES_tradnl"/>
        </w:rPr>
        <w:t xml:space="preserve">l sistema </w:t>
      </w:r>
      <w:r w:rsidR="0055434F">
        <w:rPr>
          <w:rFonts w:ascii="Montserrat" w:hAnsi="Montserrat" w:cstheme="minorHAnsi"/>
          <w:szCs w:val="20"/>
          <w:lang w:val="es-ES_tradnl"/>
        </w:rPr>
        <w:t>genera</w:t>
      </w:r>
      <w:r w:rsidR="009D70D5">
        <w:rPr>
          <w:rFonts w:ascii="Montserrat" w:hAnsi="Montserrat" w:cstheme="minorHAnsi"/>
          <w:szCs w:val="20"/>
          <w:lang w:val="es-ES_tradnl"/>
        </w:rPr>
        <w:t xml:space="preserve"> un formato de pre-registro con un número de folio</w:t>
      </w:r>
      <w:r w:rsidR="007921B0">
        <w:rPr>
          <w:rFonts w:ascii="Montserrat" w:hAnsi="Montserrat" w:cstheme="minorHAnsi"/>
          <w:szCs w:val="20"/>
          <w:lang w:val="es-ES_tradnl"/>
        </w:rPr>
        <w:t>, (</w:t>
      </w:r>
      <w:r w:rsidR="007921B0" w:rsidRPr="007921B0">
        <w:rPr>
          <w:rFonts w:ascii="Montserrat" w:hAnsi="Montserrat" w:cstheme="minorHAnsi"/>
          <w:b/>
          <w:szCs w:val="20"/>
          <w:lang w:val="es-ES_tradnl"/>
        </w:rPr>
        <w:t xml:space="preserve">Ver Diagrama </w:t>
      </w:r>
      <w:r w:rsidR="00F85F44">
        <w:rPr>
          <w:rFonts w:ascii="Montserrat" w:hAnsi="Montserrat" w:cstheme="minorHAnsi"/>
          <w:b/>
          <w:szCs w:val="20"/>
          <w:lang w:val="es-ES_tradnl"/>
        </w:rPr>
        <w:t>2</w:t>
      </w:r>
      <w:r w:rsidR="007921B0">
        <w:rPr>
          <w:rFonts w:ascii="Montserrat" w:hAnsi="Montserrat" w:cstheme="minorHAnsi"/>
          <w:szCs w:val="20"/>
          <w:lang w:val="es-ES_tradnl"/>
        </w:rPr>
        <w:t>)</w:t>
      </w:r>
      <w:r w:rsidR="009D70D5">
        <w:rPr>
          <w:rFonts w:ascii="Montserrat" w:hAnsi="Montserrat" w:cstheme="minorHAnsi"/>
          <w:szCs w:val="20"/>
          <w:lang w:val="es-ES_tradnl"/>
        </w:rPr>
        <w:t>.</w:t>
      </w:r>
    </w:p>
    <w:p w14:paraId="71C3F879" w14:textId="77777777" w:rsidR="00454052" w:rsidRDefault="00454052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</w:p>
    <w:p w14:paraId="0D28E1DE" w14:textId="757ABC31" w:rsidR="00BC1C33" w:rsidRDefault="009D70D5" w:rsidP="00336210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La persona deberá presentarse a un Centro de Atención al Contribuyente con el formato de pre-registro y la documentación obligatoria requerida, para que un Asesor realice la validación del registro, así como la documentación física que presenta</w:t>
      </w:r>
      <w:r w:rsidR="00454052">
        <w:rPr>
          <w:rFonts w:ascii="Montserrat" w:hAnsi="Montserrat" w:cstheme="minorHAnsi"/>
          <w:szCs w:val="20"/>
          <w:lang w:val="es-ES_tradnl"/>
        </w:rPr>
        <w:t xml:space="preserve">. Si la solicitud cumple con los requisitos, el Asesor lo </w:t>
      </w:r>
      <w:r w:rsidR="0055434F">
        <w:rPr>
          <w:rFonts w:ascii="Montserrat" w:hAnsi="Montserrat" w:cstheme="minorHAnsi"/>
          <w:szCs w:val="20"/>
          <w:lang w:val="es-ES_tradnl"/>
        </w:rPr>
        <w:t>registra</w:t>
      </w:r>
      <w:r w:rsidR="00454052">
        <w:rPr>
          <w:rFonts w:ascii="Montserrat" w:hAnsi="Montserrat" w:cstheme="minorHAnsi"/>
          <w:szCs w:val="20"/>
          <w:lang w:val="es-ES_tradnl"/>
        </w:rPr>
        <w:t xml:space="preserve"> en el sistema, y automáticamente se genera el Acuse de recibo de la solicitud de inscripción y la Constancia de Registro Estatal. El Asesor </w:t>
      </w:r>
      <w:r w:rsidR="0055434F">
        <w:rPr>
          <w:rFonts w:ascii="Montserrat" w:hAnsi="Montserrat" w:cstheme="minorHAnsi"/>
          <w:szCs w:val="20"/>
          <w:lang w:val="es-ES_tradnl"/>
        </w:rPr>
        <w:t>digitaliza</w:t>
      </w:r>
      <w:r w:rsidR="00454052">
        <w:rPr>
          <w:rFonts w:ascii="Montserrat" w:hAnsi="Montserrat" w:cstheme="minorHAnsi"/>
          <w:szCs w:val="20"/>
          <w:lang w:val="es-ES_tradnl"/>
        </w:rPr>
        <w:t xml:space="preserve"> los documentos y </w:t>
      </w:r>
      <w:r w:rsidR="0055434F">
        <w:rPr>
          <w:rFonts w:ascii="Montserrat" w:hAnsi="Montserrat" w:cstheme="minorHAnsi"/>
          <w:szCs w:val="20"/>
          <w:lang w:val="es-ES_tradnl"/>
        </w:rPr>
        <w:t>los importa a</w:t>
      </w:r>
      <w:r w:rsidR="00454052">
        <w:rPr>
          <w:rFonts w:ascii="Montserrat" w:hAnsi="Montserrat" w:cstheme="minorHAnsi"/>
          <w:szCs w:val="20"/>
          <w:lang w:val="es-ES_tradnl"/>
        </w:rPr>
        <w:t xml:space="preserve">l sistema para que automáticamente se genere el expediente del </w:t>
      </w:r>
      <w:r w:rsidR="00E760A0">
        <w:rPr>
          <w:rFonts w:ascii="Montserrat" w:hAnsi="Montserrat" w:cstheme="minorHAnsi"/>
          <w:szCs w:val="20"/>
          <w:lang w:val="es-ES_tradnl"/>
        </w:rPr>
        <w:t>C</w:t>
      </w:r>
      <w:r w:rsidR="00454052">
        <w:rPr>
          <w:rFonts w:ascii="Montserrat" w:hAnsi="Montserrat" w:cstheme="minorHAnsi"/>
          <w:szCs w:val="20"/>
          <w:lang w:val="es-ES_tradnl"/>
        </w:rPr>
        <w:t>ontribuyente</w:t>
      </w:r>
      <w:r w:rsidR="002A0FF6">
        <w:rPr>
          <w:rFonts w:ascii="Montserrat" w:hAnsi="Montserrat" w:cstheme="minorHAnsi"/>
          <w:szCs w:val="20"/>
          <w:lang w:val="es-ES_tradnl"/>
        </w:rPr>
        <w:t>, (</w:t>
      </w:r>
      <w:r w:rsidR="002A0FF6" w:rsidRPr="002A0FF6">
        <w:rPr>
          <w:rFonts w:ascii="Montserrat" w:hAnsi="Montserrat" w:cstheme="minorHAnsi"/>
          <w:b/>
          <w:szCs w:val="20"/>
          <w:lang w:val="es-ES_tradnl"/>
        </w:rPr>
        <w:t xml:space="preserve">Ver Diagrama </w:t>
      </w:r>
      <w:r w:rsidR="00F85F44">
        <w:rPr>
          <w:rFonts w:ascii="Montserrat" w:hAnsi="Montserrat" w:cstheme="minorHAnsi"/>
          <w:b/>
          <w:szCs w:val="20"/>
          <w:lang w:val="es-ES_tradnl"/>
        </w:rPr>
        <w:t>3</w:t>
      </w:r>
      <w:r w:rsidR="002A0FF6">
        <w:rPr>
          <w:rFonts w:ascii="Montserrat" w:hAnsi="Montserrat" w:cstheme="minorHAnsi"/>
          <w:szCs w:val="20"/>
          <w:lang w:val="es-ES_tradnl"/>
        </w:rPr>
        <w:t>)</w:t>
      </w:r>
      <w:r w:rsidR="00454052"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27150553" w14:textId="10584981" w:rsidR="00FC4BEF" w:rsidRDefault="00A35A32" w:rsidP="002A0FF6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C307650" wp14:editId="55C7E881">
            <wp:extent cx="3108446" cy="4752975"/>
            <wp:effectExtent l="19050" t="19050" r="1587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" t="584" r="3803" b="2024"/>
                    <a:stretch/>
                  </pic:blipFill>
                  <pic:spPr bwMode="auto">
                    <a:xfrm>
                      <a:off x="0" y="0"/>
                      <a:ext cx="3124604" cy="4777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23A2F" w14:textId="03430C56" w:rsidR="002A0FF6" w:rsidRDefault="002A0FF6" w:rsidP="002A0FF6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 w:rsidRPr="007921B0">
        <w:rPr>
          <w:rFonts w:ascii="Montserrat" w:hAnsi="Montserrat" w:cstheme="minorHAnsi"/>
          <w:b/>
          <w:szCs w:val="20"/>
          <w:lang w:val="es-ES_tradnl"/>
        </w:rPr>
        <w:t xml:space="preserve">Diagrama </w:t>
      </w:r>
      <w:r w:rsidR="00F85F44">
        <w:rPr>
          <w:rFonts w:ascii="Montserrat" w:hAnsi="Montserrat" w:cstheme="minorHAnsi"/>
          <w:b/>
          <w:szCs w:val="20"/>
          <w:lang w:val="es-ES_tradnl"/>
        </w:rPr>
        <w:t>2. P</w:t>
      </w:r>
      <w:r>
        <w:rPr>
          <w:rFonts w:ascii="Montserrat" w:hAnsi="Montserrat" w:cstheme="minorHAnsi"/>
          <w:b/>
          <w:szCs w:val="20"/>
          <w:lang w:val="es-ES_tradnl"/>
        </w:rPr>
        <w:t>re-registro de contribuyente</w:t>
      </w:r>
    </w:p>
    <w:p w14:paraId="40132948" w14:textId="62B82514" w:rsidR="00A35A32" w:rsidRDefault="00A35A32" w:rsidP="00BD793C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E1DFF4C" wp14:editId="215C4B21">
            <wp:extent cx="5322498" cy="6072674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74" cy="608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7FA0" w14:textId="1E687C33" w:rsidR="00BD793C" w:rsidRDefault="00F85F44" w:rsidP="00BD793C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>
        <w:rPr>
          <w:rFonts w:ascii="Montserrat" w:hAnsi="Montserrat" w:cstheme="minorHAnsi"/>
          <w:b/>
          <w:szCs w:val="20"/>
          <w:lang w:val="es-ES_tradnl"/>
        </w:rPr>
        <w:t>Diagrama 3. R</w:t>
      </w:r>
      <w:r w:rsidR="00BD793C">
        <w:rPr>
          <w:rFonts w:ascii="Montserrat" w:hAnsi="Montserrat" w:cstheme="minorHAnsi"/>
          <w:b/>
          <w:szCs w:val="20"/>
          <w:lang w:val="es-ES_tradnl"/>
        </w:rPr>
        <w:t>egistro de contribuyente</w:t>
      </w:r>
    </w:p>
    <w:p w14:paraId="7BE71B71" w14:textId="61D776DB" w:rsidR="001C25EB" w:rsidRPr="00E03D68" w:rsidRDefault="001C25EB" w:rsidP="001C25EB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0330B991" w14:textId="509FD495" w:rsidR="00A35A32" w:rsidRDefault="00D367AA" w:rsidP="001C25EB">
      <w:pPr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object w:dxaOrig="1530" w:dyaOrig="991" w14:anchorId="3352D5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45pt" o:ole="">
            <v:imagedata r:id="rId13" o:title=""/>
          </v:shape>
          <o:OLEObject Type="Embed" ProgID="Package" ShapeID="_x0000_i1025" DrawAspect="Icon" ObjectID="_1791111141" r:id="rId14"/>
        </w:object>
      </w:r>
      <w:r>
        <w:rPr>
          <w:rFonts w:ascii="Montserrat" w:hAnsi="Montserrat"/>
          <w:lang w:val="es-MX"/>
        </w:rPr>
        <w:t xml:space="preserve">    </w:t>
      </w:r>
      <w:r>
        <w:rPr>
          <w:rFonts w:ascii="Montserrat" w:hAnsi="Montserrat"/>
          <w:lang w:val="es-MX"/>
        </w:rPr>
        <w:object w:dxaOrig="1530" w:dyaOrig="991" w14:anchorId="55071EF4">
          <v:shape id="_x0000_i1026" type="#_x0000_t75" style="width:76.3pt;height:49.45pt" o:ole="">
            <v:imagedata r:id="rId15" o:title=""/>
          </v:shape>
          <o:OLEObject Type="Embed" ProgID="Package" ShapeID="_x0000_i1026" DrawAspect="Icon" ObjectID="_1791111142" r:id="rId16"/>
        </w:object>
      </w:r>
    </w:p>
    <w:p w14:paraId="704D129A" w14:textId="32525168" w:rsidR="00BE52DF" w:rsidRPr="00FC4BEF" w:rsidRDefault="00164507" w:rsidP="00852CE7">
      <w:pPr>
        <w:pStyle w:val="EstiloTtulo1Antes6ptoDespus3ptoInterlineadoMn"/>
        <w:numPr>
          <w:ilvl w:val="2"/>
          <w:numId w:val="30"/>
        </w:numPr>
        <w:spacing w:before="0" w:after="0"/>
        <w:rPr>
          <w:rFonts w:ascii="Montserrat" w:hAnsi="Montserrat"/>
          <w:sz w:val="20"/>
          <w:lang w:val="es-MX"/>
        </w:rPr>
      </w:pPr>
      <w:bookmarkStart w:id="20" w:name="_Toc180490488"/>
      <w:r>
        <w:rPr>
          <w:rFonts w:ascii="Montserrat" w:hAnsi="Montserrat"/>
          <w:sz w:val="20"/>
          <w:lang w:val="es-MX"/>
        </w:rPr>
        <w:lastRenderedPageBreak/>
        <w:t xml:space="preserve">Requerimientos </w:t>
      </w:r>
      <w:r w:rsidR="00BE52DF" w:rsidRPr="00FC4BEF">
        <w:rPr>
          <w:rFonts w:ascii="Montserrat" w:hAnsi="Montserrat"/>
          <w:sz w:val="20"/>
          <w:lang w:val="es-MX"/>
        </w:rPr>
        <w:t>relacionados</w:t>
      </w:r>
      <w:bookmarkEnd w:id="20"/>
    </w:p>
    <w:p w14:paraId="405C3306" w14:textId="77777777" w:rsidR="001B718B" w:rsidRDefault="001B718B" w:rsidP="006639D1">
      <w:pPr>
        <w:spacing w:before="0" w:after="0" w:line="360" w:lineRule="auto"/>
        <w:rPr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6092"/>
      </w:tblGrid>
      <w:tr w:rsidR="005A3CFE" w14:paraId="4461E846" w14:textId="77777777" w:rsidTr="00940A9A">
        <w:trPr>
          <w:jc w:val="center"/>
        </w:trPr>
        <w:tc>
          <w:tcPr>
            <w:tcW w:w="1984" w:type="dxa"/>
            <w:shd w:val="clear" w:color="auto" w:fill="D9D9D9" w:themeFill="background1" w:themeFillShade="D9"/>
          </w:tcPr>
          <w:p w14:paraId="4898ACD9" w14:textId="5BCBABB4" w:rsidR="005A3CFE" w:rsidRPr="005A3CFE" w:rsidRDefault="005A3CFE" w:rsidP="005A3CFE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242BEE4E" w14:textId="4A5A64E1" w:rsidR="005A3CFE" w:rsidRPr="005A3CFE" w:rsidRDefault="005A3CFE" w:rsidP="005A3CFE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5A3CFE" w14:paraId="613973F2" w14:textId="77777777" w:rsidTr="00940A9A">
        <w:trPr>
          <w:jc w:val="center"/>
        </w:trPr>
        <w:tc>
          <w:tcPr>
            <w:tcW w:w="1984" w:type="dxa"/>
          </w:tcPr>
          <w:p w14:paraId="7B189945" w14:textId="7361061E" w:rsidR="005A3CFE" w:rsidRDefault="006639D1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</w:t>
            </w:r>
            <w:r w:rsidR="00F208AC">
              <w:rPr>
                <w:rFonts w:ascii="Montserrat" w:hAnsi="Montserrat"/>
                <w:szCs w:val="20"/>
              </w:rPr>
              <w:t>4</w:t>
            </w:r>
          </w:p>
        </w:tc>
        <w:tc>
          <w:tcPr>
            <w:tcW w:w="6092" w:type="dxa"/>
          </w:tcPr>
          <w:p w14:paraId="79BCF615" w14:textId="2B48C7C4" w:rsidR="005A3CFE" w:rsidRDefault="005A3CF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Tooltips o textos de ayuda.</w:t>
            </w:r>
          </w:p>
        </w:tc>
      </w:tr>
      <w:tr w:rsidR="005A3CFE" w14:paraId="02EE35D2" w14:textId="77777777" w:rsidTr="00940A9A">
        <w:trPr>
          <w:jc w:val="center"/>
        </w:trPr>
        <w:tc>
          <w:tcPr>
            <w:tcW w:w="1984" w:type="dxa"/>
          </w:tcPr>
          <w:p w14:paraId="7421EF8A" w14:textId="4E0510E4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R015</w:t>
            </w:r>
          </w:p>
        </w:tc>
        <w:tc>
          <w:tcPr>
            <w:tcW w:w="6092" w:type="dxa"/>
          </w:tcPr>
          <w:p w14:paraId="54EF7F29" w14:textId="469BB31E" w:rsidR="005A3CFE" w:rsidRDefault="005A3CF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Validación del RFC.</w:t>
            </w:r>
          </w:p>
        </w:tc>
      </w:tr>
      <w:tr w:rsidR="005A3CFE" w14:paraId="0106D19C" w14:textId="77777777" w:rsidTr="00940A9A">
        <w:trPr>
          <w:jc w:val="center"/>
        </w:trPr>
        <w:tc>
          <w:tcPr>
            <w:tcW w:w="1984" w:type="dxa"/>
          </w:tcPr>
          <w:p w14:paraId="07935850" w14:textId="419B44F0" w:rsidR="005A3CFE" w:rsidRDefault="005A3CFE" w:rsidP="005A3CFE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</w:t>
            </w:r>
            <w:r w:rsidR="00F208AC">
              <w:rPr>
                <w:rFonts w:ascii="Montserrat" w:hAnsi="Montserrat"/>
                <w:szCs w:val="20"/>
              </w:rPr>
              <w:t>016</w:t>
            </w:r>
          </w:p>
        </w:tc>
        <w:tc>
          <w:tcPr>
            <w:tcW w:w="6092" w:type="dxa"/>
          </w:tcPr>
          <w:p w14:paraId="3AAFB02F" w14:textId="48D88EB1" w:rsidR="005A3CFE" w:rsidRDefault="005A3CF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Contribuyentes extranjeros.</w:t>
            </w:r>
          </w:p>
        </w:tc>
      </w:tr>
      <w:tr w:rsidR="005A3CFE" w14:paraId="1BA28521" w14:textId="77777777" w:rsidTr="00940A9A">
        <w:trPr>
          <w:jc w:val="center"/>
        </w:trPr>
        <w:tc>
          <w:tcPr>
            <w:tcW w:w="1984" w:type="dxa"/>
          </w:tcPr>
          <w:p w14:paraId="7DA4105B" w14:textId="018FBF76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R017</w:t>
            </w:r>
          </w:p>
        </w:tc>
        <w:tc>
          <w:tcPr>
            <w:tcW w:w="6092" w:type="dxa"/>
          </w:tcPr>
          <w:p w14:paraId="1A14663A" w14:textId="40B18085" w:rsidR="005A3CFE" w:rsidRDefault="005A3CF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Actividades que deben tener por lo menos un trabajador.</w:t>
            </w:r>
          </w:p>
        </w:tc>
      </w:tr>
      <w:tr w:rsidR="005A3CFE" w14:paraId="75288A9E" w14:textId="77777777" w:rsidTr="00940A9A">
        <w:trPr>
          <w:jc w:val="center"/>
        </w:trPr>
        <w:tc>
          <w:tcPr>
            <w:tcW w:w="1984" w:type="dxa"/>
          </w:tcPr>
          <w:p w14:paraId="44DA1675" w14:textId="12023DC6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R018</w:t>
            </w:r>
          </w:p>
        </w:tc>
        <w:tc>
          <w:tcPr>
            <w:tcW w:w="6092" w:type="dxa"/>
          </w:tcPr>
          <w:p w14:paraId="7D9C6DAD" w14:textId="5FF999F0" w:rsidR="005A3CFE" w:rsidRDefault="005A3CF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Omisión de preguntas que tienen que ver con registro de </w:t>
            </w:r>
            <w:r w:rsidR="00BB35FC">
              <w:rPr>
                <w:rFonts w:ascii="Montserrat" w:hAnsi="Montserrat"/>
                <w:sz w:val="20"/>
                <w:szCs w:val="20"/>
              </w:rPr>
              <w:t>trabajadores</w:t>
            </w:r>
            <w:r w:rsidR="006639D1">
              <w:rPr>
                <w:rFonts w:ascii="Montserrat" w:hAnsi="Montserrat"/>
                <w:sz w:val="20"/>
                <w:szCs w:val="20"/>
              </w:rPr>
              <w:t>.</w:t>
            </w:r>
          </w:p>
        </w:tc>
      </w:tr>
      <w:tr w:rsidR="005A3CFE" w14:paraId="2A9AFE18" w14:textId="77777777" w:rsidTr="00940A9A">
        <w:trPr>
          <w:jc w:val="center"/>
        </w:trPr>
        <w:tc>
          <w:tcPr>
            <w:tcW w:w="1984" w:type="dxa"/>
          </w:tcPr>
          <w:p w14:paraId="2F5ACA82" w14:textId="35024830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R019</w:t>
            </w:r>
          </w:p>
        </w:tc>
        <w:tc>
          <w:tcPr>
            <w:tcW w:w="6092" w:type="dxa"/>
          </w:tcPr>
          <w:p w14:paraId="4917A17C" w14:textId="380C1399" w:rsidR="005A3CFE" w:rsidRDefault="00BB35FC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Domicilio postal ligado al catálogo SEPOMEX.</w:t>
            </w:r>
          </w:p>
        </w:tc>
      </w:tr>
      <w:tr w:rsidR="005A3CFE" w14:paraId="6506504E" w14:textId="77777777" w:rsidTr="00940A9A">
        <w:trPr>
          <w:jc w:val="center"/>
        </w:trPr>
        <w:tc>
          <w:tcPr>
            <w:tcW w:w="1984" w:type="dxa"/>
          </w:tcPr>
          <w:p w14:paraId="1712B5B7" w14:textId="6ED4B4E8" w:rsidR="005A3CFE" w:rsidRDefault="006F5958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</w:t>
            </w:r>
            <w:r w:rsidR="00F208AC">
              <w:rPr>
                <w:rFonts w:ascii="Montserrat" w:hAnsi="Montserrat"/>
                <w:szCs w:val="20"/>
              </w:rPr>
              <w:t>0</w:t>
            </w:r>
          </w:p>
        </w:tc>
        <w:tc>
          <w:tcPr>
            <w:tcW w:w="6092" w:type="dxa"/>
          </w:tcPr>
          <w:p w14:paraId="43D1DC89" w14:textId="2A9F90AD" w:rsidR="005A3CFE" w:rsidRDefault="00BB35FC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Régimen fiscal.</w:t>
            </w:r>
          </w:p>
        </w:tc>
      </w:tr>
      <w:tr w:rsidR="005A3CFE" w14:paraId="7A3DE6F2" w14:textId="77777777" w:rsidTr="00940A9A">
        <w:trPr>
          <w:jc w:val="center"/>
        </w:trPr>
        <w:tc>
          <w:tcPr>
            <w:tcW w:w="1984" w:type="dxa"/>
          </w:tcPr>
          <w:p w14:paraId="3E43A6B0" w14:textId="68637DA9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R021</w:t>
            </w:r>
            <w:r w:rsidR="00AF3729">
              <w:rPr>
                <w:rFonts w:ascii="Montserrat" w:hAnsi="Montserrat"/>
                <w:szCs w:val="20"/>
              </w:rPr>
              <w:t xml:space="preserve"> y R038</w:t>
            </w:r>
          </w:p>
        </w:tc>
        <w:tc>
          <w:tcPr>
            <w:tcW w:w="6092" w:type="dxa"/>
          </w:tcPr>
          <w:p w14:paraId="445E8C6C" w14:textId="0346EEE8" w:rsidR="005A3CFE" w:rsidRDefault="00BB35FC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Notificaciones o alertas.</w:t>
            </w:r>
          </w:p>
        </w:tc>
      </w:tr>
      <w:tr w:rsidR="005A3CFE" w14:paraId="197941EA" w14:textId="77777777" w:rsidTr="00940A9A">
        <w:trPr>
          <w:jc w:val="center"/>
        </w:trPr>
        <w:tc>
          <w:tcPr>
            <w:tcW w:w="1984" w:type="dxa"/>
          </w:tcPr>
          <w:p w14:paraId="33D1B858" w14:textId="54B10C4A" w:rsidR="005A3CFE" w:rsidRDefault="006F5958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</w:t>
            </w:r>
            <w:r w:rsidR="00F208AC">
              <w:rPr>
                <w:rFonts w:ascii="Montserrat" w:hAnsi="Montserrat"/>
                <w:szCs w:val="20"/>
              </w:rPr>
              <w:t>2</w:t>
            </w:r>
          </w:p>
        </w:tc>
        <w:tc>
          <w:tcPr>
            <w:tcW w:w="6092" w:type="dxa"/>
          </w:tcPr>
          <w:p w14:paraId="0F99C723" w14:textId="119C9E52" w:rsidR="005A3CFE" w:rsidRDefault="00BB35FC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Llenado automático de la fecha de nacimiento.</w:t>
            </w:r>
          </w:p>
        </w:tc>
      </w:tr>
      <w:tr w:rsidR="005A3CFE" w14:paraId="18847256" w14:textId="77777777" w:rsidTr="00940A9A">
        <w:trPr>
          <w:jc w:val="center"/>
        </w:trPr>
        <w:tc>
          <w:tcPr>
            <w:tcW w:w="1984" w:type="dxa"/>
          </w:tcPr>
          <w:p w14:paraId="5BE26A53" w14:textId="2878F0F8" w:rsidR="005A3CFE" w:rsidRDefault="006F5958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</w:t>
            </w:r>
            <w:r w:rsidR="00F208AC">
              <w:rPr>
                <w:rFonts w:ascii="Montserrat" w:hAnsi="Montserrat"/>
                <w:szCs w:val="20"/>
              </w:rPr>
              <w:t>3</w:t>
            </w:r>
          </w:p>
        </w:tc>
        <w:tc>
          <w:tcPr>
            <w:tcW w:w="6092" w:type="dxa"/>
          </w:tcPr>
          <w:p w14:paraId="1815D476" w14:textId="3EF5E7B7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Llenado de todos los campos.</w:t>
            </w:r>
          </w:p>
        </w:tc>
      </w:tr>
      <w:tr w:rsidR="005A3CFE" w14:paraId="4AF21BC3" w14:textId="77777777" w:rsidTr="00940A9A">
        <w:trPr>
          <w:jc w:val="center"/>
        </w:trPr>
        <w:tc>
          <w:tcPr>
            <w:tcW w:w="1984" w:type="dxa"/>
          </w:tcPr>
          <w:p w14:paraId="2C22FAF3" w14:textId="054ED367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R024</w:t>
            </w:r>
            <w:r w:rsidR="00AF3729">
              <w:rPr>
                <w:rFonts w:ascii="Montserrat" w:hAnsi="Montserrat"/>
                <w:szCs w:val="20"/>
              </w:rPr>
              <w:t xml:space="preserve"> y R040</w:t>
            </w:r>
          </w:p>
        </w:tc>
        <w:tc>
          <w:tcPr>
            <w:tcW w:w="6092" w:type="dxa"/>
          </w:tcPr>
          <w:p w14:paraId="55020E79" w14:textId="5A5384F4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Cargar la documentación antes de finalizar registro.</w:t>
            </w:r>
          </w:p>
        </w:tc>
      </w:tr>
      <w:tr w:rsidR="005A3CFE" w14:paraId="5C989F8D" w14:textId="77777777" w:rsidTr="00940A9A">
        <w:trPr>
          <w:jc w:val="center"/>
        </w:trPr>
        <w:tc>
          <w:tcPr>
            <w:tcW w:w="1984" w:type="dxa"/>
          </w:tcPr>
          <w:p w14:paraId="451FDF95" w14:textId="55C44A43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R025</w:t>
            </w:r>
          </w:p>
        </w:tc>
        <w:tc>
          <w:tcPr>
            <w:tcW w:w="6092" w:type="dxa"/>
          </w:tcPr>
          <w:p w14:paraId="72D12580" w14:textId="35A4A1DC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Enviar formatos digitales vía correo electrónico.</w:t>
            </w:r>
          </w:p>
        </w:tc>
      </w:tr>
      <w:tr w:rsidR="005A3CFE" w14:paraId="5AF6C399" w14:textId="77777777" w:rsidTr="00940A9A">
        <w:trPr>
          <w:jc w:val="center"/>
        </w:trPr>
        <w:tc>
          <w:tcPr>
            <w:tcW w:w="1984" w:type="dxa"/>
          </w:tcPr>
          <w:p w14:paraId="662DCE65" w14:textId="317955ED" w:rsidR="005A3CFE" w:rsidRDefault="00F208AC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R026</w:t>
            </w:r>
          </w:p>
        </w:tc>
        <w:tc>
          <w:tcPr>
            <w:tcW w:w="6092" w:type="dxa"/>
          </w:tcPr>
          <w:p w14:paraId="0653E14C" w14:textId="31D7BCBB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Cambiar código de seguridad por QR.</w:t>
            </w:r>
          </w:p>
        </w:tc>
      </w:tr>
      <w:tr w:rsidR="005A3CFE" w14:paraId="5F558AF0" w14:textId="77777777" w:rsidTr="00940A9A">
        <w:trPr>
          <w:jc w:val="center"/>
        </w:trPr>
        <w:tc>
          <w:tcPr>
            <w:tcW w:w="1984" w:type="dxa"/>
          </w:tcPr>
          <w:p w14:paraId="0BDB5C4A" w14:textId="548F736E" w:rsidR="005A3CFE" w:rsidRDefault="00080E2D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R027</w:t>
            </w:r>
          </w:p>
        </w:tc>
        <w:tc>
          <w:tcPr>
            <w:tcW w:w="6092" w:type="dxa"/>
          </w:tcPr>
          <w:p w14:paraId="79702C04" w14:textId="386ECB5F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Lista de documentación en el acuse.</w:t>
            </w:r>
          </w:p>
        </w:tc>
      </w:tr>
      <w:tr w:rsidR="005A3CFE" w14:paraId="733DA36B" w14:textId="77777777" w:rsidTr="00940A9A">
        <w:trPr>
          <w:jc w:val="center"/>
        </w:trPr>
        <w:tc>
          <w:tcPr>
            <w:tcW w:w="1984" w:type="dxa"/>
          </w:tcPr>
          <w:p w14:paraId="47BABE1E" w14:textId="799E0517" w:rsidR="005A3CFE" w:rsidRDefault="006F5958" w:rsidP="00F208AC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</w:t>
            </w:r>
            <w:r w:rsidR="00080E2D">
              <w:rPr>
                <w:rFonts w:ascii="Montserrat" w:hAnsi="Montserrat"/>
                <w:szCs w:val="20"/>
              </w:rPr>
              <w:t>28</w:t>
            </w:r>
          </w:p>
        </w:tc>
        <w:tc>
          <w:tcPr>
            <w:tcW w:w="6092" w:type="dxa"/>
          </w:tcPr>
          <w:p w14:paraId="621C5033" w14:textId="4C466EFE" w:rsidR="005A3CFE" w:rsidRDefault="00222EBE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Concluir el registro en línea.</w:t>
            </w:r>
          </w:p>
        </w:tc>
      </w:tr>
      <w:tr w:rsidR="00AF3729" w14:paraId="311115A7" w14:textId="77777777" w:rsidTr="00940A9A">
        <w:trPr>
          <w:jc w:val="center"/>
        </w:trPr>
        <w:tc>
          <w:tcPr>
            <w:tcW w:w="1984" w:type="dxa"/>
          </w:tcPr>
          <w:p w14:paraId="6E07BDE9" w14:textId="10AD3AC6" w:rsidR="00AF3729" w:rsidRDefault="00AF3729" w:rsidP="005A3CFE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R042</w:t>
            </w:r>
          </w:p>
        </w:tc>
        <w:tc>
          <w:tcPr>
            <w:tcW w:w="6092" w:type="dxa"/>
          </w:tcPr>
          <w:p w14:paraId="3A0D7367" w14:textId="65C6972A" w:rsidR="00AF3729" w:rsidRDefault="00AF3729" w:rsidP="005A3CFE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 w:rsidRPr="00AF3729">
              <w:rPr>
                <w:rFonts w:ascii="Montserrat" w:hAnsi="Montserrat"/>
                <w:sz w:val="20"/>
                <w:szCs w:val="20"/>
              </w:rPr>
              <w:t>Optimizar el portal para simplificar la navegación del contribuyente</w:t>
            </w:r>
          </w:p>
        </w:tc>
      </w:tr>
    </w:tbl>
    <w:p w14:paraId="12738FB8" w14:textId="77777777" w:rsidR="00BD793C" w:rsidRDefault="00BD793C" w:rsidP="00BD793C">
      <w:pPr>
        <w:rPr>
          <w:rFonts w:ascii="Montserrat" w:hAnsi="Montserrat"/>
          <w:szCs w:val="20"/>
        </w:rPr>
      </w:pPr>
    </w:p>
    <w:p w14:paraId="71B5AA7B" w14:textId="6EEA4322" w:rsidR="00BD793C" w:rsidRPr="00BD793C" w:rsidRDefault="00BD793C" w:rsidP="00940A9A">
      <w:pPr>
        <w:ind w:left="993"/>
        <w:rPr>
          <w:rFonts w:ascii="Montserrat" w:hAnsi="Montserrat"/>
          <w:szCs w:val="20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</w:t>
      </w:r>
      <w:r w:rsidR="0067712B">
        <w:rPr>
          <w:rFonts w:ascii="Montserrat" w:hAnsi="Montserrat"/>
          <w:szCs w:val="20"/>
        </w:rPr>
        <w:t>entos enlistados, consultar el D</w:t>
      </w:r>
      <w:r>
        <w:rPr>
          <w:rFonts w:ascii="Montserrat" w:hAnsi="Montserrat"/>
          <w:szCs w:val="20"/>
        </w:rPr>
        <w:t>ocumento de Requerimientos</w:t>
      </w:r>
      <w:r w:rsidR="0067712B">
        <w:rPr>
          <w:rFonts w:ascii="Montserrat" w:hAnsi="Montserrat"/>
          <w:szCs w:val="20"/>
        </w:rPr>
        <w:t xml:space="preserve"> correspondiente al Sprint 2</w:t>
      </w:r>
      <w:r w:rsidR="007C4033">
        <w:rPr>
          <w:rFonts w:ascii="Montserrat" w:hAnsi="Montserrat"/>
          <w:szCs w:val="20"/>
        </w:rPr>
        <w:t>.</w:t>
      </w:r>
      <w:r>
        <w:rPr>
          <w:rFonts w:ascii="Montserrat" w:hAnsi="Montserrat"/>
          <w:szCs w:val="20"/>
        </w:rPr>
        <w:t xml:space="preserve"> </w:t>
      </w:r>
    </w:p>
    <w:p w14:paraId="75249B56" w14:textId="77777777" w:rsidR="00E03D68" w:rsidRDefault="00E03D68" w:rsidP="006F5958">
      <w:pPr>
        <w:rPr>
          <w:lang w:val="es-MX"/>
        </w:rPr>
      </w:pPr>
    </w:p>
    <w:p w14:paraId="729BE3F0" w14:textId="03208AA5" w:rsidR="00E03D68" w:rsidRDefault="00E03D68" w:rsidP="006F5958">
      <w:pPr>
        <w:rPr>
          <w:lang w:val="es-MX"/>
        </w:rPr>
        <w:sectPr w:rsidR="00E03D68" w:rsidSect="004D32F5">
          <w:headerReference w:type="default" r:id="rId17"/>
          <w:footerReference w:type="default" r:id="rId18"/>
          <w:pgSz w:w="12242" w:h="15842" w:code="1"/>
          <w:pgMar w:top="1440" w:right="1080" w:bottom="1440" w:left="1080" w:header="283" w:footer="283" w:gutter="0"/>
          <w:cols w:space="708"/>
          <w:titlePg/>
          <w:docGrid w:linePitch="360"/>
        </w:sectPr>
      </w:pPr>
    </w:p>
    <w:p w14:paraId="618465FF" w14:textId="77777777" w:rsidR="001B718B" w:rsidRDefault="001B718B" w:rsidP="006F5958">
      <w:pPr>
        <w:rPr>
          <w:lang w:val="es-MX"/>
        </w:rPr>
        <w:sectPr w:rsidR="001B718B" w:rsidSect="00E03D68">
          <w:type w:val="continuous"/>
          <w:pgSz w:w="12242" w:h="15842" w:code="1"/>
          <w:pgMar w:top="1440" w:right="1080" w:bottom="1440" w:left="1080" w:header="283" w:footer="283" w:gutter="0"/>
          <w:cols w:num="3" w:space="709"/>
          <w:titlePg/>
          <w:docGrid w:linePitch="360"/>
        </w:sectPr>
      </w:pPr>
    </w:p>
    <w:p w14:paraId="50EC6D88" w14:textId="48DA0991" w:rsidR="0046160D" w:rsidRDefault="0046160D" w:rsidP="006F5958">
      <w:pPr>
        <w:rPr>
          <w:lang w:val="es-MX"/>
        </w:rPr>
      </w:pPr>
    </w:p>
    <w:p w14:paraId="0FCF1A12" w14:textId="77777777" w:rsidR="006F5958" w:rsidRDefault="006F5958" w:rsidP="006F5958">
      <w:pPr>
        <w:rPr>
          <w:lang w:val="es-MX"/>
        </w:rPr>
      </w:pPr>
    </w:p>
    <w:p w14:paraId="67D1DC84" w14:textId="77777777" w:rsidR="00236172" w:rsidRDefault="00236172" w:rsidP="006F5958">
      <w:pPr>
        <w:rPr>
          <w:lang w:val="es-MX"/>
        </w:rPr>
      </w:pPr>
    </w:p>
    <w:p w14:paraId="542FF697" w14:textId="77777777" w:rsidR="006F5958" w:rsidRDefault="006F5958" w:rsidP="006F5958">
      <w:pPr>
        <w:rPr>
          <w:lang w:val="es-MX"/>
        </w:rPr>
      </w:pPr>
    </w:p>
    <w:p w14:paraId="4F13ED00" w14:textId="77777777" w:rsidR="006F5958" w:rsidRDefault="006F5958" w:rsidP="006F5958">
      <w:pPr>
        <w:rPr>
          <w:lang w:val="es-MX"/>
        </w:rPr>
      </w:pPr>
    </w:p>
    <w:p w14:paraId="4A77F34A" w14:textId="77777777" w:rsidR="006F5958" w:rsidRDefault="006F5958" w:rsidP="006F5958">
      <w:pPr>
        <w:rPr>
          <w:lang w:val="es-MX"/>
        </w:rPr>
      </w:pPr>
    </w:p>
    <w:p w14:paraId="76BD3300" w14:textId="77777777" w:rsidR="006F5958" w:rsidRDefault="006F5958" w:rsidP="006F5958">
      <w:pPr>
        <w:rPr>
          <w:lang w:val="es-MX"/>
        </w:rPr>
      </w:pPr>
    </w:p>
    <w:p w14:paraId="0CB74895" w14:textId="7CAE6AC0" w:rsidR="00FC4BEF" w:rsidRPr="009053F2" w:rsidRDefault="00E037A2" w:rsidP="00852CE7">
      <w:pPr>
        <w:pStyle w:val="EstiloTtulo1Antes6ptoDespus3ptoInterlineadoMn"/>
        <w:numPr>
          <w:ilvl w:val="1"/>
          <w:numId w:val="30"/>
        </w:numPr>
        <w:spacing w:before="0" w:after="0"/>
        <w:rPr>
          <w:rFonts w:ascii="Montserrat" w:hAnsi="Montserrat"/>
          <w:sz w:val="20"/>
          <w:lang w:val="es-MX"/>
        </w:rPr>
      </w:pPr>
      <w:bookmarkStart w:id="21" w:name="_Toc180490489"/>
      <w:bookmarkEnd w:id="11"/>
      <w:r>
        <w:rPr>
          <w:rFonts w:ascii="Montserrat" w:hAnsi="Montserrat"/>
          <w:sz w:val="20"/>
          <w:lang w:val="es-MX"/>
        </w:rPr>
        <w:lastRenderedPageBreak/>
        <w:t xml:space="preserve">Funcionalidad 2. </w:t>
      </w:r>
      <w:r w:rsidR="007F0D46">
        <w:rPr>
          <w:rFonts w:ascii="Montserrat" w:hAnsi="Montserrat"/>
          <w:sz w:val="20"/>
          <w:lang w:val="es-MX"/>
        </w:rPr>
        <w:t>Presentar Declaraciones</w:t>
      </w:r>
      <w:bookmarkEnd w:id="21"/>
    </w:p>
    <w:p w14:paraId="6E68275C" w14:textId="77777777" w:rsidR="00FC4BEF" w:rsidRPr="009053F2" w:rsidRDefault="00FC4BEF" w:rsidP="00236172">
      <w:pPr>
        <w:spacing w:before="0" w:after="0" w:line="360" w:lineRule="auto"/>
        <w:rPr>
          <w:lang w:val="es-MX"/>
        </w:rPr>
      </w:pPr>
    </w:p>
    <w:p w14:paraId="7D08AF9E" w14:textId="6DDF8142" w:rsidR="00B90C91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22" w:name="_Toc180490490"/>
      <w:r w:rsidRPr="009053F2">
        <w:rPr>
          <w:rFonts w:ascii="Montserrat" w:hAnsi="Montserrat"/>
          <w:sz w:val="20"/>
          <w:lang w:val="es-MX"/>
        </w:rPr>
        <w:t>Objetivo</w:t>
      </w:r>
      <w:bookmarkEnd w:id="22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65985F9B" w14:textId="77777777" w:rsidR="00890AC4" w:rsidRDefault="00890AC4" w:rsidP="00236172">
      <w:pPr>
        <w:spacing w:before="0" w:after="0" w:line="360" w:lineRule="auto"/>
        <w:rPr>
          <w:lang w:val="es-MX"/>
        </w:rPr>
      </w:pPr>
    </w:p>
    <w:p w14:paraId="3EDA79FD" w14:textId="6D9C59FF" w:rsidR="0074793C" w:rsidRDefault="006040BF" w:rsidP="00EB01F1">
      <w:pPr>
        <w:spacing w:before="0" w:after="0" w:line="240" w:lineRule="auto"/>
        <w:ind w:left="72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>Presentar ante el gobierno del Estado de Oaxaca la declaración</w:t>
      </w:r>
      <w:r w:rsidR="00D477EA">
        <w:rPr>
          <w:rFonts w:ascii="Montserrat" w:hAnsi="Montserrat"/>
          <w:lang w:val="es-MX"/>
        </w:rPr>
        <w:t xml:space="preserve"> bimestral</w:t>
      </w:r>
      <w:r>
        <w:rPr>
          <w:rFonts w:ascii="Montserrat" w:hAnsi="Montserrat"/>
          <w:lang w:val="es-MX"/>
        </w:rPr>
        <w:t xml:space="preserve"> de impuestos,</w:t>
      </w:r>
      <w:r w:rsidR="001F2882">
        <w:rPr>
          <w:rFonts w:ascii="Montserrat" w:hAnsi="Montserrat"/>
          <w:lang w:val="es-MX"/>
        </w:rPr>
        <w:t xml:space="preserve"> para cumplir con la obligación fiscal que se tiene como persona física o moral, una vez que se ha inscrito en el </w:t>
      </w:r>
      <w:r w:rsidR="00E760A0">
        <w:rPr>
          <w:rFonts w:ascii="Montserrat" w:hAnsi="Montserrat"/>
          <w:lang w:val="es-MX"/>
        </w:rPr>
        <w:t>R</w:t>
      </w:r>
      <w:r w:rsidRPr="006040BF">
        <w:rPr>
          <w:rFonts w:ascii="Montserrat" w:hAnsi="Montserrat"/>
          <w:lang w:val="es-MX"/>
        </w:rPr>
        <w:t xml:space="preserve">egistro </w:t>
      </w:r>
      <w:r w:rsidR="00E760A0">
        <w:rPr>
          <w:rFonts w:ascii="Montserrat" w:hAnsi="Montserrat"/>
          <w:lang w:val="es-MX"/>
        </w:rPr>
        <w:t>E</w:t>
      </w:r>
      <w:r w:rsidRPr="006040BF">
        <w:rPr>
          <w:rFonts w:ascii="Montserrat" w:hAnsi="Montserrat"/>
          <w:lang w:val="es-MX"/>
        </w:rPr>
        <w:t>statal</w:t>
      </w:r>
      <w:r w:rsidR="001F2882">
        <w:rPr>
          <w:rFonts w:ascii="Montserrat" w:hAnsi="Montserrat"/>
          <w:lang w:val="es-MX"/>
        </w:rPr>
        <w:t xml:space="preserve"> de Contribuyentes.</w:t>
      </w:r>
      <w:r>
        <w:rPr>
          <w:rFonts w:ascii="Montserrat" w:hAnsi="Montserrat"/>
          <w:lang w:val="es-MX"/>
        </w:rPr>
        <w:t xml:space="preserve"> </w:t>
      </w:r>
    </w:p>
    <w:p w14:paraId="7107AEA2" w14:textId="4EC37FFA" w:rsidR="001F2882" w:rsidRDefault="001F2882" w:rsidP="00EB01F1">
      <w:pPr>
        <w:spacing w:before="0" w:after="0" w:line="240" w:lineRule="auto"/>
        <w:ind w:left="720"/>
        <w:rPr>
          <w:rFonts w:ascii="Montserrat" w:hAnsi="Montserrat"/>
          <w:lang w:val="es-MX"/>
        </w:rPr>
      </w:pPr>
    </w:p>
    <w:p w14:paraId="3D116EDD" w14:textId="08AE8619" w:rsidR="001F2882" w:rsidRPr="006040BF" w:rsidRDefault="001F2882" w:rsidP="00EB01F1">
      <w:pPr>
        <w:spacing w:before="0" w:after="0" w:line="240" w:lineRule="auto"/>
        <w:ind w:left="72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 xml:space="preserve">El proceso inicia cuando el </w:t>
      </w:r>
      <w:r w:rsidR="006C1258">
        <w:rPr>
          <w:rFonts w:ascii="Montserrat" w:hAnsi="Montserrat"/>
          <w:lang w:val="es-MX"/>
        </w:rPr>
        <w:t>C</w:t>
      </w:r>
      <w:r>
        <w:rPr>
          <w:rFonts w:ascii="Montserrat" w:hAnsi="Montserrat"/>
          <w:lang w:val="es-MX"/>
        </w:rPr>
        <w:t>ontribuyente ingresa al módulo de Declaraciones Estatales en el sistema SIOX y finaliza al realizar el pago de impuestos en línea o centros de cobro autorizados.</w:t>
      </w:r>
    </w:p>
    <w:p w14:paraId="6F314907" w14:textId="77777777" w:rsidR="0074793C" w:rsidRDefault="0074793C" w:rsidP="00236172">
      <w:pPr>
        <w:spacing w:before="0" w:after="0" w:line="240" w:lineRule="auto"/>
        <w:rPr>
          <w:lang w:val="es-MX"/>
        </w:rPr>
      </w:pPr>
    </w:p>
    <w:p w14:paraId="7DCE13A6" w14:textId="4D5B4FC2" w:rsidR="00B90C91" w:rsidRDefault="00FC4BEF" w:rsidP="00E037A2">
      <w:pPr>
        <w:pStyle w:val="EstiloTtulo1Antes6ptoDespus3ptoInterlineadoMn"/>
        <w:numPr>
          <w:ilvl w:val="2"/>
          <w:numId w:val="31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bookmarkStart w:id="23" w:name="_Toc180490491"/>
      <w:r w:rsidRPr="00B90C91">
        <w:rPr>
          <w:rFonts w:ascii="Montserrat" w:hAnsi="Montserrat"/>
          <w:sz w:val="20"/>
          <w:lang w:val="es-MX"/>
        </w:rPr>
        <w:t>Entradas / Proveedor</w:t>
      </w:r>
      <w:bookmarkEnd w:id="23"/>
      <w:r w:rsidRPr="00B90C91">
        <w:rPr>
          <w:rFonts w:ascii="Montserrat" w:hAnsi="Montserrat"/>
          <w:sz w:val="20"/>
          <w:lang w:val="es-MX"/>
        </w:rPr>
        <w:t xml:space="preserve"> </w:t>
      </w:r>
    </w:p>
    <w:p w14:paraId="430F9CC5" w14:textId="6B7E12C8" w:rsidR="001F2882" w:rsidRDefault="001F2882" w:rsidP="00AD3DDB">
      <w:pPr>
        <w:rPr>
          <w:lang w:val="es-MX"/>
        </w:rPr>
      </w:pPr>
    </w:p>
    <w:tbl>
      <w:tblPr>
        <w:tblStyle w:val="Tablaconcuadrcula"/>
        <w:tblW w:w="9356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594"/>
      </w:tblGrid>
      <w:tr w:rsidR="001F2882" w14:paraId="5452E924" w14:textId="77777777" w:rsidTr="00940A9A">
        <w:tc>
          <w:tcPr>
            <w:tcW w:w="286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4E0E41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285B6F7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5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C91C64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F2882" w14:paraId="529B4010" w14:textId="77777777" w:rsidTr="00940A9A"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BC6E87E" w14:textId="33AA232D" w:rsidR="001F2882" w:rsidRPr="00AD3DDB" w:rsidRDefault="00BD67FB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RFC.</w:t>
            </w:r>
          </w:p>
          <w:p w14:paraId="68D1D827" w14:textId="4A939827" w:rsidR="001F2882" w:rsidRPr="00AD3DDB" w:rsidRDefault="00BD67FB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Firma electrónica.</w:t>
            </w:r>
          </w:p>
        </w:tc>
        <w:tc>
          <w:tcPr>
            <w:tcW w:w="2895" w:type="dxa"/>
            <w:tcBorders>
              <w:top w:val="single" w:sz="4" w:space="0" w:color="auto"/>
              <w:bottom w:val="single" w:sz="4" w:space="0" w:color="auto"/>
            </w:tcBorders>
          </w:tcPr>
          <w:p w14:paraId="555E3AB7" w14:textId="2E5C6B0F" w:rsidR="001F2882" w:rsidRPr="00AD3DDB" w:rsidRDefault="00BD67FB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</w:t>
            </w:r>
            <w:r w:rsidR="001F2882" w:rsidRPr="00AD3DDB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35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F6390" w14:textId="6302BDFA" w:rsidR="001F2882" w:rsidRPr="00AD3DDB" w:rsidRDefault="00BD67FB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Que cumplan con la estructura definida por el SAT</w:t>
            </w:r>
            <w:r w:rsidR="001F2882" w:rsidRPr="00AD3DDB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290600FD" w14:textId="77777777" w:rsidR="001F2882" w:rsidRDefault="001F2882" w:rsidP="00AD3DDB">
      <w:pPr>
        <w:rPr>
          <w:lang w:val="es-MX"/>
        </w:rPr>
      </w:pPr>
    </w:p>
    <w:p w14:paraId="1A428C9F" w14:textId="7F937A85" w:rsidR="00B90C91" w:rsidRDefault="00FC4BEF" w:rsidP="00E037A2">
      <w:pPr>
        <w:pStyle w:val="EstiloTtulo1Antes6ptoDespus3ptoInterlineadoMn"/>
        <w:numPr>
          <w:ilvl w:val="2"/>
          <w:numId w:val="31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bookmarkStart w:id="24" w:name="_Toc180490492"/>
      <w:r w:rsidRPr="00B90C91">
        <w:rPr>
          <w:rFonts w:ascii="Montserrat" w:hAnsi="Montserrat"/>
          <w:sz w:val="20"/>
          <w:lang w:val="es-MX"/>
        </w:rPr>
        <w:t>Resultados / Cliente</w:t>
      </w:r>
      <w:bookmarkEnd w:id="24"/>
    </w:p>
    <w:p w14:paraId="57D049E2" w14:textId="77777777" w:rsidR="001108B4" w:rsidRDefault="001108B4" w:rsidP="00AD3DDB">
      <w:pPr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535"/>
      </w:tblGrid>
      <w:tr w:rsidR="001F2882" w14:paraId="0889FB57" w14:textId="77777777" w:rsidTr="00940A9A">
        <w:tc>
          <w:tcPr>
            <w:tcW w:w="2897" w:type="dxa"/>
            <w:shd w:val="clear" w:color="auto" w:fill="D9D9D9" w:themeFill="background1" w:themeFillShade="D9"/>
          </w:tcPr>
          <w:p w14:paraId="20E88F91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14D87B4E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535" w:type="dxa"/>
            <w:shd w:val="clear" w:color="auto" w:fill="D9D9D9" w:themeFill="background1" w:themeFillShade="D9"/>
          </w:tcPr>
          <w:p w14:paraId="4FFF19B4" w14:textId="77777777" w:rsidR="001F2882" w:rsidRPr="00AD3DDB" w:rsidRDefault="001F2882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F2882" w14:paraId="7C89ECC4" w14:textId="77777777" w:rsidTr="00940A9A">
        <w:tc>
          <w:tcPr>
            <w:tcW w:w="2897" w:type="dxa"/>
          </w:tcPr>
          <w:p w14:paraId="307BF021" w14:textId="793CFAB1" w:rsidR="001F2882" w:rsidRPr="00AD3DDB" w:rsidRDefault="00BD67FB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Pago del impuesto</w:t>
            </w:r>
            <w:r w:rsidR="001F2882" w:rsidRPr="00AD3DDB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924" w:type="dxa"/>
          </w:tcPr>
          <w:p w14:paraId="103CBA47" w14:textId="77777777" w:rsidR="001F2882" w:rsidRPr="00AD3DDB" w:rsidRDefault="00BD67FB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Ingresos.</w:t>
            </w:r>
          </w:p>
          <w:p w14:paraId="33F1C075" w14:textId="2C41C4C2" w:rsidR="00BD67FB" w:rsidRPr="00AD3DDB" w:rsidRDefault="00BD67FB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Tesorería.</w:t>
            </w:r>
          </w:p>
        </w:tc>
        <w:tc>
          <w:tcPr>
            <w:tcW w:w="3535" w:type="dxa"/>
          </w:tcPr>
          <w:p w14:paraId="473429CA" w14:textId="754A5A2D" w:rsidR="001F2882" w:rsidRPr="00AD3DDB" w:rsidRDefault="00BD67FB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Pagado</w:t>
            </w:r>
            <w:r w:rsidR="00D674D2" w:rsidRPr="00AD3DDB">
              <w:rPr>
                <w:rFonts w:ascii="Montserrat" w:hAnsi="Montserrat"/>
                <w:bCs/>
                <w:lang w:val="es-MX"/>
              </w:rPr>
              <w:t>:</w:t>
            </w:r>
            <w:r w:rsidR="007921B0" w:rsidRPr="00AD3DDB">
              <w:rPr>
                <w:rFonts w:ascii="Montserrat" w:hAnsi="Montserrat"/>
                <w:bCs/>
                <w:lang w:val="es-MX"/>
              </w:rPr>
              <w:t xml:space="preserve"> </w:t>
            </w:r>
            <w:r w:rsidRPr="00AD3DDB">
              <w:rPr>
                <w:rFonts w:ascii="Montserrat" w:hAnsi="Montserrat"/>
                <w:bCs/>
                <w:lang w:val="es-MX"/>
              </w:rPr>
              <w:t>en el establecimiento autorizado</w:t>
            </w:r>
            <w:r w:rsidR="001F2882" w:rsidRPr="00AD3DDB">
              <w:rPr>
                <w:rFonts w:ascii="Montserrat" w:hAnsi="Montserrat"/>
                <w:bCs/>
                <w:lang w:val="es-MX"/>
              </w:rPr>
              <w:t>.</w:t>
            </w:r>
          </w:p>
          <w:p w14:paraId="08113272" w14:textId="77777777" w:rsidR="00BD67FB" w:rsidRPr="00AD3DDB" w:rsidRDefault="00BD67FB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Por el monto </w:t>
            </w:r>
            <w:r w:rsidR="00D674D2" w:rsidRPr="00AD3DDB">
              <w:rPr>
                <w:rFonts w:ascii="Montserrat" w:hAnsi="Montserrat"/>
                <w:bCs/>
                <w:lang w:val="es-MX"/>
              </w:rPr>
              <w:t>emitido por el sistema.</w:t>
            </w:r>
          </w:p>
          <w:p w14:paraId="5C712AF5" w14:textId="171D2A53" w:rsidR="00D674D2" w:rsidRPr="00AD3DDB" w:rsidRDefault="00D674D2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Dentro del tiempo</w:t>
            </w:r>
            <w:r w:rsidRPr="00AD3DDB">
              <w:rPr>
                <w:rFonts w:ascii="Montserrat" w:hAnsi="Montserrat"/>
                <w:lang w:val="es-MX"/>
              </w:rPr>
              <w:t xml:space="preserve"> </w:t>
            </w:r>
            <w:r w:rsidRPr="00AD3DDB">
              <w:rPr>
                <w:rFonts w:ascii="Montserrat" w:hAnsi="Montserrat"/>
                <w:bCs/>
                <w:lang w:val="es-MX"/>
              </w:rPr>
              <w:t>establecido.</w:t>
            </w:r>
          </w:p>
        </w:tc>
      </w:tr>
    </w:tbl>
    <w:p w14:paraId="6EA9AD58" w14:textId="77777777" w:rsidR="00281AA0" w:rsidRDefault="00281AA0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2BB32F20" w14:textId="45707E76" w:rsidR="00FC4BEF" w:rsidRDefault="00FC4BEF" w:rsidP="00E037A2">
      <w:pPr>
        <w:pStyle w:val="EstiloTtulo1Antes6ptoDespus3ptoInterlineadoMn"/>
        <w:numPr>
          <w:ilvl w:val="2"/>
          <w:numId w:val="31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bookmarkStart w:id="25" w:name="_Toc180490493"/>
      <w:r w:rsidRPr="00B90C91">
        <w:rPr>
          <w:rFonts w:ascii="Montserrat" w:hAnsi="Montserrat"/>
          <w:sz w:val="20"/>
          <w:lang w:val="es-MX"/>
        </w:rPr>
        <w:t>Diagrama</w:t>
      </w:r>
      <w:bookmarkEnd w:id="25"/>
    </w:p>
    <w:p w14:paraId="0D12BDDC" w14:textId="77777777" w:rsidR="00236172" w:rsidRDefault="00236172" w:rsidP="005A0D58">
      <w:pPr>
        <w:spacing w:before="0" w:after="0" w:line="240" w:lineRule="auto"/>
        <w:rPr>
          <w:rFonts w:ascii="Montserrat" w:hAnsi="Montserrat"/>
          <w:lang w:val="es-MX"/>
        </w:rPr>
      </w:pPr>
    </w:p>
    <w:p w14:paraId="620740A2" w14:textId="0C2D3C21" w:rsidR="005A0D58" w:rsidRDefault="005A0D58" w:rsidP="00590129">
      <w:pPr>
        <w:spacing w:before="0" w:after="0" w:line="240" w:lineRule="auto"/>
        <w:ind w:left="72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 xml:space="preserve">El </w:t>
      </w:r>
      <w:r w:rsidR="006C1258">
        <w:rPr>
          <w:rFonts w:ascii="Montserrat" w:hAnsi="Montserrat"/>
          <w:lang w:val="es-MX"/>
        </w:rPr>
        <w:t>C</w:t>
      </w:r>
      <w:r>
        <w:rPr>
          <w:rFonts w:ascii="Montserrat" w:hAnsi="Montserrat"/>
          <w:lang w:val="es-MX"/>
        </w:rPr>
        <w:t xml:space="preserve">ontribuyente una vez que se ha inscrito en el </w:t>
      </w:r>
      <w:r w:rsidR="006C1258">
        <w:rPr>
          <w:rFonts w:ascii="Montserrat" w:hAnsi="Montserrat"/>
          <w:lang w:val="es-MX"/>
        </w:rPr>
        <w:t>R</w:t>
      </w:r>
      <w:r>
        <w:rPr>
          <w:rFonts w:ascii="Montserrat" w:hAnsi="Montserrat"/>
          <w:lang w:val="es-MX"/>
        </w:rPr>
        <w:t xml:space="preserve">egistro </w:t>
      </w:r>
      <w:r w:rsidR="006C1258">
        <w:rPr>
          <w:rFonts w:ascii="Montserrat" w:hAnsi="Montserrat"/>
          <w:lang w:val="es-MX"/>
        </w:rPr>
        <w:t>Estatal de</w:t>
      </w:r>
      <w:r>
        <w:rPr>
          <w:rFonts w:ascii="Montserrat" w:hAnsi="Montserrat"/>
          <w:lang w:val="es-MX"/>
        </w:rPr>
        <w:t xml:space="preserve"> </w:t>
      </w:r>
      <w:r w:rsidR="006C1258">
        <w:rPr>
          <w:rFonts w:ascii="Montserrat" w:hAnsi="Montserrat"/>
          <w:lang w:val="es-MX"/>
        </w:rPr>
        <w:t>C</w:t>
      </w:r>
      <w:r>
        <w:rPr>
          <w:rFonts w:ascii="Montserrat" w:hAnsi="Montserrat"/>
          <w:lang w:val="es-MX"/>
        </w:rPr>
        <w:t>ontribuyentes</w:t>
      </w:r>
      <w:r w:rsidR="006C1258">
        <w:rPr>
          <w:rFonts w:ascii="Montserrat" w:hAnsi="Montserrat"/>
          <w:lang w:val="es-MX"/>
        </w:rPr>
        <w:t xml:space="preserve">, </w:t>
      </w:r>
      <w:r>
        <w:rPr>
          <w:rFonts w:ascii="Montserrat" w:hAnsi="Montserrat"/>
          <w:lang w:val="es-MX"/>
        </w:rPr>
        <w:t xml:space="preserve">tiene la obligación de presentar </w:t>
      </w:r>
      <w:r w:rsidR="007921B0">
        <w:rPr>
          <w:rFonts w:ascii="Montserrat" w:hAnsi="Montserrat"/>
          <w:lang w:val="es-MX"/>
        </w:rPr>
        <w:t xml:space="preserve">sus declaraciones de impuestos </w:t>
      </w:r>
      <w:r>
        <w:rPr>
          <w:rFonts w:ascii="Montserrat" w:hAnsi="Montserrat"/>
          <w:lang w:val="es-MX"/>
        </w:rPr>
        <w:t>d</w:t>
      </w:r>
      <w:r w:rsidR="005A3032">
        <w:rPr>
          <w:rFonts w:ascii="Montserrat" w:hAnsi="Montserrat"/>
          <w:lang w:val="es-MX"/>
        </w:rPr>
        <w:t>e manera bimestral</w:t>
      </w:r>
      <w:r>
        <w:rPr>
          <w:rFonts w:ascii="Montserrat" w:hAnsi="Montserrat"/>
          <w:lang w:val="es-MX"/>
        </w:rPr>
        <w:t xml:space="preserve">, para lo cual deberá ingresar al Módulo de Declaraciones de Impuestos Estatales del sistema SIOX, ingresando su RFC y firma electrónica para autenticarse. </w:t>
      </w:r>
    </w:p>
    <w:p w14:paraId="27A686F9" w14:textId="3A94D826" w:rsidR="00F827D7" w:rsidRDefault="00F827D7" w:rsidP="00590129">
      <w:pPr>
        <w:spacing w:before="0" w:after="0" w:line="240" w:lineRule="auto"/>
        <w:ind w:left="720"/>
        <w:rPr>
          <w:rFonts w:ascii="Montserrat" w:hAnsi="Montserrat"/>
          <w:lang w:val="es-MX"/>
        </w:rPr>
      </w:pPr>
    </w:p>
    <w:p w14:paraId="7B34ED89" w14:textId="281122F2" w:rsidR="00F827D7" w:rsidRDefault="00F827D7" w:rsidP="00590129">
      <w:pPr>
        <w:spacing w:before="0" w:after="0" w:line="240" w:lineRule="auto"/>
        <w:ind w:left="72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 xml:space="preserve">Una vez que el sistema ha validado los datos, el </w:t>
      </w:r>
      <w:r w:rsidR="006C1258">
        <w:rPr>
          <w:rFonts w:ascii="Montserrat" w:hAnsi="Montserrat"/>
          <w:lang w:val="es-MX"/>
        </w:rPr>
        <w:t>C</w:t>
      </w:r>
      <w:r>
        <w:rPr>
          <w:rFonts w:ascii="Montserrat" w:hAnsi="Montserrat"/>
          <w:lang w:val="es-MX"/>
        </w:rPr>
        <w:t xml:space="preserve">ontribuyente deberá seleccionar la obligación, el ejercicio fiscal y el periodo a declarar y el sistema automáticamente identificará de </w:t>
      </w:r>
      <w:r w:rsidR="00236172">
        <w:rPr>
          <w:rFonts w:ascii="Montserrat" w:hAnsi="Montserrat"/>
          <w:lang w:val="es-MX"/>
        </w:rPr>
        <w:t>qué</w:t>
      </w:r>
      <w:r>
        <w:rPr>
          <w:rFonts w:ascii="Montserrat" w:hAnsi="Montserrat"/>
          <w:lang w:val="es-MX"/>
        </w:rPr>
        <w:t xml:space="preserve"> tipo de declaración se trata</w:t>
      </w:r>
      <w:r w:rsidR="007921B0">
        <w:rPr>
          <w:rFonts w:ascii="Montserrat" w:hAnsi="Montserrat"/>
          <w:lang w:val="es-MX"/>
        </w:rPr>
        <w:t xml:space="preserve"> (</w:t>
      </w:r>
      <w:r w:rsidR="007921B0" w:rsidRPr="007921B0">
        <w:rPr>
          <w:rFonts w:ascii="Montserrat" w:hAnsi="Montserrat"/>
          <w:b/>
          <w:lang w:val="es-MX"/>
        </w:rPr>
        <w:t xml:space="preserve">Ver Diagrama </w:t>
      </w:r>
      <w:r w:rsidR="00F85F44">
        <w:rPr>
          <w:rFonts w:ascii="Montserrat" w:hAnsi="Montserrat"/>
          <w:b/>
          <w:lang w:val="es-MX"/>
        </w:rPr>
        <w:t>4</w:t>
      </w:r>
      <w:r w:rsidR="007921B0">
        <w:rPr>
          <w:rFonts w:ascii="Montserrat" w:hAnsi="Montserrat"/>
          <w:lang w:val="es-MX"/>
        </w:rPr>
        <w:t>)</w:t>
      </w:r>
      <w:r>
        <w:rPr>
          <w:rFonts w:ascii="Montserrat" w:hAnsi="Montserrat"/>
          <w:lang w:val="es-MX"/>
        </w:rPr>
        <w:t>:</w:t>
      </w:r>
    </w:p>
    <w:p w14:paraId="230A5BAB" w14:textId="77777777" w:rsidR="00236172" w:rsidRDefault="00236172" w:rsidP="005A0D58">
      <w:pPr>
        <w:spacing w:before="0" w:after="0" w:line="240" w:lineRule="auto"/>
        <w:rPr>
          <w:rFonts w:ascii="Montserrat" w:hAnsi="Montserrat"/>
          <w:lang w:val="es-MX"/>
        </w:rPr>
      </w:pPr>
    </w:p>
    <w:p w14:paraId="7CCD8D9E" w14:textId="22DC4D63" w:rsidR="001108B4" w:rsidRPr="00F827D7" w:rsidRDefault="00F827D7" w:rsidP="00F827D7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  <w:lang w:val="es-MX"/>
        </w:rPr>
      </w:pPr>
      <w:r w:rsidRPr="00F827D7">
        <w:rPr>
          <w:rFonts w:ascii="Montserrat" w:hAnsi="Montserrat"/>
          <w:sz w:val="20"/>
          <w:szCs w:val="20"/>
          <w:lang w:val="es-MX"/>
        </w:rPr>
        <w:t>Declaración con pago.</w:t>
      </w:r>
    </w:p>
    <w:p w14:paraId="7891874F" w14:textId="50ABD63F" w:rsidR="00F827D7" w:rsidRPr="00F827D7" w:rsidRDefault="00F827D7" w:rsidP="00F827D7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  <w:lang w:val="es-MX"/>
        </w:rPr>
      </w:pPr>
      <w:r w:rsidRPr="00F827D7">
        <w:rPr>
          <w:rFonts w:ascii="Montserrat" w:hAnsi="Montserrat"/>
          <w:sz w:val="20"/>
          <w:szCs w:val="20"/>
          <w:lang w:val="es-MX"/>
        </w:rPr>
        <w:t>Declaración sin pago.</w:t>
      </w:r>
    </w:p>
    <w:p w14:paraId="2FFC4372" w14:textId="43B68310" w:rsidR="00F827D7" w:rsidRDefault="00F827D7" w:rsidP="00F827D7">
      <w:pPr>
        <w:pStyle w:val="Prrafodelista"/>
        <w:numPr>
          <w:ilvl w:val="0"/>
          <w:numId w:val="22"/>
        </w:numPr>
        <w:rPr>
          <w:rFonts w:ascii="Montserrat" w:hAnsi="Montserrat"/>
          <w:sz w:val="20"/>
          <w:szCs w:val="20"/>
          <w:lang w:val="es-MX"/>
        </w:rPr>
      </w:pPr>
      <w:r w:rsidRPr="00F827D7">
        <w:rPr>
          <w:rFonts w:ascii="Montserrat" w:hAnsi="Montserrat"/>
          <w:sz w:val="20"/>
          <w:szCs w:val="20"/>
          <w:lang w:val="es-MX"/>
        </w:rPr>
        <w:t>Declaración informativa.</w:t>
      </w:r>
    </w:p>
    <w:p w14:paraId="2F4CF543" w14:textId="77777777" w:rsidR="00236172" w:rsidRDefault="00236172" w:rsidP="00236172">
      <w:pPr>
        <w:pStyle w:val="Prrafodelista"/>
        <w:rPr>
          <w:rFonts w:ascii="Montserrat" w:hAnsi="Montserrat"/>
          <w:sz w:val="20"/>
          <w:szCs w:val="20"/>
          <w:lang w:val="es-MX"/>
        </w:rPr>
      </w:pPr>
    </w:p>
    <w:p w14:paraId="62DEA88F" w14:textId="0F7DDB5F" w:rsidR="00F827D7" w:rsidRDefault="00F827D7" w:rsidP="00590129">
      <w:pPr>
        <w:ind w:left="720"/>
        <w:rPr>
          <w:rFonts w:ascii="Montserrat" w:hAnsi="Montserrat"/>
          <w:szCs w:val="20"/>
          <w:lang w:val="es-MX"/>
        </w:rPr>
      </w:pPr>
      <w:r>
        <w:rPr>
          <w:rFonts w:ascii="Montserrat" w:hAnsi="Montserrat"/>
          <w:szCs w:val="20"/>
          <w:lang w:val="es-MX"/>
        </w:rPr>
        <w:t xml:space="preserve">En el caso de declaración informativa y sin pago el </w:t>
      </w:r>
      <w:r w:rsidR="006C1258">
        <w:rPr>
          <w:rFonts w:ascii="Montserrat" w:hAnsi="Montserrat"/>
          <w:szCs w:val="20"/>
          <w:lang w:val="es-MX"/>
        </w:rPr>
        <w:t>C</w:t>
      </w:r>
      <w:r>
        <w:rPr>
          <w:rFonts w:ascii="Montserrat" w:hAnsi="Montserrat"/>
          <w:szCs w:val="20"/>
          <w:lang w:val="es-MX"/>
        </w:rPr>
        <w:t xml:space="preserve">ontribuyente deberá ingresar la información solicitada y el sistema automáticamente le generará los comprobantes </w:t>
      </w:r>
      <w:r w:rsidR="007921B0">
        <w:rPr>
          <w:rFonts w:ascii="Montserrat" w:hAnsi="Montserrat"/>
          <w:szCs w:val="20"/>
          <w:lang w:val="es-MX"/>
        </w:rPr>
        <w:t>correspondientes a la operación.</w:t>
      </w:r>
    </w:p>
    <w:p w14:paraId="3BDE88DF" w14:textId="4B1B2A01" w:rsidR="00F827D7" w:rsidRPr="00F827D7" w:rsidRDefault="00F827D7" w:rsidP="00590129">
      <w:pPr>
        <w:ind w:left="720"/>
        <w:rPr>
          <w:rFonts w:ascii="Montserrat" w:hAnsi="Montserrat"/>
          <w:szCs w:val="20"/>
          <w:lang w:val="es-MX"/>
        </w:rPr>
      </w:pPr>
      <w:r>
        <w:rPr>
          <w:rFonts w:ascii="Montserrat" w:hAnsi="Montserrat"/>
          <w:szCs w:val="20"/>
          <w:lang w:val="es-MX"/>
        </w:rPr>
        <w:lastRenderedPageBreak/>
        <w:t xml:space="preserve">En el caso de declaración con pago, el sistema realizará el cálculo automáticamente y </w:t>
      </w:r>
      <w:r w:rsidR="00281AA0">
        <w:rPr>
          <w:rFonts w:ascii="Montserrat" w:hAnsi="Montserrat"/>
          <w:szCs w:val="20"/>
          <w:lang w:val="es-MX"/>
        </w:rPr>
        <w:t xml:space="preserve">generará el formato de declaración y el formato de pago para que el </w:t>
      </w:r>
      <w:r w:rsidR="006C1258">
        <w:rPr>
          <w:rFonts w:ascii="Montserrat" w:hAnsi="Montserrat"/>
          <w:szCs w:val="20"/>
          <w:lang w:val="es-MX"/>
        </w:rPr>
        <w:t>C</w:t>
      </w:r>
      <w:r w:rsidR="00281AA0">
        <w:rPr>
          <w:rFonts w:ascii="Montserrat" w:hAnsi="Montserrat"/>
          <w:szCs w:val="20"/>
          <w:lang w:val="es-MX"/>
        </w:rPr>
        <w:t>ontribuyente pueda realizar el pago en alguna de las instituciones autorizadas.</w:t>
      </w:r>
    </w:p>
    <w:p w14:paraId="5EF4632C" w14:textId="7E6BF83C" w:rsidR="00FC4BEF" w:rsidRDefault="00D92C24" w:rsidP="007921B0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AEB486A" wp14:editId="631AA997">
            <wp:extent cx="3029427" cy="5474525"/>
            <wp:effectExtent l="19050" t="19050" r="19050" b="120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" t="1" r="6719" b="1651"/>
                    <a:stretch/>
                  </pic:blipFill>
                  <pic:spPr bwMode="auto">
                    <a:xfrm>
                      <a:off x="0" y="0"/>
                      <a:ext cx="3046920" cy="5506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0B97F" w14:textId="085B44E2" w:rsidR="007921B0" w:rsidRDefault="007921B0" w:rsidP="007921B0">
      <w:pPr>
        <w:spacing w:before="0" w:after="0" w:line="240" w:lineRule="auto"/>
        <w:jc w:val="center"/>
        <w:rPr>
          <w:lang w:val="es-MX"/>
        </w:rPr>
      </w:pPr>
      <w:r w:rsidRPr="007921B0">
        <w:rPr>
          <w:rFonts w:ascii="Montserrat" w:hAnsi="Montserrat"/>
          <w:b/>
          <w:lang w:val="es-MX"/>
        </w:rPr>
        <w:t>Diagrama</w:t>
      </w:r>
      <w:r w:rsidR="00F85F44">
        <w:rPr>
          <w:rFonts w:ascii="Montserrat" w:hAnsi="Montserrat"/>
          <w:b/>
          <w:lang w:val="es-MX"/>
        </w:rPr>
        <w:t xml:space="preserve"> 4</w:t>
      </w:r>
      <w:r>
        <w:rPr>
          <w:rFonts w:ascii="Montserrat" w:hAnsi="Montserrat"/>
          <w:b/>
          <w:lang w:val="es-MX"/>
        </w:rPr>
        <w:t>. Presentar declaración de obligaciones fiscales</w:t>
      </w:r>
      <w:r w:rsidR="00F85F44">
        <w:rPr>
          <w:rFonts w:ascii="Montserrat" w:hAnsi="Montserrat"/>
          <w:b/>
          <w:lang w:val="es-MX"/>
        </w:rPr>
        <w:t>.</w:t>
      </w:r>
    </w:p>
    <w:p w14:paraId="50D1F8AF" w14:textId="77777777" w:rsidR="00D92C24" w:rsidRPr="00E03D68" w:rsidRDefault="00D92C24" w:rsidP="00D92C24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AC88C83" w14:textId="00C97BCE" w:rsidR="00D92C24" w:rsidRDefault="007921B0" w:rsidP="00D92C24">
      <w:pPr>
        <w:jc w:val="left"/>
        <w:rPr>
          <w:lang w:val="es-MX"/>
        </w:rPr>
      </w:pPr>
      <w:r>
        <w:rPr>
          <w:lang w:val="es-MX"/>
        </w:rPr>
        <w:object w:dxaOrig="1530" w:dyaOrig="991" w14:anchorId="0B7CC06D">
          <v:shape id="_x0000_i1027" type="#_x0000_t75" style="width:74.15pt;height:47.3pt" o:ole="">
            <v:imagedata r:id="rId20" o:title=""/>
          </v:shape>
          <o:OLEObject Type="Embed" ProgID="Package" ShapeID="_x0000_i1027" DrawAspect="Icon" ObjectID="_1791111143" r:id="rId21"/>
        </w:object>
      </w:r>
    </w:p>
    <w:p w14:paraId="312F1BDE" w14:textId="23046006" w:rsidR="00FC4BEF" w:rsidRPr="00FC4BEF" w:rsidRDefault="005A3032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26" w:name="_Toc180490494"/>
      <w:r>
        <w:rPr>
          <w:rFonts w:ascii="Montserrat" w:hAnsi="Montserrat"/>
          <w:sz w:val="20"/>
          <w:lang w:val="es-MX"/>
        </w:rPr>
        <w:lastRenderedPageBreak/>
        <w:t>Requerimientos</w:t>
      </w:r>
      <w:r w:rsidR="00FC4BEF" w:rsidRPr="00FC4BEF">
        <w:rPr>
          <w:rFonts w:ascii="Montserrat" w:hAnsi="Montserrat"/>
          <w:sz w:val="20"/>
          <w:lang w:val="es-MX"/>
        </w:rPr>
        <w:t xml:space="preserve"> relacionados</w:t>
      </w:r>
      <w:bookmarkEnd w:id="26"/>
    </w:p>
    <w:p w14:paraId="774CED42" w14:textId="77777777" w:rsidR="00FC4BEF" w:rsidRPr="009053F2" w:rsidRDefault="00FC4BEF" w:rsidP="0012581B">
      <w:pPr>
        <w:spacing w:before="0" w:after="0" w:line="360" w:lineRule="auto"/>
        <w:rPr>
          <w:lang w:val="es-MX"/>
        </w:rPr>
      </w:pP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5A3032" w14:paraId="418E0C99" w14:textId="77777777" w:rsidTr="00940A9A">
        <w:tc>
          <w:tcPr>
            <w:tcW w:w="1984" w:type="dxa"/>
            <w:shd w:val="clear" w:color="auto" w:fill="D9D9D9" w:themeFill="background1" w:themeFillShade="D9"/>
          </w:tcPr>
          <w:p w14:paraId="31043166" w14:textId="77777777" w:rsidR="005A3032" w:rsidRPr="005A3CFE" w:rsidRDefault="005A3032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08E7D975" w14:textId="77777777" w:rsidR="005A3032" w:rsidRPr="005A3CFE" w:rsidRDefault="005A3032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5A3032" w14:paraId="5D26E4B4" w14:textId="77777777" w:rsidTr="00940A9A">
        <w:tc>
          <w:tcPr>
            <w:tcW w:w="1984" w:type="dxa"/>
          </w:tcPr>
          <w:p w14:paraId="0186166D" w14:textId="3F160160" w:rsidR="005A3032" w:rsidRDefault="00BD793C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</w:t>
            </w:r>
            <w:r w:rsidR="005A3032" w:rsidRPr="005A3CFE">
              <w:rPr>
                <w:rFonts w:ascii="Montserrat" w:hAnsi="Montserrat"/>
                <w:szCs w:val="20"/>
              </w:rPr>
              <w:t>1</w:t>
            </w:r>
            <w:r w:rsidR="00080E2D">
              <w:rPr>
                <w:rFonts w:ascii="Montserrat" w:hAnsi="Montserrat"/>
                <w:szCs w:val="20"/>
              </w:rPr>
              <w:t>4</w:t>
            </w:r>
          </w:p>
        </w:tc>
        <w:tc>
          <w:tcPr>
            <w:tcW w:w="6092" w:type="dxa"/>
          </w:tcPr>
          <w:p w14:paraId="1016FE4F" w14:textId="77777777" w:rsidR="005A3032" w:rsidRDefault="005A3032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Tooltips o textos de ayuda.</w:t>
            </w:r>
          </w:p>
        </w:tc>
      </w:tr>
      <w:tr w:rsidR="005A3032" w14:paraId="528E5A51" w14:textId="77777777" w:rsidTr="00940A9A">
        <w:tc>
          <w:tcPr>
            <w:tcW w:w="1984" w:type="dxa"/>
          </w:tcPr>
          <w:p w14:paraId="3820C816" w14:textId="5926AFE0" w:rsidR="005A3032" w:rsidRDefault="005A3032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080E2D">
              <w:rPr>
                <w:rFonts w:ascii="Montserrat" w:hAnsi="Montserrat"/>
                <w:szCs w:val="20"/>
              </w:rPr>
              <w:t>29</w:t>
            </w:r>
          </w:p>
        </w:tc>
        <w:tc>
          <w:tcPr>
            <w:tcW w:w="6092" w:type="dxa"/>
          </w:tcPr>
          <w:p w14:paraId="5CA8CB5B" w14:textId="3BDE1723" w:rsidR="005A3032" w:rsidRDefault="003E321F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Buzón del </w:t>
            </w:r>
            <w:r w:rsidR="006C1258">
              <w:rPr>
                <w:rFonts w:ascii="Montserrat" w:hAnsi="Montserrat"/>
                <w:sz w:val="20"/>
                <w:szCs w:val="20"/>
              </w:rPr>
              <w:t>C</w:t>
            </w:r>
            <w:r>
              <w:rPr>
                <w:rFonts w:ascii="Montserrat" w:hAnsi="Montserrat"/>
                <w:sz w:val="20"/>
                <w:szCs w:val="20"/>
              </w:rPr>
              <w:t>ontribuyente en el portal.</w:t>
            </w:r>
          </w:p>
        </w:tc>
      </w:tr>
      <w:tr w:rsidR="005A3032" w14:paraId="7359496A" w14:textId="77777777" w:rsidTr="00940A9A">
        <w:tc>
          <w:tcPr>
            <w:tcW w:w="1984" w:type="dxa"/>
          </w:tcPr>
          <w:p w14:paraId="3A2BC3B9" w14:textId="02F57827" w:rsidR="005A3032" w:rsidRDefault="005A3032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BD793C">
              <w:rPr>
                <w:rFonts w:ascii="Montserrat" w:hAnsi="Montserrat"/>
                <w:szCs w:val="20"/>
              </w:rPr>
              <w:t>3</w:t>
            </w:r>
            <w:r w:rsidR="00080E2D">
              <w:rPr>
                <w:rFonts w:ascii="Montserrat" w:hAnsi="Montserrat"/>
                <w:szCs w:val="20"/>
              </w:rPr>
              <w:t>0</w:t>
            </w:r>
          </w:p>
        </w:tc>
        <w:tc>
          <w:tcPr>
            <w:tcW w:w="6092" w:type="dxa"/>
          </w:tcPr>
          <w:p w14:paraId="3C005212" w14:textId="40F927C2" w:rsidR="005A3032" w:rsidRDefault="00713877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Alertas o notificaciones automáticas al </w:t>
            </w:r>
            <w:r w:rsidR="006C1258">
              <w:rPr>
                <w:rFonts w:ascii="Montserrat" w:hAnsi="Montserrat"/>
                <w:sz w:val="20"/>
                <w:szCs w:val="20"/>
              </w:rPr>
              <w:t>C</w:t>
            </w:r>
            <w:r>
              <w:rPr>
                <w:rFonts w:ascii="Montserrat" w:hAnsi="Montserrat"/>
                <w:sz w:val="20"/>
                <w:szCs w:val="20"/>
              </w:rPr>
              <w:t>ontribuyente.</w:t>
            </w:r>
          </w:p>
        </w:tc>
      </w:tr>
      <w:tr w:rsidR="005A3032" w14:paraId="65CB6049" w14:textId="77777777" w:rsidTr="00940A9A">
        <w:tc>
          <w:tcPr>
            <w:tcW w:w="1984" w:type="dxa"/>
          </w:tcPr>
          <w:p w14:paraId="43624F49" w14:textId="46A3596F" w:rsidR="005A3032" w:rsidRDefault="005A3032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BD793C">
              <w:rPr>
                <w:rFonts w:ascii="Montserrat" w:hAnsi="Montserrat"/>
                <w:szCs w:val="20"/>
              </w:rPr>
              <w:t>3</w:t>
            </w:r>
            <w:r w:rsidR="00080E2D">
              <w:rPr>
                <w:rFonts w:ascii="Montserrat" w:hAnsi="Montserrat"/>
                <w:szCs w:val="20"/>
              </w:rPr>
              <w:t>2</w:t>
            </w:r>
          </w:p>
        </w:tc>
        <w:tc>
          <w:tcPr>
            <w:tcW w:w="6092" w:type="dxa"/>
          </w:tcPr>
          <w:p w14:paraId="2D886D07" w14:textId="2D260A67" w:rsidR="005A3032" w:rsidRDefault="00713877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Declaración complementaria de enajenación de bienes.</w:t>
            </w:r>
          </w:p>
        </w:tc>
      </w:tr>
      <w:tr w:rsidR="005A3032" w14:paraId="0BBB445F" w14:textId="77777777" w:rsidTr="00940A9A">
        <w:tc>
          <w:tcPr>
            <w:tcW w:w="1984" w:type="dxa"/>
          </w:tcPr>
          <w:p w14:paraId="4639B9F2" w14:textId="4AED8C84" w:rsidR="005A3032" w:rsidRDefault="005A3032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BD793C">
              <w:rPr>
                <w:rFonts w:ascii="Montserrat" w:hAnsi="Montserrat"/>
                <w:szCs w:val="20"/>
              </w:rPr>
              <w:t>3</w:t>
            </w:r>
            <w:r w:rsidR="00080E2D">
              <w:rPr>
                <w:rFonts w:ascii="Montserrat" w:hAnsi="Montserrat"/>
                <w:szCs w:val="20"/>
              </w:rPr>
              <w:t>3</w:t>
            </w:r>
          </w:p>
        </w:tc>
        <w:tc>
          <w:tcPr>
            <w:tcW w:w="6092" w:type="dxa"/>
          </w:tcPr>
          <w:p w14:paraId="2F9F4232" w14:textId="245234DE" w:rsidR="005A3032" w:rsidRDefault="00713877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Liga de actualización del domicilio fiscal.</w:t>
            </w:r>
          </w:p>
        </w:tc>
      </w:tr>
    </w:tbl>
    <w:p w14:paraId="10FA0DEF" w14:textId="4906127A" w:rsidR="00FC4BEF" w:rsidRDefault="00FC4BEF" w:rsidP="00B90C91">
      <w:pPr>
        <w:spacing w:before="0" w:after="0"/>
        <w:ind w:left="360"/>
      </w:pPr>
    </w:p>
    <w:p w14:paraId="1A09890B" w14:textId="5384F6EB" w:rsidR="007C4033" w:rsidRDefault="0067712B" w:rsidP="00940A9A">
      <w:pPr>
        <w:spacing w:before="0" w:after="0"/>
        <w:ind w:left="1134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requerimientos enlistados, consultar el Documento de Requerimientos correspondiente al Sprint 2.</w:t>
      </w:r>
    </w:p>
    <w:p w14:paraId="08FFB335" w14:textId="548AA669" w:rsidR="000A27EC" w:rsidRDefault="000A27EC" w:rsidP="00B90C91">
      <w:pPr>
        <w:spacing w:before="0" w:after="0"/>
        <w:ind w:left="360"/>
      </w:pPr>
    </w:p>
    <w:p w14:paraId="661EDFC9" w14:textId="497C1376" w:rsidR="000A27EC" w:rsidRDefault="000A27EC" w:rsidP="00B90C91">
      <w:pPr>
        <w:spacing w:before="0" w:after="0"/>
        <w:ind w:left="360"/>
      </w:pPr>
    </w:p>
    <w:p w14:paraId="38036FDB" w14:textId="76E7042A" w:rsidR="000A27EC" w:rsidRDefault="000A27EC" w:rsidP="00B90C91">
      <w:pPr>
        <w:spacing w:before="0" w:after="0"/>
        <w:ind w:left="360"/>
      </w:pPr>
    </w:p>
    <w:p w14:paraId="1797B6C5" w14:textId="324B729E" w:rsidR="000A27EC" w:rsidRDefault="000A27EC" w:rsidP="00B90C91">
      <w:pPr>
        <w:spacing w:before="0" w:after="0"/>
        <w:ind w:left="360"/>
      </w:pPr>
    </w:p>
    <w:p w14:paraId="1378E314" w14:textId="1FAC3B47" w:rsidR="000A27EC" w:rsidRDefault="000A27EC" w:rsidP="00B90C91">
      <w:pPr>
        <w:spacing w:before="0" w:after="0"/>
        <w:ind w:left="360"/>
      </w:pPr>
    </w:p>
    <w:p w14:paraId="2D6AD16F" w14:textId="75F16377" w:rsidR="000A27EC" w:rsidRDefault="000A27EC" w:rsidP="00B90C91">
      <w:pPr>
        <w:spacing w:before="0" w:after="0"/>
        <w:ind w:left="360"/>
      </w:pPr>
    </w:p>
    <w:p w14:paraId="4881CBC2" w14:textId="3672B150" w:rsidR="000A27EC" w:rsidRDefault="000A27EC" w:rsidP="00B90C91">
      <w:pPr>
        <w:spacing w:before="0" w:after="0"/>
        <w:ind w:left="360"/>
      </w:pPr>
    </w:p>
    <w:p w14:paraId="690909C0" w14:textId="1AC7F3BA" w:rsidR="000A27EC" w:rsidRDefault="000A27EC" w:rsidP="00B90C91">
      <w:pPr>
        <w:spacing w:before="0" w:after="0"/>
        <w:ind w:left="360"/>
      </w:pPr>
    </w:p>
    <w:p w14:paraId="03DDEC68" w14:textId="73C31058" w:rsidR="000A27EC" w:rsidRDefault="000A27EC" w:rsidP="00B90C91">
      <w:pPr>
        <w:spacing w:before="0" w:after="0"/>
        <w:ind w:left="360"/>
      </w:pPr>
    </w:p>
    <w:p w14:paraId="35D3BF03" w14:textId="77777777" w:rsidR="003F64D7" w:rsidRDefault="003F64D7" w:rsidP="00B90C91">
      <w:pPr>
        <w:spacing w:before="0" w:after="0"/>
        <w:ind w:left="360"/>
      </w:pPr>
    </w:p>
    <w:p w14:paraId="1753B241" w14:textId="77777777" w:rsidR="003F64D7" w:rsidRDefault="003F64D7" w:rsidP="00B90C91">
      <w:pPr>
        <w:spacing w:before="0" w:after="0"/>
        <w:ind w:left="360"/>
      </w:pPr>
    </w:p>
    <w:p w14:paraId="00EA2B21" w14:textId="77777777" w:rsidR="003F64D7" w:rsidRDefault="003F64D7" w:rsidP="00B90C91">
      <w:pPr>
        <w:spacing w:before="0" w:after="0"/>
        <w:ind w:left="360"/>
      </w:pPr>
    </w:p>
    <w:p w14:paraId="1D56F383" w14:textId="2BC89FAA" w:rsidR="000A27EC" w:rsidRDefault="000A27EC" w:rsidP="00B90C91">
      <w:pPr>
        <w:spacing w:before="0" w:after="0"/>
        <w:ind w:left="360"/>
      </w:pPr>
    </w:p>
    <w:p w14:paraId="4AA203A4" w14:textId="44727DF9" w:rsidR="000A27EC" w:rsidRDefault="000A27EC" w:rsidP="00B90C91">
      <w:pPr>
        <w:spacing w:before="0" w:after="0"/>
        <w:ind w:left="360"/>
      </w:pPr>
    </w:p>
    <w:p w14:paraId="775799A9" w14:textId="76AEF149" w:rsidR="000A27EC" w:rsidRDefault="000A27EC" w:rsidP="00B90C91">
      <w:pPr>
        <w:spacing w:before="0" w:after="0"/>
        <w:ind w:left="360"/>
      </w:pPr>
    </w:p>
    <w:p w14:paraId="306B7854" w14:textId="25F3FD44" w:rsidR="000A27EC" w:rsidRDefault="000A27EC" w:rsidP="00B90C91">
      <w:pPr>
        <w:spacing w:before="0" w:after="0"/>
        <w:ind w:left="360"/>
      </w:pPr>
    </w:p>
    <w:p w14:paraId="1C47EFE0" w14:textId="0ECA1382" w:rsidR="000A27EC" w:rsidRDefault="000A27EC" w:rsidP="00B90C91">
      <w:pPr>
        <w:spacing w:before="0" w:after="0"/>
        <w:ind w:left="360"/>
      </w:pPr>
    </w:p>
    <w:p w14:paraId="2F9EFA00" w14:textId="6C60BB5B" w:rsidR="005A3032" w:rsidRDefault="005A3032" w:rsidP="00B90C91">
      <w:pPr>
        <w:spacing w:before="0" w:after="0"/>
        <w:ind w:left="360"/>
      </w:pPr>
    </w:p>
    <w:p w14:paraId="56008E70" w14:textId="6E654C9B" w:rsidR="00577238" w:rsidRDefault="00577238" w:rsidP="00B90C91">
      <w:pPr>
        <w:spacing w:before="0" w:after="0"/>
        <w:ind w:left="360"/>
      </w:pPr>
    </w:p>
    <w:p w14:paraId="3F38C20E" w14:textId="77777777" w:rsidR="00577238" w:rsidRDefault="00577238" w:rsidP="00B90C91">
      <w:pPr>
        <w:spacing w:before="0" w:after="0"/>
        <w:ind w:left="360"/>
      </w:pPr>
    </w:p>
    <w:p w14:paraId="1DA07DBB" w14:textId="77777777" w:rsidR="005A3032" w:rsidRDefault="005A3032" w:rsidP="00B90C91">
      <w:pPr>
        <w:spacing w:before="0" w:after="0"/>
        <w:ind w:left="360"/>
      </w:pPr>
    </w:p>
    <w:p w14:paraId="2F5E7A77" w14:textId="77777777" w:rsidR="007C4033" w:rsidRDefault="007C4033" w:rsidP="00B90C91">
      <w:pPr>
        <w:spacing w:before="0" w:after="0"/>
        <w:ind w:left="360"/>
      </w:pPr>
    </w:p>
    <w:p w14:paraId="568CF082" w14:textId="77777777" w:rsidR="007C4033" w:rsidRDefault="007C4033" w:rsidP="00B90C91">
      <w:pPr>
        <w:spacing w:before="0" w:after="0"/>
        <w:ind w:left="360"/>
      </w:pPr>
    </w:p>
    <w:p w14:paraId="77F39DCA" w14:textId="77777777" w:rsidR="007C4033" w:rsidRDefault="007C4033" w:rsidP="00B90C91">
      <w:pPr>
        <w:spacing w:before="0" w:after="0"/>
        <w:ind w:left="360"/>
      </w:pPr>
    </w:p>
    <w:p w14:paraId="57F9442B" w14:textId="77777777" w:rsidR="007C4033" w:rsidRDefault="007C4033" w:rsidP="00B90C91">
      <w:pPr>
        <w:spacing w:before="0" w:after="0"/>
        <w:ind w:left="360"/>
      </w:pPr>
    </w:p>
    <w:p w14:paraId="10B91425" w14:textId="77777777" w:rsidR="007C4033" w:rsidRDefault="007C4033" w:rsidP="00B90C91">
      <w:pPr>
        <w:spacing w:before="0" w:after="0"/>
        <w:ind w:left="360"/>
      </w:pPr>
    </w:p>
    <w:p w14:paraId="27467FD9" w14:textId="77777777" w:rsidR="007C4033" w:rsidRDefault="007C4033" w:rsidP="00B90C91">
      <w:pPr>
        <w:spacing w:before="0" w:after="0"/>
        <w:ind w:left="360"/>
      </w:pPr>
    </w:p>
    <w:p w14:paraId="509934E3" w14:textId="62FA9ECC" w:rsidR="00FC4BEF" w:rsidRPr="009053F2" w:rsidRDefault="001108B4" w:rsidP="00E037A2">
      <w:pPr>
        <w:pStyle w:val="EstiloTtulo1Antes6ptoDespus3ptoInterlineadoMn"/>
        <w:numPr>
          <w:ilvl w:val="1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27" w:name="_Toc180490495"/>
      <w:r>
        <w:rPr>
          <w:rFonts w:ascii="Montserrat" w:hAnsi="Montserrat"/>
          <w:sz w:val="20"/>
          <w:lang w:val="es-MX"/>
        </w:rPr>
        <w:lastRenderedPageBreak/>
        <w:t xml:space="preserve">Funcionalidad 3. </w:t>
      </w:r>
      <w:r w:rsidR="00D92C24">
        <w:rPr>
          <w:rFonts w:ascii="Montserrat" w:hAnsi="Montserrat"/>
          <w:sz w:val="20"/>
          <w:lang w:val="es-MX"/>
        </w:rPr>
        <w:t>Gestión de CIP</w:t>
      </w:r>
      <w:bookmarkEnd w:id="27"/>
    </w:p>
    <w:p w14:paraId="208EB5F1" w14:textId="77777777" w:rsidR="00FC4BEF" w:rsidRPr="009053F2" w:rsidRDefault="00FC4BEF" w:rsidP="007C4033">
      <w:pPr>
        <w:spacing w:before="0" w:after="0" w:line="360" w:lineRule="auto"/>
        <w:rPr>
          <w:lang w:val="es-MX"/>
        </w:rPr>
      </w:pPr>
    </w:p>
    <w:p w14:paraId="655B9498" w14:textId="3676967A" w:rsidR="000A27EC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28" w:name="_Toc180490496"/>
      <w:r w:rsidRPr="009053F2">
        <w:rPr>
          <w:rFonts w:ascii="Montserrat" w:hAnsi="Montserrat"/>
          <w:sz w:val="20"/>
          <w:lang w:val="es-MX"/>
        </w:rPr>
        <w:t>Objetivo</w:t>
      </w:r>
      <w:bookmarkEnd w:id="28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6615BE3D" w14:textId="290881DF" w:rsidR="001F26B9" w:rsidRDefault="001F26B9" w:rsidP="003F64D7">
      <w:pPr>
        <w:spacing w:before="0" w:after="0" w:line="360" w:lineRule="auto"/>
        <w:rPr>
          <w:lang w:val="es-MX"/>
        </w:rPr>
      </w:pPr>
    </w:p>
    <w:p w14:paraId="466B077A" w14:textId="4208419D" w:rsidR="001F26B9" w:rsidRPr="007C4033" w:rsidRDefault="001F26B9" w:rsidP="00940A9A">
      <w:pPr>
        <w:ind w:left="720"/>
        <w:rPr>
          <w:rFonts w:ascii="Montserrat" w:hAnsi="Montserrat"/>
          <w:lang w:val="es-MX"/>
        </w:rPr>
      </w:pPr>
      <w:r w:rsidRPr="007C4033">
        <w:rPr>
          <w:rFonts w:ascii="Montserrat" w:hAnsi="Montserrat"/>
          <w:lang w:val="es-MX"/>
        </w:rPr>
        <w:t>Realizar el registro o actualización de la Clave de Identificación Personal (CIP)</w:t>
      </w:r>
      <w:r w:rsidR="00577238" w:rsidRPr="007C4033">
        <w:rPr>
          <w:rFonts w:ascii="Montserrat" w:hAnsi="Montserrat"/>
          <w:lang w:val="es-MX"/>
        </w:rPr>
        <w:t xml:space="preserve">, que es utilizada como medio de acceso para presentar declaraciones, en caso de no contar con </w:t>
      </w:r>
      <w:r w:rsidR="00F47CFB" w:rsidRPr="007C4033">
        <w:rPr>
          <w:rFonts w:ascii="Montserrat" w:hAnsi="Montserrat"/>
          <w:lang w:val="es-MX"/>
        </w:rPr>
        <w:t>firma electrónica</w:t>
      </w:r>
      <w:r w:rsidR="00577238" w:rsidRPr="007C4033">
        <w:rPr>
          <w:rFonts w:ascii="Montserrat" w:hAnsi="Montserrat"/>
          <w:lang w:val="es-MX"/>
        </w:rPr>
        <w:t xml:space="preserve">. Es solicitado por el </w:t>
      </w:r>
      <w:r w:rsidR="006C1258" w:rsidRPr="007C4033">
        <w:rPr>
          <w:rFonts w:ascii="Montserrat" w:hAnsi="Montserrat"/>
          <w:lang w:val="es-MX"/>
        </w:rPr>
        <w:t>C</w:t>
      </w:r>
      <w:r w:rsidRPr="007C4033">
        <w:rPr>
          <w:rFonts w:ascii="Montserrat" w:hAnsi="Montserrat"/>
          <w:lang w:val="es-MX"/>
        </w:rPr>
        <w:t>ontribuyente</w:t>
      </w:r>
      <w:r w:rsidR="00577238" w:rsidRPr="007C4033">
        <w:rPr>
          <w:rFonts w:ascii="Montserrat" w:hAnsi="Montserrat"/>
          <w:lang w:val="es-MX"/>
        </w:rPr>
        <w:t xml:space="preserve"> en el momento que lo requiera, de manera presencial ante un Centro de Atención al Contribuyente.</w:t>
      </w:r>
    </w:p>
    <w:p w14:paraId="5B193FD0" w14:textId="77777777" w:rsidR="001F26B9" w:rsidRPr="001F26B9" w:rsidRDefault="001F26B9" w:rsidP="007C4033">
      <w:pPr>
        <w:spacing w:before="0" w:after="0" w:line="360" w:lineRule="auto"/>
        <w:rPr>
          <w:lang w:val="es-MX"/>
        </w:rPr>
      </w:pPr>
    </w:p>
    <w:p w14:paraId="362E7228" w14:textId="3DE018ED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29" w:name="_Toc180490497"/>
      <w:r w:rsidRPr="00FC4BEF">
        <w:rPr>
          <w:rFonts w:ascii="Montserrat" w:hAnsi="Montserrat"/>
          <w:sz w:val="20"/>
          <w:lang w:val="es-MX"/>
        </w:rPr>
        <w:t>Entradas / Proveedor</w:t>
      </w:r>
      <w:bookmarkEnd w:id="29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592916AF" w14:textId="77777777" w:rsidR="00577238" w:rsidRDefault="00577238" w:rsidP="00AD602B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577238" w14:paraId="1985B8FD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03A0864B" w14:textId="77777777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04C9D73" w14:textId="77777777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56411314" w14:textId="77777777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577238" w14:paraId="7B4C6C35" w14:textId="77777777" w:rsidTr="00940A9A">
        <w:tc>
          <w:tcPr>
            <w:tcW w:w="2867" w:type="dxa"/>
          </w:tcPr>
          <w:p w14:paraId="3A1689C4" w14:textId="77777777" w:rsidR="00577238" w:rsidRPr="00AD602B" w:rsidRDefault="00577238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RFC.</w:t>
            </w:r>
          </w:p>
          <w:p w14:paraId="2BE8FD71" w14:textId="77777777" w:rsidR="0018129E" w:rsidRPr="00AD602B" w:rsidRDefault="00F635E5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CURP</w:t>
            </w:r>
            <w:r w:rsidR="00577238" w:rsidRPr="00AD602B">
              <w:rPr>
                <w:rFonts w:ascii="Montserrat" w:hAnsi="Montserrat"/>
                <w:bCs/>
                <w:lang w:val="es-MX"/>
              </w:rPr>
              <w:t>.</w:t>
            </w:r>
          </w:p>
          <w:p w14:paraId="0DB00577" w14:textId="2BEFFC00" w:rsidR="00577238" w:rsidRPr="00AD602B" w:rsidRDefault="0018129E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Correo electrónico.</w:t>
            </w:r>
          </w:p>
          <w:p w14:paraId="4A66446E" w14:textId="23DE8DBB" w:rsidR="0018129E" w:rsidRPr="00AD602B" w:rsidRDefault="0018129E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Identificación personal.</w:t>
            </w:r>
          </w:p>
          <w:p w14:paraId="34CE50DE" w14:textId="77777777" w:rsidR="00577238" w:rsidRPr="00AD602B" w:rsidRDefault="00577238" w:rsidP="00AD602B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2895" w:type="dxa"/>
          </w:tcPr>
          <w:p w14:paraId="6A0115AF" w14:textId="77777777" w:rsidR="00577238" w:rsidRPr="00AD602B" w:rsidRDefault="00577238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07BD5853" w14:textId="23307562" w:rsidR="0018129E" w:rsidRPr="00AD602B" w:rsidRDefault="0018129E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RFC</w:t>
            </w:r>
            <w:r w:rsidR="00577238" w:rsidRPr="00AD602B">
              <w:rPr>
                <w:rFonts w:ascii="Montserrat" w:hAnsi="Montserrat"/>
                <w:bCs/>
                <w:lang w:val="es-MX"/>
              </w:rPr>
              <w:t xml:space="preserve"> cumpla con la estructura definida por el SAT</w:t>
            </w:r>
            <w:r w:rsidRPr="00AD602B">
              <w:rPr>
                <w:rFonts w:ascii="Montserrat" w:hAnsi="Montserrat"/>
                <w:bCs/>
                <w:lang w:val="es-MX"/>
              </w:rPr>
              <w:t>.</w:t>
            </w:r>
            <w:r w:rsidR="00DC3BE7" w:rsidRPr="00AD602B">
              <w:rPr>
                <w:rFonts w:ascii="Montserrat" w:hAnsi="Montserrat"/>
                <w:bCs/>
                <w:lang w:val="es-MX"/>
              </w:rPr>
              <w:t xml:space="preserve"> </w:t>
            </w:r>
          </w:p>
          <w:p w14:paraId="02C0F1AA" w14:textId="607454BE" w:rsidR="00F635E5" w:rsidRPr="00AD602B" w:rsidRDefault="0018129E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 xml:space="preserve">CURP cumpla con la estructura definida por la </w:t>
            </w:r>
            <w:r w:rsidR="00DC3BE7" w:rsidRPr="00AD602B">
              <w:rPr>
                <w:rFonts w:ascii="Montserrat" w:hAnsi="Montserrat"/>
                <w:bCs/>
                <w:lang w:val="es-MX"/>
              </w:rPr>
              <w:t>RENAPO.</w:t>
            </w:r>
          </w:p>
          <w:p w14:paraId="46A9CDE4" w14:textId="543B3EBE" w:rsidR="0018129E" w:rsidRPr="00AD602B" w:rsidRDefault="0018129E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Correo electrónico cumpla con la estructura de una cuenta.</w:t>
            </w:r>
          </w:p>
        </w:tc>
      </w:tr>
    </w:tbl>
    <w:p w14:paraId="6750C936" w14:textId="77777777" w:rsidR="00577238" w:rsidRDefault="00577238" w:rsidP="00AD602B">
      <w:pPr>
        <w:rPr>
          <w:lang w:val="es-MX"/>
        </w:rPr>
      </w:pPr>
    </w:p>
    <w:p w14:paraId="2EDE45AB" w14:textId="60457EE3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0" w:name="_Toc180490498"/>
      <w:r w:rsidRPr="00FC4BEF">
        <w:rPr>
          <w:rFonts w:ascii="Montserrat" w:hAnsi="Montserrat"/>
          <w:sz w:val="20"/>
          <w:lang w:val="es-MX"/>
        </w:rPr>
        <w:t>Resultados / Cliente</w:t>
      </w:r>
      <w:bookmarkEnd w:id="30"/>
    </w:p>
    <w:p w14:paraId="09191939" w14:textId="11248479" w:rsidR="00577238" w:rsidRDefault="00577238" w:rsidP="00AD602B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577238" w14:paraId="3728AE3A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22E94B51" w14:textId="03CB05E2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6AFB3153" w14:textId="526CD82E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Cliente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41A02142" w14:textId="77777777" w:rsidR="00577238" w:rsidRPr="00AD602B" w:rsidRDefault="00577238" w:rsidP="00AD602B">
            <w:pPr>
              <w:rPr>
                <w:rFonts w:ascii="Montserrat" w:hAnsi="Montserrat"/>
                <w:b/>
                <w:lang w:val="es-MX"/>
              </w:rPr>
            </w:pPr>
            <w:r w:rsidRPr="00AD602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577238" w14:paraId="7B8DFCB4" w14:textId="77777777" w:rsidTr="00940A9A">
        <w:tc>
          <w:tcPr>
            <w:tcW w:w="2867" w:type="dxa"/>
          </w:tcPr>
          <w:p w14:paraId="581A879E" w14:textId="27BD57E0" w:rsidR="00577238" w:rsidRPr="00AD602B" w:rsidRDefault="0014383F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CIP registrado o actualizado.</w:t>
            </w:r>
          </w:p>
        </w:tc>
        <w:tc>
          <w:tcPr>
            <w:tcW w:w="2895" w:type="dxa"/>
          </w:tcPr>
          <w:p w14:paraId="41C9FF68" w14:textId="77777777" w:rsidR="00577238" w:rsidRPr="00AD602B" w:rsidRDefault="00577238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Contribuyente.</w:t>
            </w:r>
          </w:p>
          <w:p w14:paraId="0CD19457" w14:textId="539DC526" w:rsidR="0014383F" w:rsidRPr="00AD602B" w:rsidRDefault="0014383F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Área de ingresos.</w:t>
            </w:r>
          </w:p>
        </w:tc>
        <w:tc>
          <w:tcPr>
            <w:tcW w:w="3086" w:type="dxa"/>
          </w:tcPr>
          <w:p w14:paraId="2AA45DC8" w14:textId="52D32236" w:rsidR="0014383F" w:rsidRPr="00AD602B" w:rsidRDefault="0014383F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Expediente escaneado y actualizado</w:t>
            </w:r>
            <w:r w:rsidR="005C7E9A" w:rsidRPr="00AD602B">
              <w:rPr>
                <w:rFonts w:ascii="Montserrat" w:hAnsi="Montserrat"/>
                <w:bCs/>
                <w:lang w:val="es-MX"/>
              </w:rPr>
              <w:t xml:space="preserve"> en el sistema</w:t>
            </w:r>
            <w:r w:rsidRPr="00AD602B">
              <w:rPr>
                <w:rFonts w:ascii="Montserrat" w:hAnsi="Montserrat"/>
                <w:bCs/>
                <w:lang w:val="es-MX"/>
              </w:rPr>
              <w:t>:</w:t>
            </w:r>
          </w:p>
          <w:p w14:paraId="4E22346E" w14:textId="77777777" w:rsidR="0014383F" w:rsidRPr="00AD602B" w:rsidRDefault="0014383F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Constancia firmada.</w:t>
            </w:r>
          </w:p>
          <w:p w14:paraId="62A7CDB0" w14:textId="77777777" w:rsidR="0014383F" w:rsidRPr="00AD602B" w:rsidRDefault="0014383F" w:rsidP="00AD602B">
            <w:pPr>
              <w:rPr>
                <w:rFonts w:ascii="Montserrat" w:hAnsi="Montserrat"/>
                <w:bCs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Identificación del contribuyente.</w:t>
            </w:r>
          </w:p>
          <w:p w14:paraId="5F347C36" w14:textId="38180B11" w:rsidR="0014383F" w:rsidRPr="00AD602B" w:rsidRDefault="0014383F" w:rsidP="00AD602B">
            <w:pPr>
              <w:rPr>
                <w:rFonts w:ascii="Montserrat" w:hAnsi="Montserrat"/>
                <w:lang w:val="es-MX"/>
              </w:rPr>
            </w:pPr>
            <w:r w:rsidRPr="00AD602B">
              <w:rPr>
                <w:rFonts w:ascii="Montserrat" w:hAnsi="Montserrat"/>
                <w:bCs/>
                <w:lang w:val="es-MX"/>
              </w:rPr>
              <w:t>Formato CIP.</w:t>
            </w:r>
          </w:p>
        </w:tc>
      </w:tr>
    </w:tbl>
    <w:p w14:paraId="0DC73DBC" w14:textId="77777777" w:rsidR="00260DB5" w:rsidRDefault="00260DB5" w:rsidP="00AD602B">
      <w:pPr>
        <w:rPr>
          <w:b/>
          <w:bCs/>
          <w:kern w:val="32"/>
          <w:szCs w:val="20"/>
          <w:lang w:val="es-MX"/>
        </w:rPr>
      </w:pPr>
    </w:p>
    <w:p w14:paraId="2023827F" w14:textId="1A1200B6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1" w:name="_Toc180490499"/>
      <w:r w:rsidRPr="00FC4BEF">
        <w:rPr>
          <w:rFonts w:ascii="Montserrat" w:hAnsi="Montserrat"/>
          <w:sz w:val="20"/>
          <w:lang w:val="es-MX"/>
        </w:rPr>
        <w:t>Diagrama</w:t>
      </w:r>
      <w:bookmarkEnd w:id="31"/>
    </w:p>
    <w:p w14:paraId="163A8EE9" w14:textId="38D82254" w:rsidR="001108B4" w:rsidRDefault="001108B4" w:rsidP="00FC4BEF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56A9BD77" w14:textId="498082DF" w:rsidR="000850FC" w:rsidRPr="007C4033" w:rsidRDefault="000850FC" w:rsidP="00940A9A">
      <w:pPr>
        <w:ind w:left="720"/>
        <w:rPr>
          <w:rFonts w:ascii="Montserrat" w:hAnsi="Montserrat"/>
          <w:lang w:val="es-MX"/>
        </w:rPr>
      </w:pPr>
      <w:r w:rsidRPr="007C4033">
        <w:rPr>
          <w:rFonts w:ascii="Montserrat" w:hAnsi="Montserrat"/>
          <w:lang w:val="es-MX"/>
        </w:rPr>
        <w:t xml:space="preserve">El </w:t>
      </w:r>
      <w:r w:rsidR="006C1258" w:rsidRPr="007C4033">
        <w:rPr>
          <w:rFonts w:ascii="Montserrat" w:hAnsi="Montserrat"/>
          <w:lang w:val="es-MX"/>
        </w:rPr>
        <w:t>C</w:t>
      </w:r>
      <w:r w:rsidRPr="007C4033">
        <w:rPr>
          <w:rFonts w:ascii="Montserrat" w:hAnsi="Montserrat"/>
          <w:lang w:val="es-MX"/>
        </w:rPr>
        <w:t>ontribuyente puede solicitar el registro o act</w:t>
      </w:r>
      <w:r w:rsidR="004A5658">
        <w:rPr>
          <w:rFonts w:ascii="Montserrat" w:hAnsi="Montserrat"/>
          <w:lang w:val="es-MX"/>
        </w:rPr>
        <w:t>ualización de su CIP (Clave de I</w:t>
      </w:r>
      <w:r w:rsidRPr="007C4033">
        <w:rPr>
          <w:rFonts w:ascii="Montserrat" w:hAnsi="Montserrat"/>
          <w:lang w:val="es-MX"/>
        </w:rPr>
        <w:t xml:space="preserve">dentificación </w:t>
      </w:r>
      <w:r w:rsidR="004A5658">
        <w:rPr>
          <w:rFonts w:ascii="Montserrat" w:hAnsi="Montserrat"/>
          <w:lang w:val="es-MX"/>
        </w:rPr>
        <w:t>P</w:t>
      </w:r>
      <w:r w:rsidRPr="007C4033">
        <w:rPr>
          <w:rFonts w:ascii="Montserrat" w:hAnsi="Montserrat"/>
          <w:lang w:val="es-MX"/>
        </w:rPr>
        <w:t>ersonal), en un Centro de Ayuda al Contribuyente</w:t>
      </w:r>
      <w:r w:rsidR="00664DC7" w:rsidRPr="007C4033">
        <w:rPr>
          <w:rFonts w:ascii="Montserrat" w:hAnsi="Montserrat"/>
          <w:lang w:val="es-MX"/>
        </w:rPr>
        <w:t>, presentando su identificación personal y su CURP o RFC.</w:t>
      </w:r>
    </w:p>
    <w:p w14:paraId="07DEC2B3" w14:textId="7E2F9CC2" w:rsidR="00664DC7" w:rsidRPr="007C4033" w:rsidRDefault="00664DC7" w:rsidP="00940A9A">
      <w:pPr>
        <w:ind w:left="720"/>
        <w:rPr>
          <w:rFonts w:ascii="Montserrat" w:hAnsi="Montserrat"/>
          <w:lang w:val="es-MX"/>
        </w:rPr>
      </w:pPr>
      <w:r w:rsidRPr="007C4033">
        <w:rPr>
          <w:rFonts w:ascii="Montserrat" w:hAnsi="Montserrat"/>
          <w:lang w:val="es-MX"/>
        </w:rPr>
        <w:t>El Asesor deberá ingresar al</w:t>
      </w:r>
      <w:r w:rsidR="005C0E68" w:rsidRPr="007C4033">
        <w:rPr>
          <w:rFonts w:ascii="Montserrat" w:hAnsi="Montserrat"/>
          <w:lang w:val="es-MX"/>
        </w:rPr>
        <w:t xml:space="preserve"> módulo Gestión de CIP del</w:t>
      </w:r>
      <w:r w:rsidRPr="007C4033">
        <w:rPr>
          <w:rFonts w:ascii="Montserrat" w:hAnsi="Montserrat"/>
          <w:lang w:val="es-MX"/>
        </w:rPr>
        <w:t xml:space="preserve"> sistema SIOX</w:t>
      </w:r>
      <w:r w:rsidR="005C0E68" w:rsidRPr="007C4033">
        <w:rPr>
          <w:rFonts w:ascii="Montserrat" w:hAnsi="Montserrat"/>
          <w:lang w:val="es-MX"/>
        </w:rPr>
        <w:t xml:space="preserve">, </w:t>
      </w:r>
      <w:r w:rsidR="003308AE" w:rsidRPr="007C4033">
        <w:rPr>
          <w:rFonts w:ascii="Montserrat" w:hAnsi="Montserrat"/>
          <w:lang w:val="es-MX"/>
        </w:rPr>
        <w:t xml:space="preserve">y realizar la búsqueda por RFC o CURP e ingresar los datos de identificación. El sistema automáticamente realizará la validación de nombre, CURP y correo electrónico, si son válidos, se generará el formato de </w:t>
      </w:r>
      <w:r w:rsidR="00F86BD2" w:rsidRPr="007C4033">
        <w:rPr>
          <w:rFonts w:ascii="Montserrat" w:hAnsi="Montserrat"/>
          <w:lang w:val="es-MX"/>
        </w:rPr>
        <w:t>S</w:t>
      </w:r>
      <w:r w:rsidR="003308AE" w:rsidRPr="007C4033">
        <w:rPr>
          <w:rFonts w:ascii="Montserrat" w:hAnsi="Montserrat"/>
          <w:lang w:val="es-MX"/>
        </w:rPr>
        <w:t xml:space="preserve">olicitud de </w:t>
      </w:r>
      <w:r w:rsidR="00F86BD2" w:rsidRPr="007C4033">
        <w:rPr>
          <w:rFonts w:ascii="Montserrat" w:hAnsi="Montserrat"/>
          <w:lang w:val="es-MX"/>
        </w:rPr>
        <w:t>C</w:t>
      </w:r>
      <w:r w:rsidR="003308AE" w:rsidRPr="007C4033">
        <w:rPr>
          <w:rFonts w:ascii="Montserrat" w:hAnsi="Montserrat"/>
          <w:lang w:val="es-MX"/>
        </w:rPr>
        <w:t xml:space="preserve">lave de </w:t>
      </w:r>
      <w:r w:rsidR="00F86BD2" w:rsidRPr="007C4033">
        <w:rPr>
          <w:rFonts w:ascii="Montserrat" w:hAnsi="Montserrat"/>
          <w:lang w:val="es-MX"/>
        </w:rPr>
        <w:t>I</w:t>
      </w:r>
      <w:r w:rsidR="003308AE" w:rsidRPr="007C4033">
        <w:rPr>
          <w:rFonts w:ascii="Montserrat" w:hAnsi="Montserrat"/>
          <w:lang w:val="es-MX"/>
        </w:rPr>
        <w:t>dentificación</w:t>
      </w:r>
      <w:r w:rsidR="00F86BD2" w:rsidRPr="007C4033">
        <w:rPr>
          <w:rFonts w:ascii="Montserrat" w:hAnsi="Montserrat"/>
          <w:lang w:val="es-MX"/>
        </w:rPr>
        <w:t xml:space="preserve"> Personal</w:t>
      </w:r>
      <w:r w:rsidR="003308AE" w:rsidRPr="007C4033">
        <w:rPr>
          <w:rFonts w:ascii="Montserrat" w:hAnsi="Montserrat"/>
          <w:lang w:val="es-MX"/>
        </w:rPr>
        <w:t>.</w:t>
      </w:r>
    </w:p>
    <w:p w14:paraId="637B8E2D" w14:textId="0ED52E72" w:rsidR="003308AE" w:rsidRDefault="003308AE" w:rsidP="00940A9A">
      <w:pPr>
        <w:ind w:left="720"/>
        <w:rPr>
          <w:lang w:val="es-MX"/>
        </w:rPr>
      </w:pPr>
      <w:r w:rsidRPr="007C4033">
        <w:rPr>
          <w:rFonts w:ascii="Montserrat" w:hAnsi="Montserrat"/>
          <w:lang w:val="es-MX"/>
        </w:rPr>
        <w:lastRenderedPageBreak/>
        <w:t xml:space="preserve">El Asesor </w:t>
      </w:r>
      <w:r w:rsidR="004A5658">
        <w:rPr>
          <w:rFonts w:ascii="Montserrat" w:hAnsi="Montserrat"/>
          <w:lang w:val="es-MX"/>
        </w:rPr>
        <w:t>deberá escanear y cargar la identificación personal, constancia de registro y f</w:t>
      </w:r>
      <w:r w:rsidR="00F86BD2" w:rsidRPr="007C4033">
        <w:rPr>
          <w:rFonts w:ascii="Montserrat" w:hAnsi="Montserrat"/>
          <w:lang w:val="es-MX"/>
        </w:rPr>
        <w:t xml:space="preserve">ormato de Solicitud de Clave de Identificación Personal firmada por el </w:t>
      </w:r>
      <w:r w:rsidR="006C1258" w:rsidRPr="007C4033">
        <w:rPr>
          <w:rFonts w:ascii="Montserrat" w:hAnsi="Montserrat"/>
          <w:lang w:val="es-MX"/>
        </w:rPr>
        <w:t>C</w:t>
      </w:r>
      <w:r w:rsidR="00334E1D" w:rsidRPr="007C4033">
        <w:rPr>
          <w:rFonts w:ascii="Montserrat" w:hAnsi="Montserrat"/>
          <w:lang w:val="es-MX"/>
        </w:rPr>
        <w:t>ontribuyente</w:t>
      </w:r>
      <w:r w:rsidR="004A5658">
        <w:rPr>
          <w:rFonts w:ascii="Montserrat" w:hAnsi="Montserrat"/>
          <w:lang w:val="es-MX"/>
        </w:rPr>
        <w:t>, (</w:t>
      </w:r>
      <w:r w:rsidR="004A5658" w:rsidRPr="004A5658">
        <w:rPr>
          <w:rFonts w:ascii="Montserrat" w:hAnsi="Montserrat"/>
          <w:b/>
          <w:lang w:val="es-MX"/>
        </w:rPr>
        <w:t xml:space="preserve">Ver Diagrama </w:t>
      </w:r>
      <w:r w:rsidR="00F85F44">
        <w:rPr>
          <w:rFonts w:ascii="Montserrat" w:hAnsi="Montserrat"/>
          <w:b/>
          <w:lang w:val="es-MX"/>
        </w:rPr>
        <w:t>5</w:t>
      </w:r>
      <w:r w:rsidR="004A5658">
        <w:rPr>
          <w:rFonts w:ascii="Montserrat" w:hAnsi="Montserrat"/>
          <w:lang w:val="es-MX"/>
        </w:rPr>
        <w:t>).</w:t>
      </w:r>
    </w:p>
    <w:p w14:paraId="52AD3839" w14:textId="3FCECA69" w:rsidR="001108B4" w:rsidRDefault="00AB4048" w:rsidP="004A5658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88882F9" wp14:editId="0570BE22">
            <wp:extent cx="3643952" cy="5707903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256" cy="57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48C" w14:textId="13A725A8" w:rsidR="004A5658" w:rsidRDefault="00F85F44" w:rsidP="004A5658">
      <w:pPr>
        <w:spacing w:before="0" w:after="0" w:line="240" w:lineRule="auto"/>
        <w:jc w:val="center"/>
        <w:rPr>
          <w:lang w:val="es-MX"/>
        </w:rPr>
      </w:pPr>
      <w:r>
        <w:rPr>
          <w:rFonts w:ascii="Montserrat" w:hAnsi="Montserrat"/>
          <w:b/>
          <w:lang w:val="es-MX"/>
        </w:rPr>
        <w:t>Diagrama 5. R</w:t>
      </w:r>
      <w:r w:rsidR="004A5658">
        <w:rPr>
          <w:rFonts w:ascii="Montserrat" w:hAnsi="Montserrat"/>
          <w:b/>
          <w:lang w:val="es-MX"/>
        </w:rPr>
        <w:t>egistro de Clave de Identificación Personal</w:t>
      </w:r>
    </w:p>
    <w:p w14:paraId="0FB3DD1F" w14:textId="77777777" w:rsidR="00C26066" w:rsidRPr="00E03D68" w:rsidRDefault="00C26066" w:rsidP="00C26066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69ABC104" w14:textId="6BFE9F85" w:rsidR="00C26066" w:rsidRDefault="009157E3" w:rsidP="00C26066">
      <w:pPr>
        <w:jc w:val="left"/>
        <w:rPr>
          <w:lang w:val="es-MX"/>
        </w:rPr>
      </w:pPr>
      <w:r>
        <w:rPr>
          <w:lang w:val="es-MX"/>
        </w:rPr>
        <w:object w:dxaOrig="1530" w:dyaOrig="991" w14:anchorId="223A96EC">
          <v:shape id="_x0000_i1028" type="#_x0000_t75" style="width:76.3pt;height:49.45pt" o:ole="">
            <v:imagedata r:id="rId23" o:title=""/>
          </v:shape>
          <o:OLEObject Type="Embed" ProgID="Package" ShapeID="_x0000_i1028" DrawAspect="Icon" ObjectID="_1791111144" r:id="rId24"/>
        </w:object>
      </w:r>
    </w:p>
    <w:p w14:paraId="0D51FFA8" w14:textId="441F75A4" w:rsidR="00FC4BEF" w:rsidRPr="00FC4BEF" w:rsidRDefault="009157E3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2" w:name="_Toc180490500"/>
      <w:r>
        <w:rPr>
          <w:rFonts w:ascii="Montserrat" w:hAnsi="Montserrat"/>
          <w:sz w:val="20"/>
          <w:lang w:val="es-MX"/>
        </w:rPr>
        <w:lastRenderedPageBreak/>
        <w:t>Requerimientos</w:t>
      </w:r>
      <w:r w:rsidR="00FC4BEF" w:rsidRPr="00FC4BEF">
        <w:rPr>
          <w:rFonts w:ascii="Montserrat" w:hAnsi="Montserrat"/>
          <w:sz w:val="20"/>
          <w:lang w:val="es-MX"/>
        </w:rPr>
        <w:t xml:space="preserve"> relacionados</w:t>
      </w:r>
      <w:bookmarkEnd w:id="32"/>
    </w:p>
    <w:p w14:paraId="1DC98861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9157E3" w14:paraId="7526CA8B" w14:textId="77777777" w:rsidTr="00940A9A">
        <w:tc>
          <w:tcPr>
            <w:tcW w:w="1984" w:type="dxa"/>
            <w:shd w:val="clear" w:color="auto" w:fill="D9D9D9" w:themeFill="background1" w:themeFillShade="D9"/>
          </w:tcPr>
          <w:p w14:paraId="03B1CAD4" w14:textId="77777777" w:rsidR="009157E3" w:rsidRPr="005A3CFE" w:rsidRDefault="009157E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56BEEA13" w14:textId="77777777" w:rsidR="009157E3" w:rsidRPr="005A3CFE" w:rsidRDefault="009157E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9157E3" w14:paraId="7D7F3E42" w14:textId="77777777" w:rsidTr="00940A9A">
        <w:tc>
          <w:tcPr>
            <w:tcW w:w="1984" w:type="dxa"/>
          </w:tcPr>
          <w:p w14:paraId="6C35290F" w14:textId="7793DD5D" w:rsidR="009157E3" w:rsidRDefault="004A5658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</w:t>
            </w:r>
            <w:r w:rsidR="00080E2D">
              <w:rPr>
                <w:rFonts w:ascii="Montserrat" w:hAnsi="Montserrat"/>
                <w:szCs w:val="20"/>
              </w:rPr>
              <w:t>4</w:t>
            </w:r>
          </w:p>
        </w:tc>
        <w:tc>
          <w:tcPr>
            <w:tcW w:w="6092" w:type="dxa"/>
          </w:tcPr>
          <w:p w14:paraId="4E751A50" w14:textId="00C3B7DA" w:rsidR="009157E3" w:rsidRDefault="000850F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Tooltips o textos de ayuda.</w:t>
            </w:r>
          </w:p>
        </w:tc>
      </w:tr>
      <w:tr w:rsidR="009157E3" w14:paraId="50AEA351" w14:textId="77777777" w:rsidTr="00940A9A">
        <w:tc>
          <w:tcPr>
            <w:tcW w:w="1984" w:type="dxa"/>
          </w:tcPr>
          <w:p w14:paraId="158469F5" w14:textId="60A936D5" w:rsidR="009157E3" w:rsidRDefault="009157E3" w:rsidP="00F208AC">
            <w:pPr>
              <w:tabs>
                <w:tab w:val="right" w:pos="1768"/>
              </w:tabs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080E2D">
              <w:rPr>
                <w:rFonts w:ascii="Montserrat" w:hAnsi="Montserrat"/>
                <w:szCs w:val="20"/>
              </w:rPr>
              <w:t>34</w:t>
            </w:r>
            <w:r w:rsidR="00F208AC">
              <w:rPr>
                <w:rFonts w:ascii="Montserrat" w:hAnsi="Montserrat"/>
                <w:szCs w:val="20"/>
              </w:rPr>
              <w:tab/>
            </w:r>
          </w:p>
        </w:tc>
        <w:tc>
          <w:tcPr>
            <w:tcW w:w="6092" w:type="dxa"/>
          </w:tcPr>
          <w:p w14:paraId="13E198C6" w14:textId="5DDC21EB" w:rsidR="009157E3" w:rsidRDefault="000850F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Enlistar los documentos entregados en el Formato solicitud de CIP.</w:t>
            </w:r>
          </w:p>
        </w:tc>
      </w:tr>
      <w:tr w:rsidR="009157E3" w14:paraId="06FD40E0" w14:textId="77777777" w:rsidTr="00940A9A">
        <w:tc>
          <w:tcPr>
            <w:tcW w:w="1984" w:type="dxa"/>
          </w:tcPr>
          <w:p w14:paraId="56BC4DE4" w14:textId="34DE85FA" w:rsidR="009157E3" w:rsidRDefault="009157E3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080E2D">
              <w:rPr>
                <w:rFonts w:ascii="Montserrat" w:hAnsi="Montserrat"/>
                <w:szCs w:val="20"/>
              </w:rPr>
              <w:t>35</w:t>
            </w:r>
          </w:p>
        </w:tc>
        <w:tc>
          <w:tcPr>
            <w:tcW w:w="6092" w:type="dxa"/>
          </w:tcPr>
          <w:p w14:paraId="1104FA26" w14:textId="0902316B" w:rsidR="009157E3" w:rsidRDefault="000850F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Enviar formato</w:t>
            </w:r>
            <w:r w:rsidR="007539C4">
              <w:rPr>
                <w:rFonts w:ascii="Montserrat" w:hAnsi="Montserrat"/>
                <w:sz w:val="20"/>
                <w:szCs w:val="20"/>
              </w:rPr>
              <w:t xml:space="preserve"> de Solicitud de CIP</w:t>
            </w:r>
            <w:r>
              <w:rPr>
                <w:rFonts w:ascii="Montserrat" w:hAnsi="Montserrat"/>
                <w:sz w:val="20"/>
                <w:szCs w:val="20"/>
              </w:rPr>
              <w:t xml:space="preserve"> por correo</w:t>
            </w:r>
            <w:r w:rsidR="007539C4">
              <w:rPr>
                <w:rFonts w:ascii="Montserrat" w:hAnsi="Montserrat"/>
                <w:sz w:val="20"/>
                <w:szCs w:val="20"/>
              </w:rPr>
              <w:t xml:space="preserve"> electrónico</w:t>
            </w:r>
            <w:r>
              <w:rPr>
                <w:rFonts w:ascii="Montserrat" w:hAnsi="Montserrat"/>
                <w:sz w:val="20"/>
                <w:szCs w:val="20"/>
              </w:rPr>
              <w:t>.</w:t>
            </w:r>
          </w:p>
        </w:tc>
      </w:tr>
    </w:tbl>
    <w:p w14:paraId="224BCA36" w14:textId="7B12C160" w:rsidR="00FC4BEF" w:rsidRDefault="00FC4BEF" w:rsidP="007418B6">
      <w:pPr>
        <w:spacing w:before="0" w:after="0"/>
      </w:pPr>
    </w:p>
    <w:p w14:paraId="19917285" w14:textId="6F259C41" w:rsidR="001108B4" w:rsidRDefault="0067712B" w:rsidP="00940A9A">
      <w:pPr>
        <w:spacing w:before="0" w:after="0"/>
        <w:ind w:left="1134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requerimientos enlistados, consultar el Documento de Requerimientos correspondiente</w:t>
      </w:r>
      <w:r w:rsidR="00940A9A">
        <w:rPr>
          <w:rFonts w:ascii="Montserrat" w:hAnsi="Montserrat"/>
          <w:szCs w:val="20"/>
        </w:rPr>
        <w:t xml:space="preserve"> al </w:t>
      </w:r>
      <w:r>
        <w:rPr>
          <w:rFonts w:ascii="Montserrat" w:hAnsi="Montserrat"/>
          <w:szCs w:val="20"/>
        </w:rPr>
        <w:t>Sprint 2</w:t>
      </w:r>
      <w:r w:rsidR="00141C01">
        <w:rPr>
          <w:rFonts w:ascii="Montserrat" w:hAnsi="Montserrat"/>
          <w:szCs w:val="20"/>
        </w:rPr>
        <w:t>.</w:t>
      </w:r>
    </w:p>
    <w:p w14:paraId="638866EB" w14:textId="02E1340B" w:rsidR="00333984" w:rsidRDefault="00333984" w:rsidP="007418B6">
      <w:pPr>
        <w:spacing w:before="0" w:after="0"/>
      </w:pPr>
    </w:p>
    <w:p w14:paraId="14964857" w14:textId="6461E9E1" w:rsidR="00333984" w:rsidRDefault="00333984" w:rsidP="007418B6">
      <w:pPr>
        <w:spacing w:before="0" w:after="0"/>
      </w:pPr>
    </w:p>
    <w:p w14:paraId="1B563708" w14:textId="5589DCA9" w:rsidR="00333984" w:rsidRDefault="00333984" w:rsidP="007418B6">
      <w:pPr>
        <w:spacing w:before="0" w:after="0"/>
      </w:pPr>
    </w:p>
    <w:p w14:paraId="24E3266C" w14:textId="3945CDB5" w:rsidR="00333984" w:rsidRDefault="00333984" w:rsidP="007418B6">
      <w:pPr>
        <w:spacing w:before="0" w:after="0"/>
      </w:pPr>
    </w:p>
    <w:p w14:paraId="45F175BD" w14:textId="5B3EBD75" w:rsidR="00333984" w:rsidRDefault="00333984" w:rsidP="007418B6">
      <w:pPr>
        <w:spacing w:before="0" w:after="0"/>
      </w:pPr>
    </w:p>
    <w:p w14:paraId="10F71DA1" w14:textId="73386115" w:rsidR="00333984" w:rsidRDefault="00333984" w:rsidP="007418B6">
      <w:pPr>
        <w:spacing w:before="0" w:after="0"/>
      </w:pPr>
    </w:p>
    <w:p w14:paraId="54F15A4A" w14:textId="4A21A5DE" w:rsidR="00333984" w:rsidRDefault="00333984" w:rsidP="007418B6">
      <w:pPr>
        <w:spacing w:before="0" w:after="0"/>
      </w:pPr>
    </w:p>
    <w:p w14:paraId="07E51F73" w14:textId="7BF44488" w:rsidR="00333984" w:rsidRDefault="00333984" w:rsidP="007418B6">
      <w:pPr>
        <w:spacing w:before="0" w:after="0"/>
      </w:pPr>
    </w:p>
    <w:p w14:paraId="64F619BA" w14:textId="5045EC61" w:rsidR="00333984" w:rsidRDefault="00333984" w:rsidP="007418B6">
      <w:pPr>
        <w:spacing w:before="0" w:after="0"/>
      </w:pPr>
    </w:p>
    <w:p w14:paraId="258A3017" w14:textId="41639695" w:rsidR="00333984" w:rsidRDefault="00333984" w:rsidP="007418B6">
      <w:pPr>
        <w:spacing w:before="0" w:after="0"/>
      </w:pPr>
    </w:p>
    <w:p w14:paraId="24949CC2" w14:textId="744E9504" w:rsidR="00333984" w:rsidRDefault="00333984" w:rsidP="007418B6">
      <w:pPr>
        <w:spacing w:before="0" w:after="0"/>
      </w:pPr>
    </w:p>
    <w:p w14:paraId="05B7B2CB" w14:textId="7352BE6E" w:rsidR="00333984" w:rsidRDefault="00333984" w:rsidP="007418B6">
      <w:pPr>
        <w:spacing w:before="0" w:after="0"/>
      </w:pPr>
    </w:p>
    <w:p w14:paraId="48607400" w14:textId="374F0F86" w:rsidR="00333984" w:rsidRDefault="00333984" w:rsidP="007418B6">
      <w:pPr>
        <w:spacing w:before="0" w:after="0"/>
      </w:pPr>
    </w:p>
    <w:p w14:paraId="6F135441" w14:textId="539433E1" w:rsidR="00333984" w:rsidRDefault="00333984" w:rsidP="007418B6">
      <w:pPr>
        <w:spacing w:before="0" w:after="0"/>
      </w:pPr>
    </w:p>
    <w:p w14:paraId="779718B9" w14:textId="7A9C772D" w:rsidR="00333984" w:rsidRDefault="00333984" w:rsidP="007418B6">
      <w:pPr>
        <w:spacing w:before="0" w:after="0"/>
      </w:pPr>
    </w:p>
    <w:p w14:paraId="5F94F0DB" w14:textId="6FE8F6F8" w:rsidR="00333984" w:rsidRDefault="00333984" w:rsidP="007418B6">
      <w:pPr>
        <w:spacing w:before="0" w:after="0"/>
      </w:pPr>
    </w:p>
    <w:p w14:paraId="57577A22" w14:textId="51F555DF" w:rsidR="00333984" w:rsidRDefault="00333984" w:rsidP="007418B6">
      <w:pPr>
        <w:spacing w:before="0" w:after="0"/>
      </w:pPr>
    </w:p>
    <w:p w14:paraId="4BEC3EF4" w14:textId="77777777" w:rsidR="00333984" w:rsidRDefault="00333984" w:rsidP="007418B6">
      <w:pPr>
        <w:spacing w:before="0" w:after="0"/>
      </w:pPr>
    </w:p>
    <w:p w14:paraId="504440B3" w14:textId="77777777" w:rsidR="004A5658" w:rsidRDefault="004A5658" w:rsidP="007418B6">
      <w:pPr>
        <w:spacing w:before="0" w:after="0"/>
      </w:pPr>
    </w:p>
    <w:p w14:paraId="6572F3E8" w14:textId="77777777" w:rsidR="004A5658" w:rsidRDefault="004A5658" w:rsidP="007418B6">
      <w:pPr>
        <w:spacing w:before="0" w:after="0"/>
      </w:pPr>
    </w:p>
    <w:p w14:paraId="0604062B" w14:textId="77777777" w:rsidR="004A5658" w:rsidRDefault="004A5658" w:rsidP="007418B6">
      <w:pPr>
        <w:spacing w:before="0" w:after="0"/>
      </w:pPr>
    </w:p>
    <w:p w14:paraId="636D4EE6" w14:textId="77777777" w:rsidR="004A5658" w:rsidRDefault="004A5658" w:rsidP="007418B6">
      <w:pPr>
        <w:spacing w:before="0" w:after="0"/>
      </w:pPr>
    </w:p>
    <w:p w14:paraId="7378BEFE" w14:textId="77777777" w:rsidR="004A5658" w:rsidRDefault="004A5658" w:rsidP="007418B6">
      <w:pPr>
        <w:spacing w:before="0" w:after="0"/>
      </w:pPr>
    </w:p>
    <w:p w14:paraId="7A44169F" w14:textId="77777777" w:rsidR="004A5658" w:rsidRDefault="004A5658" w:rsidP="007418B6">
      <w:pPr>
        <w:spacing w:before="0" w:after="0"/>
      </w:pPr>
    </w:p>
    <w:p w14:paraId="2124D7D0" w14:textId="77777777" w:rsidR="004A5658" w:rsidRDefault="004A5658" w:rsidP="007418B6">
      <w:pPr>
        <w:spacing w:before="0" w:after="0"/>
      </w:pPr>
    </w:p>
    <w:p w14:paraId="5CE607E0" w14:textId="77777777" w:rsidR="003F64D7" w:rsidRDefault="003F64D7" w:rsidP="007418B6">
      <w:pPr>
        <w:spacing w:before="0" w:after="0"/>
      </w:pPr>
    </w:p>
    <w:p w14:paraId="7FC90113" w14:textId="77777777" w:rsidR="003F64D7" w:rsidRDefault="003F64D7" w:rsidP="007418B6">
      <w:pPr>
        <w:spacing w:before="0" w:after="0"/>
      </w:pPr>
    </w:p>
    <w:p w14:paraId="1D77F864" w14:textId="77777777" w:rsidR="004A5658" w:rsidRDefault="004A5658" w:rsidP="007418B6">
      <w:pPr>
        <w:spacing w:before="0" w:after="0"/>
      </w:pPr>
    </w:p>
    <w:p w14:paraId="1E80E627" w14:textId="77777777" w:rsidR="004A5658" w:rsidRDefault="004A5658" w:rsidP="007418B6">
      <w:pPr>
        <w:spacing w:before="0" w:after="0"/>
      </w:pPr>
    </w:p>
    <w:p w14:paraId="0CEEA9F6" w14:textId="77777777" w:rsidR="00F85F44" w:rsidRDefault="00F85F44" w:rsidP="007418B6">
      <w:pPr>
        <w:spacing w:before="0" w:after="0"/>
      </w:pPr>
    </w:p>
    <w:p w14:paraId="5684821D" w14:textId="3E8AACEE" w:rsidR="00FC4BEF" w:rsidRDefault="001108B4" w:rsidP="00E037A2">
      <w:pPr>
        <w:pStyle w:val="EstiloTtulo1Antes6ptoDespus3ptoInterlineadoMn"/>
        <w:numPr>
          <w:ilvl w:val="1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3" w:name="_Toc180490501"/>
      <w:r>
        <w:rPr>
          <w:rFonts w:ascii="Montserrat" w:hAnsi="Montserrat"/>
          <w:sz w:val="20"/>
          <w:lang w:val="es-MX"/>
        </w:rPr>
        <w:lastRenderedPageBreak/>
        <w:t xml:space="preserve">Funcionalidad 4. </w:t>
      </w:r>
      <w:r w:rsidR="00C26066">
        <w:rPr>
          <w:rFonts w:ascii="Montserrat" w:hAnsi="Montserrat"/>
          <w:sz w:val="20"/>
          <w:lang w:val="es-MX"/>
        </w:rPr>
        <w:t>Bloqueo obligación</w:t>
      </w:r>
      <w:bookmarkEnd w:id="33"/>
    </w:p>
    <w:p w14:paraId="531C0FD3" w14:textId="00FBA361" w:rsidR="004A5658" w:rsidRPr="009053F2" w:rsidRDefault="00F85F44" w:rsidP="00F85F44">
      <w:pPr>
        <w:rPr>
          <w:lang w:val="es-MX"/>
        </w:rPr>
      </w:pPr>
      <w:r>
        <w:rPr>
          <w:lang w:val="es-MX"/>
        </w:rPr>
        <w:tab/>
      </w:r>
    </w:p>
    <w:p w14:paraId="342A9F87" w14:textId="77777777" w:rsidR="004A5658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4" w:name="_Toc180490502"/>
      <w:r w:rsidRPr="0025212F">
        <w:rPr>
          <w:rFonts w:ascii="Montserrat" w:hAnsi="Montserrat"/>
          <w:sz w:val="20"/>
          <w:lang w:val="es-MX"/>
        </w:rPr>
        <w:t>Objetivo</w:t>
      </w:r>
      <w:bookmarkEnd w:id="34"/>
    </w:p>
    <w:p w14:paraId="419EA472" w14:textId="6236C154" w:rsidR="00FC4BEF" w:rsidRPr="0025212F" w:rsidRDefault="00FC4BEF" w:rsidP="004A5658">
      <w:pPr>
        <w:spacing w:before="0" w:after="0" w:line="360" w:lineRule="auto"/>
        <w:rPr>
          <w:lang w:val="es-MX"/>
        </w:rPr>
      </w:pPr>
      <w:r w:rsidRPr="0025212F">
        <w:rPr>
          <w:lang w:val="es-MX"/>
        </w:rPr>
        <w:t xml:space="preserve"> </w:t>
      </w:r>
    </w:p>
    <w:p w14:paraId="0E6A1B98" w14:textId="76BC35A2" w:rsidR="00805DD8" w:rsidRDefault="00E31886" w:rsidP="00940A9A">
      <w:pPr>
        <w:ind w:left="720"/>
        <w:rPr>
          <w:rFonts w:ascii="Montserrat" w:hAnsi="Montserrat"/>
          <w:lang w:val="es-MX"/>
        </w:rPr>
      </w:pPr>
      <w:r w:rsidRPr="004A5658">
        <w:rPr>
          <w:rFonts w:ascii="Montserrat" w:hAnsi="Montserrat"/>
          <w:lang w:val="es-MX"/>
        </w:rPr>
        <w:t xml:space="preserve">Ejecutar en el sistema SIOX, el bloqueo de las obligaciones que tenga </w:t>
      </w:r>
      <w:r w:rsidR="00F6006D" w:rsidRPr="004A5658">
        <w:rPr>
          <w:rFonts w:ascii="Montserrat" w:hAnsi="Montserrat"/>
          <w:lang w:val="es-MX"/>
        </w:rPr>
        <w:t xml:space="preserve">registradas o </w:t>
      </w:r>
      <w:r w:rsidRPr="004A5658">
        <w:rPr>
          <w:rFonts w:ascii="Montserrat" w:hAnsi="Montserrat"/>
          <w:lang w:val="es-MX"/>
        </w:rPr>
        <w:t xml:space="preserve">activas el </w:t>
      </w:r>
      <w:r w:rsidR="006C1258" w:rsidRPr="004A5658">
        <w:rPr>
          <w:rFonts w:ascii="Montserrat" w:hAnsi="Montserrat"/>
          <w:lang w:val="es-MX"/>
        </w:rPr>
        <w:t>C</w:t>
      </w:r>
      <w:r w:rsidRPr="004A5658">
        <w:rPr>
          <w:rFonts w:ascii="Montserrat" w:hAnsi="Montserrat"/>
          <w:lang w:val="es-MX"/>
        </w:rPr>
        <w:t xml:space="preserve">ontribuyente y no le </w:t>
      </w:r>
      <w:r w:rsidR="004A5658" w:rsidRPr="004A5658">
        <w:rPr>
          <w:rFonts w:ascii="Montserrat" w:hAnsi="Montserrat"/>
          <w:lang w:val="es-MX"/>
        </w:rPr>
        <w:t>corresponda</w:t>
      </w:r>
      <w:r w:rsidR="00F6006D" w:rsidRPr="004A5658">
        <w:rPr>
          <w:rFonts w:ascii="Montserrat" w:hAnsi="Montserrat"/>
          <w:lang w:val="es-MX"/>
        </w:rPr>
        <w:t xml:space="preserve">, una vez que </w:t>
      </w:r>
      <w:r w:rsidR="00C34BC8" w:rsidRPr="004A5658">
        <w:rPr>
          <w:rFonts w:ascii="Montserrat" w:hAnsi="Montserrat"/>
          <w:lang w:val="es-MX"/>
        </w:rPr>
        <w:t xml:space="preserve">este </w:t>
      </w:r>
      <w:r w:rsidR="00F6006D" w:rsidRPr="004A5658">
        <w:rPr>
          <w:rFonts w:ascii="Montserrat" w:hAnsi="Montserrat"/>
          <w:lang w:val="es-MX"/>
        </w:rPr>
        <w:t xml:space="preserve">haya </w:t>
      </w:r>
      <w:r w:rsidR="00C34BC8" w:rsidRPr="004A5658">
        <w:rPr>
          <w:rFonts w:ascii="Montserrat" w:hAnsi="Montserrat"/>
          <w:lang w:val="es-MX"/>
        </w:rPr>
        <w:t>presentado por escrito su</w:t>
      </w:r>
      <w:r w:rsidR="00F6006D" w:rsidRPr="004A5658">
        <w:rPr>
          <w:rFonts w:ascii="Montserrat" w:hAnsi="Montserrat"/>
          <w:lang w:val="es-MX"/>
        </w:rPr>
        <w:t xml:space="preserve"> solicitud</w:t>
      </w:r>
      <w:r w:rsidR="00C34BC8" w:rsidRPr="004A5658">
        <w:rPr>
          <w:rFonts w:ascii="Montserrat" w:hAnsi="Montserrat"/>
          <w:lang w:val="es-MX"/>
        </w:rPr>
        <w:t>.</w:t>
      </w:r>
    </w:p>
    <w:p w14:paraId="5D3B3AE6" w14:textId="77777777" w:rsidR="003F64D7" w:rsidRDefault="003F64D7" w:rsidP="004A5658">
      <w:pPr>
        <w:rPr>
          <w:rFonts w:ascii="Montserrat" w:hAnsi="Montserrat"/>
          <w:lang w:val="es-MX"/>
        </w:rPr>
      </w:pPr>
    </w:p>
    <w:p w14:paraId="7E1790F6" w14:textId="66FC7E01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5" w:name="_Toc180490503"/>
      <w:r w:rsidRPr="00FC4BEF">
        <w:rPr>
          <w:rFonts w:ascii="Montserrat" w:hAnsi="Montserrat"/>
          <w:sz w:val="20"/>
          <w:lang w:val="es-MX"/>
        </w:rPr>
        <w:t>Entradas / Proveedor</w:t>
      </w:r>
      <w:bookmarkEnd w:id="35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7F7ACEE4" w14:textId="255FFB90" w:rsidR="00E10EAF" w:rsidRDefault="00E10EAF" w:rsidP="00AD3DDB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E10EAF" w14:paraId="73149AB8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4BE05470" w14:textId="77777777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781437C2" w14:textId="77777777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3AABFCF8" w14:textId="77777777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E10EAF" w14:paraId="1372C5A9" w14:textId="77777777" w:rsidTr="00940A9A">
        <w:tc>
          <w:tcPr>
            <w:tcW w:w="2867" w:type="dxa"/>
          </w:tcPr>
          <w:p w14:paraId="172929F7" w14:textId="2431A6B2" w:rsidR="00B11931" w:rsidRPr="00AD3DDB" w:rsidRDefault="0018129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Solicitud de aclaración de obligación.</w:t>
            </w:r>
          </w:p>
          <w:p w14:paraId="56F6A048" w14:textId="77777777" w:rsidR="00E10EAF" w:rsidRPr="00AD3DDB" w:rsidRDefault="00E10EAF" w:rsidP="00AD3DDB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2895" w:type="dxa"/>
          </w:tcPr>
          <w:p w14:paraId="4E6FD2AE" w14:textId="77777777" w:rsidR="00E10EAF" w:rsidRPr="00AD3DDB" w:rsidRDefault="00E10EAF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32F245F6" w14:textId="4819E4E1" w:rsidR="00B11931" w:rsidRPr="00AD3DDB" w:rsidRDefault="0018129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Solicitud por escrito, con los datos del </w:t>
            </w:r>
            <w:r w:rsidR="006C1258" w:rsidRPr="00AD3DDB">
              <w:rPr>
                <w:rFonts w:ascii="Montserrat" w:hAnsi="Montserrat"/>
                <w:bCs/>
                <w:lang w:val="es-MX"/>
              </w:rPr>
              <w:t>C</w:t>
            </w:r>
            <w:r w:rsidRPr="00AD3DDB">
              <w:rPr>
                <w:rFonts w:ascii="Montserrat" w:hAnsi="Montserrat"/>
                <w:bCs/>
                <w:lang w:val="es-MX"/>
              </w:rPr>
              <w:t>ontribuyente, entregada en Oficialía de Partes.</w:t>
            </w:r>
          </w:p>
        </w:tc>
      </w:tr>
    </w:tbl>
    <w:p w14:paraId="47997871" w14:textId="77777777" w:rsidR="00AB4048" w:rsidRDefault="00AB4048" w:rsidP="00AD3DDB">
      <w:pPr>
        <w:rPr>
          <w:lang w:val="es-MX"/>
        </w:rPr>
      </w:pPr>
    </w:p>
    <w:p w14:paraId="69212E9E" w14:textId="27F16BD7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6" w:name="_Toc180490504"/>
      <w:r w:rsidRPr="00FC4BEF">
        <w:rPr>
          <w:rFonts w:ascii="Montserrat" w:hAnsi="Montserrat"/>
          <w:sz w:val="20"/>
          <w:lang w:val="es-MX"/>
        </w:rPr>
        <w:t>Resultados / Cliente</w:t>
      </w:r>
      <w:bookmarkEnd w:id="36"/>
    </w:p>
    <w:p w14:paraId="1BF3CF35" w14:textId="77777777" w:rsidR="00E10EAF" w:rsidRDefault="00333984" w:rsidP="00AD3DDB">
      <w:pPr>
        <w:rPr>
          <w:lang w:val="es-MX"/>
        </w:rPr>
      </w:pPr>
      <w:r>
        <w:rPr>
          <w:lang w:val="es-MX"/>
        </w:rPr>
        <w:tab/>
      </w: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E10EAF" w14:paraId="3B7E000B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7360E5BD" w14:textId="160E9E9A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675A7A6B" w14:textId="63B2398C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15175754" w14:textId="77777777" w:rsidR="00E10EAF" w:rsidRPr="00AD3DDB" w:rsidRDefault="00E10EAF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E10EAF" w14:paraId="3BFE5D37" w14:textId="77777777" w:rsidTr="00940A9A">
        <w:tc>
          <w:tcPr>
            <w:tcW w:w="2867" w:type="dxa"/>
          </w:tcPr>
          <w:p w14:paraId="26803DE9" w14:textId="017B1267" w:rsidR="00E10EAF" w:rsidRPr="00AD3DDB" w:rsidRDefault="0018129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Dictamen de no adeudo</w:t>
            </w:r>
            <w:r w:rsidR="005C7E9A" w:rsidRPr="00AD3DDB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895" w:type="dxa"/>
          </w:tcPr>
          <w:p w14:paraId="6D119045" w14:textId="77777777" w:rsidR="00E10EAF" w:rsidRPr="00AD3DDB" w:rsidRDefault="00E10EAF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Contribuyente.</w:t>
            </w:r>
          </w:p>
          <w:p w14:paraId="20D3E804" w14:textId="2885A4FC" w:rsidR="005C7E9A" w:rsidRPr="00AD3DDB" w:rsidRDefault="005C7E9A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Área de Ingresos.</w:t>
            </w:r>
          </w:p>
        </w:tc>
        <w:tc>
          <w:tcPr>
            <w:tcW w:w="3086" w:type="dxa"/>
          </w:tcPr>
          <w:p w14:paraId="7C78A928" w14:textId="06AD6031" w:rsidR="00E10EAF" w:rsidRPr="00AD3DDB" w:rsidRDefault="0018129E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Formato impreso que se envía por correo al Contribuyente</w:t>
            </w:r>
            <w:r w:rsidR="00E10EAF" w:rsidRPr="00AD3DDB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3C246814" w14:textId="5288A6E7" w:rsidR="00AB4048" w:rsidRDefault="00333984" w:rsidP="00AD3DDB">
      <w:pPr>
        <w:rPr>
          <w:b/>
          <w:bCs/>
          <w:lang w:val="es-MX"/>
        </w:rPr>
      </w:pPr>
      <w:r>
        <w:rPr>
          <w:lang w:val="es-MX"/>
        </w:rPr>
        <w:tab/>
      </w:r>
    </w:p>
    <w:p w14:paraId="390649FA" w14:textId="73E5C1A1" w:rsidR="00FC4BEF" w:rsidRDefault="00FC4BEF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7" w:name="_Toc180490505"/>
      <w:r w:rsidRPr="00FC4BEF">
        <w:rPr>
          <w:rFonts w:ascii="Montserrat" w:hAnsi="Montserrat"/>
          <w:sz w:val="20"/>
          <w:lang w:val="es-MX"/>
        </w:rPr>
        <w:t>Diagrama</w:t>
      </w:r>
      <w:bookmarkEnd w:id="37"/>
    </w:p>
    <w:p w14:paraId="75225DCF" w14:textId="5BB9A034" w:rsidR="00FC4BEF" w:rsidRDefault="00FC4BEF" w:rsidP="00141C01">
      <w:pPr>
        <w:spacing w:before="0" w:after="0" w:line="360" w:lineRule="auto"/>
        <w:rPr>
          <w:lang w:val="es-MX"/>
        </w:rPr>
      </w:pPr>
    </w:p>
    <w:p w14:paraId="7B43DC07" w14:textId="2CCE49EB" w:rsidR="00AB4048" w:rsidRPr="004A5658" w:rsidRDefault="00AB4048" w:rsidP="00940A9A">
      <w:pPr>
        <w:ind w:left="720"/>
        <w:rPr>
          <w:rFonts w:ascii="Montserrat" w:hAnsi="Montserrat"/>
          <w:lang w:val="es-MX"/>
        </w:rPr>
      </w:pPr>
      <w:r w:rsidRPr="004A5658">
        <w:rPr>
          <w:rFonts w:ascii="Montserrat" w:hAnsi="Montserrat"/>
          <w:lang w:val="es-MX"/>
        </w:rPr>
        <w:t xml:space="preserve">Una vez que el Contribuyente haya detectado que tiene activa o registrada una obligación que no le corresponde, deberá realizar un escrito para solicitar la aclaración y presentarlo ante la Oficialía de Partes. </w:t>
      </w:r>
    </w:p>
    <w:p w14:paraId="00F67D30" w14:textId="4F9BA07E" w:rsidR="00AB4048" w:rsidRPr="004A5658" w:rsidRDefault="00AB4048" w:rsidP="00940A9A">
      <w:pPr>
        <w:ind w:left="720"/>
        <w:rPr>
          <w:rFonts w:ascii="Montserrat" w:hAnsi="Montserrat"/>
          <w:lang w:val="es-MX"/>
        </w:rPr>
      </w:pPr>
      <w:r w:rsidRPr="004A5658">
        <w:rPr>
          <w:rFonts w:ascii="Montserrat" w:hAnsi="Montserrat"/>
          <w:lang w:val="es-MX"/>
        </w:rPr>
        <w:t xml:space="preserve">El Departamento de Control de Ingresos recibe </w:t>
      </w:r>
      <w:r w:rsidR="00525877" w:rsidRPr="004A5658">
        <w:rPr>
          <w:rFonts w:ascii="Montserrat" w:hAnsi="Montserrat"/>
          <w:lang w:val="es-MX"/>
        </w:rPr>
        <w:t>la solicitud de aclaración de la Oficialía de Partes e investiga en el sistema SIOX, así como en el SAT el histórico de la obl</w:t>
      </w:r>
      <w:r w:rsidR="00141C01">
        <w:rPr>
          <w:rFonts w:ascii="Montserrat" w:hAnsi="Montserrat"/>
          <w:lang w:val="es-MX"/>
        </w:rPr>
        <w:t>igación. Si la obligación proced</w:t>
      </w:r>
      <w:r w:rsidR="00525877" w:rsidRPr="004A5658">
        <w:rPr>
          <w:rFonts w:ascii="Montserrat" w:hAnsi="Montserrat"/>
          <w:lang w:val="es-MX"/>
        </w:rPr>
        <w:t xml:space="preserve">e, se emite el Dictamen de adeudo de obligación y se envía físicamente por correo al </w:t>
      </w:r>
      <w:r w:rsidR="006C1258" w:rsidRPr="004A5658">
        <w:rPr>
          <w:rFonts w:ascii="Montserrat" w:hAnsi="Montserrat"/>
          <w:lang w:val="es-MX"/>
        </w:rPr>
        <w:t>C</w:t>
      </w:r>
      <w:r w:rsidR="00525877" w:rsidRPr="004A5658">
        <w:rPr>
          <w:rFonts w:ascii="Montserrat" w:hAnsi="Montserrat"/>
          <w:lang w:val="es-MX"/>
        </w:rPr>
        <w:t>ontribuyente.</w:t>
      </w:r>
    </w:p>
    <w:p w14:paraId="13ABCDDD" w14:textId="350AB703" w:rsidR="00525877" w:rsidRPr="004A5658" w:rsidRDefault="00525877" w:rsidP="00940A9A">
      <w:pPr>
        <w:ind w:left="720"/>
        <w:rPr>
          <w:rFonts w:ascii="Montserrat" w:hAnsi="Montserrat"/>
          <w:lang w:val="es-MX"/>
        </w:rPr>
      </w:pPr>
      <w:r w:rsidRPr="004A5658">
        <w:rPr>
          <w:rFonts w:ascii="Montserrat" w:hAnsi="Montserrat"/>
          <w:lang w:val="es-MX"/>
        </w:rPr>
        <w:t xml:space="preserve">En caso de </w:t>
      </w:r>
      <w:r w:rsidR="00382E03" w:rsidRPr="004A5658">
        <w:rPr>
          <w:rFonts w:ascii="Montserrat" w:hAnsi="Montserrat"/>
          <w:lang w:val="es-MX"/>
        </w:rPr>
        <w:t>que,</w:t>
      </w:r>
      <w:r w:rsidRPr="004A5658">
        <w:rPr>
          <w:rFonts w:ascii="Montserrat" w:hAnsi="Montserrat"/>
          <w:lang w:val="es-MX"/>
        </w:rPr>
        <w:t xml:space="preserve"> en efecto</w:t>
      </w:r>
      <w:r w:rsidR="00382E03" w:rsidRPr="004A5658">
        <w:rPr>
          <w:rFonts w:ascii="Montserrat" w:hAnsi="Montserrat"/>
          <w:lang w:val="es-MX"/>
        </w:rPr>
        <w:t xml:space="preserve"> </w:t>
      </w:r>
      <w:r w:rsidRPr="004A5658">
        <w:rPr>
          <w:rFonts w:ascii="Montserrat" w:hAnsi="Montserrat"/>
          <w:lang w:val="es-MX"/>
        </w:rPr>
        <w:t>la obligación no proceda</w:t>
      </w:r>
      <w:r w:rsidR="00382E03" w:rsidRPr="004A5658">
        <w:rPr>
          <w:rFonts w:ascii="Montserrat" w:hAnsi="Montserrat"/>
          <w:lang w:val="es-MX"/>
        </w:rPr>
        <w:t>,</w:t>
      </w:r>
      <w:r w:rsidRPr="004A5658">
        <w:rPr>
          <w:rFonts w:ascii="Montserrat" w:hAnsi="Montserrat"/>
          <w:lang w:val="es-MX"/>
        </w:rPr>
        <w:t xml:space="preserve"> se emite el Dictamen de no adeudo de obligación y se ejecuta el bloqueo en el sistema SIOX, seleccionando el motivo</w:t>
      </w:r>
      <w:r w:rsidR="00141C01">
        <w:rPr>
          <w:rFonts w:ascii="Montserrat" w:hAnsi="Montserrat"/>
          <w:lang w:val="es-MX"/>
        </w:rPr>
        <w:t>, (</w:t>
      </w:r>
      <w:r w:rsidR="00141C01" w:rsidRPr="00141C01">
        <w:rPr>
          <w:rFonts w:ascii="Montserrat" w:hAnsi="Montserrat"/>
          <w:b/>
          <w:lang w:val="es-MX"/>
        </w:rPr>
        <w:t xml:space="preserve">Ver Diagrama </w:t>
      </w:r>
      <w:r w:rsidR="00F85F44">
        <w:rPr>
          <w:rFonts w:ascii="Montserrat" w:hAnsi="Montserrat"/>
          <w:b/>
          <w:lang w:val="es-MX"/>
        </w:rPr>
        <w:t>6</w:t>
      </w:r>
      <w:r w:rsidR="00141C01">
        <w:rPr>
          <w:rFonts w:ascii="Montserrat" w:hAnsi="Montserrat"/>
          <w:lang w:val="es-MX"/>
        </w:rPr>
        <w:t>)</w:t>
      </w:r>
      <w:r w:rsidRPr="004A5658">
        <w:rPr>
          <w:rFonts w:ascii="Montserrat" w:hAnsi="Montserrat"/>
          <w:lang w:val="es-MX"/>
        </w:rPr>
        <w:t>:</w:t>
      </w:r>
    </w:p>
    <w:p w14:paraId="330DE452" w14:textId="43DAF6CA" w:rsidR="00525877" w:rsidRPr="00C62666" w:rsidRDefault="00525877" w:rsidP="00940A9A">
      <w:pPr>
        <w:pStyle w:val="Prrafodelista"/>
        <w:numPr>
          <w:ilvl w:val="0"/>
          <w:numId w:val="29"/>
        </w:numPr>
        <w:ind w:left="1440"/>
        <w:rPr>
          <w:rFonts w:ascii="Montserrat" w:hAnsi="Montserrat"/>
          <w:sz w:val="20"/>
          <w:szCs w:val="20"/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>Desincorporación de la esfera jurídica.</w:t>
      </w:r>
    </w:p>
    <w:p w14:paraId="423A7F05" w14:textId="53D3DB7F" w:rsidR="00525877" w:rsidRPr="00C62666" w:rsidRDefault="00525877" w:rsidP="00940A9A">
      <w:pPr>
        <w:pStyle w:val="Prrafodelista"/>
        <w:numPr>
          <w:ilvl w:val="0"/>
          <w:numId w:val="29"/>
        </w:numPr>
        <w:ind w:left="1440"/>
        <w:rPr>
          <w:rFonts w:ascii="Montserrat" w:hAnsi="Montserrat"/>
          <w:sz w:val="20"/>
          <w:szCs w:val="20"/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>Exento del impuesto.</w:t>
      </w:r>
    </w:p>
    <w:p w14:paraId="01986BE2" w14:textId="16325A73" w:rsidR="00525877" w:rsidRPr="00C62666" w:rsidRDefault="00525877" w:rsidP="00940A9A">
      <w:pPr>
        <w:pStyle w:val="Prrafodelista"/>
        <w:numPr>
          <w:ilvl w:val="0"/>
          <w:numId w:val="29"/>
        </w:numPr>
        <w:ind w:left="1440"/>
        <w:rPr>
          <w:rFonts w:ascii="Montserrat" w:hAnsi="Montserrat"/>
          <w:sz w:val="20"/>
          <w:szCs w:val="20"/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>Depuración del padrón.</w:t>
      </w:r>
    </w:p>
    <w:p w14:paraId="24C4B2CA" w14:textId="7B3A0A25" w:rsidR="00525877" w:rsidRPr="00C62666" w:rsidRDefault="00525877" w:rsidP="00940A9A">
      <w:pPr>
        <w:pStyle w:val="Prrafodelista"/>
        <w:numPr>
          <w:ilvl w:val="0"/>
          <w:numId w:val="29"/>
        </w:numPr>
        <w:ind w:left="1440"/>
        <w:rPr>
          <w:rFonts w:ascii="Montserrat" w:hAnsi="Montserrat"/>
          <w:sz w:val="20"/>
          <w:szCs w:val="20"/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>Nulidad cancelación de inscripción oficiosa.</w:t>
      </w:r>
    </w:p>
    <w:p w14:paraId="7CA4344F" w14:textId="0C4E21B5" w:rsidR="00525877" w:rsidRPr="00C62666" w:rsidRDefault="00382E03" w:rsidP="00940A9A">
      <w:pPr>
        <w:pStyle w:val="Prrafodelista"/>
        <w:numPr>
          <w:ilvl w:val="0"/>
          <w:numId w:val="29"/>
        </w:numPr>
        <w:ind w:left="1440"/>
        <w:rPr>
          <w:rFonts w:ascii="Montserrat" w:hAnsi="Montserrat"/>
          <w:sz w:val="20"/>
          <w:szCs w:val="20"/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>Se imprime el formato de bloqueo de obligación.</w:t>
      </w:r>
    </w:p>
    <w:p w14:paraId="2C6FD434" w14:textId="107B0198" w:rsidR="00382E03" w:rsidRPr="00C62666" w:rsidRDefault="00382E03" w:rsidP="00940A9A">
      <w:pPr>
        <w:pStyle w:val="Prrafodelista"/>
        <w:numPr>
          <w:ilvl w:val="0"/>
          <w:numId w:val="29"/>
        </w:numPr>
        <w:ind w:left="1440"/>
        <w:rPr>
          <w:lang w:val="es-MX"/>
        </w:rPr>
      </w:pPr>
      <w:r w:rsidRPr="00C62666">
        <w:rPr>
          <w:rFonts w:ascii="Montserrat" w:hAnsi="Montserrat"/>
          <w:sz w:val="20"/>
          <w:szCs w:val="20"/>
          <w:lang w:val="es-MX"/>
        </w:rPr>
        <w:t xml:space="preserve">Y se envía físicamente por correo el Dictamen de no adeudo de obligación al </w:t>
      </w:r>
      <w:r w:rsidR="006C1258" w:rsidRPr="00C62666">
        <w:rPr>
          <w:rFonts w:ascii="Montserrat" w:hAnsi="Montserrat"/>
          <w:sz w:val="20"/>
          <w:szCs w:val="20"/>
          <w:lang w:val="es-MX"/>
        </w:rPr>
        <w:t>C</w:t>
      </w:r>
      <w:r w:rsidRPr="00C62666">
        <w:rPr>
          <w:rFonts w:ascii="Montserrat" w:hAnsi="Montserrat"/>
          <w:sz w:val="20"/>
          <w:szCs w:val="20"/>
          <w:lang w:val="es-MX"/>
        </w:rPr>
        <w:t>ontribuyente</w:t>
      </w:r>
      <w:r w:rsidRPr="00C62666">
        <w:rPr>
          <w:rFonts w:ascii="Montserrat" w:hAnsi="Montserrat"/>
          <w:lang w:val="es-MX"/>
        </w:rPr>
        <w:t>.</w:t>
      </w:r>
    </w:p>
    <w:p w14:paraId="7A68D7ED" w14:textId="46130D89" w:rsidR="00FC4BEF" w:rsidRDefault="00DE005E" w:rsidP="00141C01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7F64B62" wp14:editId="2D1192B6">
            <wp:extent cx="5489950" cy="5901070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07" cy="592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E926" w14:textId="56BA54A3" w:rsidR="00141C01" w:rsidRDefault="00F85F44" w:rsidP="00141C01">
      <w:pPr>
        <w:spacing w:before="0" w:after="0" w:line="240" w:lineRule="auto"/>
        <w:jc w:val="center"/>
        <w:rPr>
          <w:lang w:val="es-MX"/>
        </w:rPr>
      </w:pPr>
      <w:r>
        <w:rPr>
          <w:rFonts w:ascii="Montserrat" w:hAnsi="Montserrat"/>
          <w:b/>
          <w:lang w:val="es-MX"/>
        </w:rPr>
        <w:t xml:space="preserve">Diagrama 6. </w:t>
      </w:r>
      <w:r w:rsidR="00141C01">
        <w:rPr>
          <w:rFonts w:ascii="Montserrat" w:hAnsi="Montserrat"/>
          <w:b/>
          <w:lang w:val="es-MX"/>
        </w:rPr>
        <w:t>Bloqueo de Obligación</w:t>
      </w:r>
      <w:r>
        <w:rPr>
          <w:rFonts w:ascii="Montserrat" w:hAnsi="Montserrat"/>
          <w:b/>
          <w:lang w:val="es-MX"/>
        </w:rPr>
        <w:t>.</w:t>
      </w:r>
    </w:p>
    <w:p w14:paraId="47FC120C" w14:textId="77777777" w:rsidR="00DE005E" w:rsidRPr="00E03D68" w:rsidRDefault="00DE005E" w:rsidP="00DE005E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29A3562A" w14:textId="4B1AB9EC" w:rsidR="00DE005E" w:rsidRDefault="00DE005E" w:rsidP="00DE005E">
      <w:pPr>
        <w:jc w:val="left"/>
        <w:rPr>
          <w:lang w:val="es-MX"/>
        </w:rPr>
      </w:pPr>
      <w:r>
        <w:rPr>
          <w:lang w:val="es-MX"/>
        </w:rPr>
        <w:object w:dxaOrig="1530" w:dyaOrig="991" w14:anchorId="5B5B7D95">
          <v:shape id="_x0000_i1029" type="#_x0000_t75" style="width:76.3pt;height:49.45pt" o:ole="">
            <v:imagedata r:id="rId26" o:title=""/>
          </v:shape>
          <o:OLEObject Type="Embed" ProgID="Package" ShapeID="_x0000_i1029" DrawAspect="Icon" ObjectID="_1791111145" r:id="rId27"/>
        </w:object>
      </w:r>
    </w:p>
    <w:p w14:paraId="4150C8D9" w14:textId="001A338D" w:rsidR="00FC4BEF" w:rsidRPr="00FC4BEF" w:rsidRDefault="00382E03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38" w:name="_Toc180490506"/>
      <w:r>
        <w:rPr>
          <w:rFonts w:ascii="Montserrat" w:hAnsi="Montserrat"/>
          <w:sz w:val="20"/>
          <w:lang w:val="es-MX"/>
        </w:rPr>
        <w:lastRenderedPageBreak/>
        <w:t>Requerimientos</w:t>
      </w:r>
      <w:r w:rsidR="00FC4BEF" w:rsidRPr="00FC4BEF">
        <w:rPr>
          <w:rFonts w:ascii="Montserrat" w:hAnsi="Montserrat"/>
          <w:sz w:val="20"/>
          <w:lang w:val="es-MX"/>
        </w:rPr>
        <w:t xml:space="preserve"> relacionados</w:t>
      </w:r>
      <w:bookmarkEnd w:id="38"/>
    </w:p>
    <w:p w14:paraId="5335FC2E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382E03" w14:paraId="1527CE45" w14:textId="77777777" w:rsidTr="00940A9A">
        <w:tc>
          <w:tcPr>
            <w:tcW w:w="1984" w:type="dxa"/>
            <w:shd w:val="clear" w:color="auto" w:fill="D9D9D9" w:themeFill="background1" w:themeFillShade="D9"/>
          </w:tcPr>
          <w:p w14:paraId="0ABB1BF7" w14:textId="77777777" w:rsidR="00382E03" w:rsidRPr="005A3CFE" w:rsidRDefault="00382E0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472C9A49" w14:textId="77777777" w:rsidR="00382E03" w:rsidRPr="005A3CFE" w:rsidRDefault="00382E0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382E03" w14:paraId="6F2EA9DB" w14:textId="77777777" w:rsidTr="00940A9A">
        <w:tc>
          <w:tcPr>
            <w:tcW w:w="1984" w:type="dxa"/>
          </w:tcPr>
          <w:p w14:paraId="3320E830" w14:textId="78321936" w:rsidR="00382E03" w:rsidRDefault="00141C01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</w:t>
            </w:r>
            <w:r w:rsidR="00080E2D">
              <w:rPr>
                <w:rFonts w:ascii="Montserrat" w:hAnsi="Montserrat"/>
                <w:szCs w:val="20"/>
              </w:rPr>
              <w:t>4</w:t>
            </w:r>
          </w:p>
        </w:tc>
        <w:tc>
          <w:tcPr>
            <w:tcW w:w="6092" w:type="dxa"/>
          </w:tcPr>
          <w:p w14:paraId="107838FB" w14:textId="77777777" w:rsidR="00382E03" w:rsidRDefault="00382E03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Tooltips o textos de ayuda.</w:t>
            </w:r>
          </w:p>
        </w:tc>
      </w:tr>
      <w:tr w:rsidR="00E72126" w14:paraId="4083E9E1" w14:textId="77777777" w:rsidTr="00940A9A">
        <w:tc>
          <w:tcPr>
            <w:tcW w:w="1984" w:type="dxa"/>
          </w:tcPr>
          <w:p w14:paraId="589C640C" w14:textId="1FB04558" w:rsidR="00E72126" w:rsidRPr="005A3CFE" w:rsidRDefault="00E72126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R031</w:t>
            </w:r>
          </w:p>
        </w:tc>
        <w:tc>
          <w:tcPr>
            <w:tcW w:w="6092" w:type="dxa"/>
          </w:tcPr>
          <w:p w14:paraId="02B6F93A" w14:textId="0F36E0B9" w:rsidR="00E72126" w:rsidRDefault="00E72126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Inscripción oficiosa o de autor.</w:t>
            </w:r>
          </w:p>
        </w:tc>
      </w:tr>
      <w:tr w:rsidR="00382E03" w14:paraId="19F051F7" w14:textId="77777777" w:rsidTr="00940A9A">
        <w:tc>
          <w:tcPr>
            <w:tcW w:w="1984" w:type="dxa"/>
          </w:tcPr>
          <w:p w14:paraId="6C372AFF" w14:textId="06387D3E" w:rsidR="00382E03" w:rsidRPr="00080E2D" w:rsidRDefault="00382E03" w:rsidP="001D4DA6">
            <w:pPr>
              <w:rPr>
                <w:rFonts w:ascii="Montserrat" w:hAnsi="Montserrat"/>
                <w:szCs w:val="20"/>
                <w:highlight w:val="yellow"/>
              </w:rPr>
            </w:pPr>
            <w:r w:rsidRPr="00FF4211">
              <w:rPr>
                <w:rFonts w:ascii="Montserrat" w:hAnsi="Montserrat"/>
                <w:szCs w:val="20"/>
              </w:rPr>
              <w:t>R0</w:t>
            </w:r>
            <w:r w:rsidR="00FF4211" w:rsidRPr="00FF4211">
              <w:rPr>
                <w:rFonts w:ascii="Montserrat" w:hAnsi="Montserrat"/>
                <w:szCs w:val="20"/>
              </w:rPr>
              <w:t>36</w:t>
            </w:r>
            <w:bookmarkStart w:id="39" w:name="_GoBack"/>
            <w:bookmarkEnd w:id="39"/>
          </w:p>
        </w:tc>
        <w:tc>
          <w:tcPr>
            <w:tcW w:w="6092" w:type="dxa"/>
          </w:tcPr>
          <w:p w14:paraId="1B795CF8" w14:textId="084F854D" w:rsidR="00382E03" w:rsidRPr="00080E2D" w:rsidRDefault="00FF4211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  <w:highlight w:val="yellow"/>
              </w:rPr>
            </w:pPr>
            <w:r w:rsidRPr="00FF4211">
              <w:rPr>
                <w:rFonts w:ascii="Montserrat" w:hAnsi="Montserrat"/>
                <w:sz w:val="20"/>
                <w:szCs w:val="20"/>
              </w:rPr>
              <w:t>Registrar Histórico.</w:t>
            </w:r>
          </w:p>
        </w:tc>
      </w:tr>
    </w:tbl>
    <w:p w14:paraId="1D07FD13" w14:textId="580A0310" w:rsidR="00FC4BEF" w:rsidRDefault="00FC4BEF" w:rsidP="007418B6">
      <w:pPr>
        <w:spacing w:before="0" w:after="0"/>
      </w:pPr>
    </w:p>
    <w:p w14:paraId="13246D95" w14:textId="776D7B8F" w:rsidR="00382E03" w:rsidRDefault="0067712B" w:rsidP="00940A9A">
      <w:pPr>
        <w:spacing w:before="0" w:after="0"/>
        <w:ind w:left="1134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requerimientos enlistados, consultar el Documento de Requerimientos correspondiente al Sprint 2</w:t>
      </w:r>
      <w:r w:rsidR="00141C01">
        <w:rPr>
          <w:rFonts w:ascii="Montserrat" w:hAnsi="Montserrat"/>
          <w:szCs w:val="20"/>
        </w:rPr>
        <w:t>.</w:t>
      </w:r>
    </w:p>
    <w:p w14:paraId="6B197389" w14:textId="4A7242FC" w:rsidR="00382E03" w:rsidRDefault="00382E03" w:rsidP="007418B6">
      <w:pPr>
        <w:spacing w:before="0" w:after="0"/>
      </w:pPr>
    </w:p>
    <w:p w14:paraId="1C808CE6" w14:textId="0AAA14BF" w:rsidR="00382E03" w:rsidRDefault="00382E03" w:rsidP="007418B6">
      <w:pPr>
        <w:spacing w:before="0" w:after="0"/>
      </w:pPr>
    </w:p>
    <w:p w14:paraId="39EA97EA" w14:textId="77D2AC25" w:rsidR="00382E03" w:rsidRDefault="00382E03" w:rsidP="007418B6">
      <w:pPr>
        <w:spacing w:before="0" w:after="0"/>
      </w:pPr>
    </w:p>
    <w:p w14:paraId="6822F3DC" w14:textId="1FF238D5" w:rsidR="00382E03" w:rsidRDefault="00382E03" w:rsidP="007418B6">
      <w:pPr>
        <w:spacing w:before="0" w:after="0"/>
      </w:pPr>
    </w:p>
    <w:p w14:paraId="2A7B0B29" w14:textId="4D67FE2F" w:rsidR="00382E03" w:rsidRDefault="00382E03" w:rsidP="007418B6">
      <w:pPr>
        <w:spacing w:before="0" w:after="0"/>
      </w:pPr>
    </w:p>
    <w:p w14:paraId="298F2632" w14:textId="73B90CD3" w:rsidR="00382E03" w:rsidRDefault="00382E03" w:rsidP="007418B6">
      <w:pPr>
        <w:spacing w:before="0" w:after="0"/>
      </w:pPr>
    </w:p>
    <w:p w14:paraId="1D2DF17E" w14:textId="0696258D" w:rsidR="00382E03" w:rsidRDefault="00382E03" w:rsidP="007418B6">
      <w:pPr>
        <w:spacing w:before="0" w:after="0"/>
      </w:pPr>
    </w:p>
    <w:p w14:paraId="492B3D3B" w14:textId="1AD8E451" w:rsidR="00382E03" w:rsidRDefault="00382E03" w:rsidP="007418B6">
      <w:pPr>
        <w:spacing w:before="0" w:after="0"/>
      </w:pPr>
    </w:p>
    <w:p w14:paraId="0DBBAFC6" w14:textId="77777777" w:rsidR="00382E03" w:rsidRDefault="00382E03" w:rsidP="007418B6">
      <w:pPr>
        <w:spacing w:before="0" w:after="0"/>
      </w:pPr>
    </w:p>
    <w:p w14:paraId="777898CC" w14:textId="7453092E" w:rsidR="00382E03" w:rsidRDefault="00382E03" w:rsidP="007418B6">
      <w:pPr>
        <w:spacing w:before="0" w:after="0"/>
      </w:pPr>
    </w:p>
    <w:p w14:paraId="30942A24" w14:textId="3F216771" w:rsidR="00382E03" w:rsidRDefault="00382E03" w:rsidP="007418B6">
      <w:pPr>
        <w:spacing w:before="0" w:after="0"/>
      </w:pPr>
    </w:p>
    <w:p w14:paraId="7F8A3503" w14:textId="7420A18F" w:rsidR="00382E03" w:rsidRDefault="00382E03" w:rsidP="007418B6">
      <w:pPr>
        <w:spacing w:before="0" w:after="0"/>
      </w:pPr>
    </w:p>
    <w:p w14:paraId="22E2D354" w14:textId="72D1F20A" w:rsidR="00382E03" w:rsidRDefault="00382E03" w:rsidP="007418B6">
      <w:pPr>
        <w:spacing w:before="0" w:after="0"/>
      </w:pPr>
    </w:p>
    <w:p w14:paraId="7B3F5022" w14:textId="46F214C6" w:rsidR="00382E03" w:rsidRDefault="00382E03" w:rsidP="007418B6">
      <w:pPr>
        <w:spacing w:before="0" w:after="0"/>
      </w:pPr>
    </w:p>
    <w:p w14:paraId="5013C379" w14:textId="213EE71B" w:rsidR="00382E03" w:rsidRDefault="00382E03" w:rsidP="007418B6">
      <w:pPr>
        <w:spacing w:before="0" w:after="0"/>
      </w:pPr>
    </w:p>
    <w:p w14:paraId="0534AABD" w14:textId="5086C36A" w:rsidR="00382E03" w:rsidRDefault="00382E03" w:rsidP="007418B6">
      <w:pPr>
        <w:spacing w:before="0" w:after="0"/>
      </w:pPr>
    </w:p>
    <w:p w14:paraId="5D03A088" w14:textId="77777777" w:rsidR="00382E03" w:rsidRDefault="00382E03" w:rsidP="007418B6">
      <w:pPr>
        <w:spacing w:before="0" w:after="0"/>
      </w:pPr>
    </w:p>
    <w:p w14:paraId="4437960C" w14:textId="77777777" w:rsidR="00141C01" w:rsidRDefault="00141C01" w:rsidP="007418B6">
      <w:pPr>
        <w:spacing w:before="0" w:after="0"/>
      </w:pPr>
    </w:p>
    <w:p w14:paraId="23842FD0" w14:textId="77777777" w:rsidR="00141C01" w:rsidRDefault="00141C01" w:rsidP="007418B6">
      <w:pPr>
        <w:spacing w:before="0" w:after="0"/>
      </w:pPr>
    </w:p>
    <w:p w14:paraId="212B1628" w14:textId="77777777" w:rsidR="00141C01" w:rsidRDefault="00141C01" w:rsidP="007418B6">
      <w:pPr>
        <w:spacing w:before="0" w:after="0"/>
      </w:pPr>
    </w:p>
    <w:p w14:paraId="0CFDBCF9" w14:textId="77777777" w:rsidR="00141C01" w:rsidRDefault="00141C01" w:rsidP="007418B6">
      <w:pPr>
        <w:spacing w:before="0" w:after="0"/>
      </w:pPr>
    </w:p>
    <w:p w14:paraId="7D475806" w14:textId="77777777" w:rsidR="00141C01" w:rsidRDefault="00141C01" w:rsidP="007418B6">
      <w:pPr>
        <w:spacing w:before="0" w:after="0"/>
      </w:pPr>
    </w:p>
    <w:p w14:paraId="3508C788" w14:textId="77777777" w:rsidR="00141C01" w:rsidRDefault="00141C01" w:rsidP="007418B6">
      <w:pPr>
        <w:spacing w:before="0" w:after="0"/>
      </w:pPr>
    </w:p>
    <w:p w14:paraId="2CDB6EDF" w14:textId="77777777" w:rsidR="00141C01" w:rsidRDefault="00141C01" w:rsidP="007418B6">
      <w:pPr>
        <w:spacing w:before="0" w:after="0"/>
      </w:pPr>
    </w:p>
    <w:p w14:paraId="793918E8" w14:textId="77777777" w:rsidR="00141C01" w:rsidRDefault="00141C01" w:rsidP="007418B6">
      <w:pPr>
        <w:spacing w:before="0" w:after="0"/>
      </w:pPr>
    </w:p>
    <w:p w14:paraId="1E7D6974" w14:textId="77777777" w:rsidR="00141C01" w:rsidRDefault="00141C01" w:rsidP="007418B6">
      <w:pPr>
        <w:spacing w:before="0" w:after="0"/>
      </w:pPr>
    </w:p>
    <w:p w14:paraId="4C4353A4" w14:textId="77777777" w:rsidR="00141C01" w:rsidRDefault="00141C01" w:rsidP="007418B6">
      <w:pPr>
        <w:spacing w:before="0" w:after="0"/>
      </w:pPr>
    </w:p>
    <w:p w14:paraId="4DECA5E0" w14:textId="77777777" w:rsidR="00141C01" w:rsidRDefault="00141C01" w:rsidP="007418B6">
      <w:pPr>
        <w:spacing w:before="0" w:after="0"/>
      </w:pPr>
    </w:p>
    <w:p w14:paraId="0AA4606A" w14:textId="77777777" w:rsidR="00141C01" w:rsidRDefault="00141C01" w:rsidP="007418B6">
      <w:pPr>
        <w:spacing w:before="0" w:after="0"/>
      </w:pPr>
    </w:p>
    <w:p w14:paraId="5F137469" w14:textId="77777777" w:rsidR="00141C01" w:rsidRDefault="00141C01" w:rsidP="007418B6">
      <w:pPr>
        <w:spacing w:before="0" w:after="0"/>
      </w:pPr>
    </w:p>
    <w:p w14:paraId="0865B8F0" w14:textId="77777777" w:rsidR="00141C01" w:rsidRDefault="00141C01" w:rsidP="007418B6">
      <w:pPr>
        <w:spacing w:before="0" w:after="0"/>
      </w:pPr>
    </w:p>
    <w:p w14:paraId="3D7EC50F" w14:textId="49B37DDA" w:rsidR="0028185E" w:rsidRPr="009053F2" w:rsidRDefault="0028185E" w:rsidP="00E037A2">
      <w:pPr>
        <w:pStyle w:val="EstiloTtulo1Antes6ptoDespus3ptoInterlineadoMn"/>
        <w:numPr>
          <w:ilvl w:val="1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0" w:name="_Toc180490507"/>
      <w:r>
        <w:rPr>
          <w:rFonts w:ascii="Montserrat" w:hAnsi="Montserrat"/>
          <w:sz w:val="20"/>
          <w:lang w:val="es-MX"/>
        </w:rPr>
        <w:lastRenderedPageBreak/>
        <w:t xml:space="preserve">Funcionalidad </w:t>
      </w:r>
      <w:r w:rsidR="008A4D74">
        <w:rPr>
          <w:rFonts w:ascii="Montserrat" w:hAnsi="Montserrat"/>
          <w:sz w:val="20"/>
          <w:lang w:val="es-MX"/>
        </w:rPr>
        <w:t>5</w:t>
      </w:r>
      <w:r>
        <w:rPr>
          <w:rFonts w:ascii="Montserrat" w:hAnsi="Montserrat"/>
          <w:sz w:val="20"/>
          <w:lang w:val="es-MX"/>
        </w:rPr>
        <w:t>. Unificación y Corrección de RFC</w:t>
      </w:r>
      <w:bookmarkEnd w:id="40"/>
    </w:p>
    <w:p w14:paraId="435AB23B" w14:textId="77777777" w:rsidR="0028185E" w:rsidRPr="009053F2" w:rsidRDefault="0028185E" w:rsidP="00141C01">
      <w:pPr>
        <w:spacing w:before="0" w:after="0" w:line="360" w:lineRule="auto"/>
        <w:rPr>
          <w:lang w:val="es-MX"/>
        </w:rPr>
      </w:pPr>
    </w:p>
    <w:p w14:paraId="09745CDA" w14:textId="6F32783D" w:rsidR="0028185E" w:rsidRDefault="0028185E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1" w:name="_Toc180490508"/>
      <w:r w:rsidRPr="009053F2">
        <w:rPr>
          <w:rFonts w:ascii="Montserrat" w:hAnsi="Montserrat"/>
          <w:sz w:val="20"/>
          <w:lang w:val="es-MX"/>
        </w:rPr>
        <w:t>Objetivo</w:t>
      </w:r>
      <w:bookmarkEnd w:id="41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17A6A1FD" w14:textId="77777777" w:rsidR="00141C01" w:rsidRDefault="00141C01" w:rsidP="00141C01">
      <w:pPr>
        <w:spacing w:before="0" w:after="0" w:line="360" w:lineRule="auto"/>
        <w:rPr>
          <w:lang w:val="es-MX"/>
        </w:rPr>
      </w:pPr>
    </w:p>
    <w:p w14:paraId="7E3BBF82" w14:textId="3D9C7520" w:rsidR="00382E03" w:rsidRPr="00141C01" w:rsidRDefault="00B32FB4" w:rsidP="00940A9A">
      <w:pPr>
        <w:ind w:left="720"/>
        <w:rPr>
          <w:rFonts w:ascii="Montserrat" w:hAnsi="Montserrat"/>
          <w:lang w:val="es-MX"/>
        </w:rPr>
      </w:pPr>
      <w:r w:rsidRPr="00141C01">
        <w:rPr>
          <w:rFonts w:ascii="Montserrat" w:hAnsi="Montserrat"/>
          <w:lang w:val="es-MX"/>
        </w:rPr>
        <w:t>Validar</w:t>
      </w:r>
      <w:r w:rsidR="00382E03" w:rsidRPr="00141C01">
        <w:rPr>
          <w:rFonts w:ascii="Montserrat" w:hAnsi="Montserrat"/>
          <w:lang w:val="es-MX"/>
        </w:rPr>
        <w:t xml:space="preserve"> la duplicidad </w:t>
      </w:r>
      <w:r w:rsidRPr="00141C01">
        <w:rPr>
          <w:rFonts w:ascii="Montserrat" w:hAnsi="Montserrat"/>
          <w:lang w:val="es-MX"/>
        </w:rPr>
        <w:t xml:space="preserve">o datos erróneos en el RFC del </w:t>
      </w:r>
      <w:r w:rsidR="006C1258" w:rsidRPr="00141C01">
        <w:rPr>
          <w:rFonts w:ascii="Montserrat" w:hAnsi="Montserrat"/>
          <w:lang w:val="es-MX"/>
        </w:rPr>
        <w:t>C</w:t>
      </w:r>
      <w:r w:rsidRPr="00141C01">
        <w:rPr>
          <w:rFonts w:ascii="Montserrat" w:hAnsi="Montserrat"/>
          <w:lang w:val="es-MX"/>
        </w:rPr>
        <w:t>ontribuyente, en el sistema SIOX y definir si procede la modificación. Así como ejecutar en el sistema los cambios de unificación o corrección del RFC, en caso de que si proceda.</w:t>
      </w:r>
    </w:p>
    <w:p w14:paraId="15469EC3" w14:textId="77777777" w:rsidR="00382E03" w:rsidRDefault="00382E03" w:rsidP="00141C01">
      <w:pPr>
        <w:spacing w:before="0" w:after="0" w:line="360" w:lineRule="auto"/>
        <w:rPr>
          <w:lang w:val="es-MX"/>
        </w:rPr>
      </w:pPr>
    </w:p>
    <w:p w14:paraId="501ABB63" w14:textId="5DA1E54B" w:rsidR="0028185E" w:rsidRDefault="0028185E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2" w:name="_Toc180490509"/>
      <w:r w:rsidRPr="00FC4BEF">
        <w:rPr>
          <w:rFonts w:ascii="Montserrat" w:hAnsi="Montserrat"/>
          <w:sz w:val="20"/>
          <w:lang w:val="es-MX"/>
        </w:rPr>
        <w:t>Entradas / Proveedor</w:t>
      </w:r>
      <w:bookmarkEnd w:id="42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26E64790" w14:textId="6B542691" w:rsidR="00A626D3" w:rsidRDefault="00A626D3" w:rsidP="00AD3DDB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A626D3" w14:paraId="3FE23140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7431D8CE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375751CB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2BE9B56F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A626D3" w14:paraId="6BC4BEA2" w14:textId="77777777" w:rsidTr="00940A9A">
        <w:tc>
          <w:tcPr>
            <w:tcW w:w="2867" w:type="dxa"/>
          </w:tcPr>
          <w:p w14:paraId="63883A7E" w14:textId="56394554" w:rsidR="00A626D3" w:rsidRPr="00AD3DDB" w:rsidRDefault="006C556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RFC</w:t>
            </w:r>
            <w:r w:rsidR="00A626D3" w:rsidRPr="00AD3DDB">
              <w:rPr>
                <w:rFonts w:ascii="Montserrat" w:hAnsi="Montserrat"/>
                <w:bCs/>
                <w:lang w:val="es-MX"/>
              </w:rPr>
              <w:t>.</w:t>
            </w:r>
          </w:p>
          <w:p w14:paraId="6E258746" w14:textId="3663C8B6" w:rsidR="006C556E" w:rsidRPr="00AD3DDB" w:rsidRDefault="006C556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Constancia de situación fiscal.</w:t>
            </w:r>
          </w:p>
          <w:p w14:paraId="7C38D03B" w14:textId="77777777" w:rsidR="00A626D3" w:rsidRPr="00AD3DDB" w:rsidRDefault="00A626D3" w:rsidP="00AD3DDB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2895" w:type="dxa"/>
          </w:tcPr>
          <w:p w14:paraId="2A996D2F" w14:textId="77777777" w:rsidR="00A626D3" w:rsidRPr="00AD3DDB" w:rsidRDefault="00A626D3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Contribuyente.</w:t>
            </w:r>
          </w:p>
        </w:tc>
        <w:tc>
          <w:tcPr>
            <w:tcW w:w="3086" w:type="dxa"/>
          </w:tcPr>
          <w:p w14:paraId="7913D8F1" w14:textId="77777777" w:rsidR="00A626D3" w:rsidRPr="00AD3DDB" w:rsidRDefault="006C556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El RFC cumpla con la estructura definida por el SAT y se encuentre registrado en el sistema SIOX.</w:t>
            </w:r>
          </w:p>
          <w:p w14:paraId="5AFE6064" w14:textId="69BEFCDF" w:rsidR="006C556E" w:rsidRPr="00AD3DDB" w:rsidRDefault="006C556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La fecha de la emisión de la constancia no deberá ser mayor a 6 meses. </w:t>
            </w:r>
          </w:p>
        </w:tc>
      </w:tr>
    </w:tbl>
    <w:p w14:paraId="78B5DED0" w14:textId="77777777" w:rsidR="00A626D3" w:rsidRDefault="00A626D3" w:rsidP="00AD3DDB">
      <w:pPr>
        <w:rPr>
          <w:lang w:val="es-MX"/>
        </w:rPr>
      </w:pPr>
    </w:p>
    <w:p w14:paraId="2C93948A" w14:textId="77777777" w:rsidR="0028185E" w:rsidRDefault="0028185E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3" w:name="_Toc180490510"/>
      <w:r w:rsidRPr="00FC4BEF">
        <w:rPr>
          <w:rFonts w:ascii="Montserrat" w:hAnsi="Montserrat"/>
          <w:sz w:val="20"/>
          <w:lang w:val="es-MX"/>
        </w:rPr>
        <w:t>Resultados / Cliente</w:t>
      </w:r>
      <w:bookmarkEnd w:id="43"/>
    </w:p>
    <w:p w14:paraId="2F5DC299" w14:textId="383FF034" w:rsidR="00A626D3" w:rsidRDefault="00A626D3" w:rsidP="00AD3DDB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A626D3" w14:paraId="7C2B84C6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3AFF3655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6BD4310B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466A6EDA" w14:textId="77777777" w:rsidR="00A626D3" w:rsidRPr="00AD3DDB" w:rsidRDefault="00A626D3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A626D3" w14:paraId="6D03722C" w14:textId="77777777" w:rsidTr="00940A9A">
        <w:tc>
          <w:tcPr>
            <w:tcW w:w="2867" w:type="dxa"/>
          </w:tcPr>
          <w:p w14:paraId="24A5F6E6" w14:textId="51514996" w:rsidR="00A626D3" w:rsidRDefault="006C556E" w:rsidP="00AD3DDB">
            <w:pPr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Unificación o corrección de RFC en el sistema</w:t>
            </w:r>
            <w:r w:rsidR="00A626D3">
              <w:rPr>
                <w:rFonts w:ascii="Montserrat" w:hAnsi="Montserrat"/>
                <w:lang w:val="es-MX"/>
              </w:rPr>
              <w:t>.</w:t>
            </w:r>
          </w:p>
          <w:p w14:paraId="2C918921" w14:textId="1C6CB064" w:rsidR="006C556E" w:rsidRPr="005C7E9A" w:rsidRDefault="006C556E" w:rsidP="00AD3DDB">
            <w:pPr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Dictamen de unificación de RFC. / Dictamen de corrección de RFC.</w:t>
            </w:r>
          </w:p>
        </w:tc>
        <w:tc>
          <w:tcPr>
            <w:tcW w:w="2895" w:type="dxa"/>
          </w:tcPr>
          <w:p w14:paraId="664691B9" w14:textId="77777777" w:rsidR="00A626D3" w:rsidRPr="005C7E9A" w:rsidRDefault="00A626D3" w:rsidP="00AD3DDB">
            <w:pPr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>Contribuyente.</w:t>
            </w:r>
          </w:p>
          <w:p w14:paraId="3C516523" w14:textId="77777777" w:rsidR="00A626D3" w:rsidRDefault="00A626D3" w:rsidP="00AD3DDB">
            <w:pPr>
              <w:rPr>
                <w:rFonts w:ascii="Montserrat" w:hAnsi="Montserrat"/>
                <w:lang w:val="es-MX"/>
              </w:rPr>
            </w:pPr>
            <w:r w:rsidRPr="005C7E9A">
              <w:rPr>
                <w:rFonts w:ascii="Montserrat" w:hAnsi="Montserrat"/>
                <w:lang w:val="es-MX"/>
              </w:rPr>
              <w:t>Área de Ingresos.</w:t>
            </w:r>
          </w:p>
        </w:tc>
        <w:tc>
          <w:tcPr>
            <w:tcW w:w="3086" w:type="dxa"/>
          </w:tcPr>
          <w:p w14:paraId="6F6C1427" w14:textId="3BBA3ADA" w:rsidR="006C556E" w:rsidRPr="006C556E" w:rsidRDefault="006C556E" w:rsidP="00AD3DDB">
            <w:pPr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 xml:space="preserve">Datos del </w:t>
            </w:r>
            <w:r w:rsidR="006C1258">
              <w:rPr>
                <w:rFonts w:ascii="Montserrat" w:hAnsi="Montserrat"/>
                <w:lang w:val="es-MX"/>
              </w:rPr>
              <w:t>C</w:t>
            </w:r>
            <w:r>
              <w:rPr>
                <w:rFonts w:ascii="Montserrat" w:hAnsi="Montserrat"/>
                <w:lang w:val="es-MX"/>
              </w:rPr>
              <w:t>ontribuyente actualizado en el sistema. Y expediente escaneado y cargado</w:t>
            </w:r>
            <w:r w:rsidR="00C23BB5">
              <w:rPr>
                <w:rFonts w:ascii="Montserrat" w:hAnsi="Montserrat"/>
                <w:lang w:val="es-MX"/>
              </w:rPr>
              <w:t xml:space="preserve"> en el sistema.</w:t>
            </w:r>
            <w:r>
              <w:rPr>
                <w:rFonts w:ascii="Montserrat" w:hAnsi="Montserrat"/>
                <w:lang w:val="es-MX"/>
              </w:rPr>
              <w:t xml:space="preserve"> </w:t>
            </w:r>
          </w:p>
          <w:p w14:paraId="19A1BE04" w14:textId="67F8DFB7" w:rsidR="00A626D3" w:rsidRPr="00DC3BE7" w:rsidRDefault="006C556E" w:rsidP="00AD3DDB">
            <w:pPr>
              <w:rPr>
                <w:rFonts w:ascii="Montserrat" w:hAnsi="Montserrat"/>
                <w:lang w:val="es-MX"/>
              </w:rPr>
            </w:pPr>
            <w:r>
              <w:rPr>
                <w:rFonts w:ascii="Montserrat" w:hAnsi="Montserrat"/>
                <w:lang w:val="es-MX"/>
              </w:rPr>
              <w:t xml:space="preserve">Dictamen: </w:t>
            </w:r>
            <w:r w:rsidR="00A626D3">
              <w:rPr>
                <w:rFonts w:ascii="Montserrat" w:hAnsi="Montserrat"/>
                <w:lang w:val="es-MX"/>
              </w:rPr>
              <w:t>Formato impreso que se envía por correo al Contribuyente.</w:t>
            </w:r>
          </w:p>
        </w:tc>
      </w:tr>
    </w:tbl>
    <w:p w14:paraId="4FFDA798" w14:textId="677C8741" w:rsidR="0028185E" w:rsidRDefault="0028185E" w:rsidP="00AD3DDB">
      <w:pPr>
        <w:rPr>
          <w:rFonts w:ascii="Montserrat" w:hAnsi="Montserrat"/>
          <w:lang w:val="es-MX"/>
        </w:rPr>
      </w:pPr>
    </w:p>
    <w:p w14:paraId="511359D8" w14:textId="77777777" w:rsidR="0028185E" w:rsidRDefault="0028185E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4" w:name="_Toc180490511"/>
      <w:r w:rsidRPr="00FC4BEF">
        <w:rPr>
          <w:rFonts w:ascii="Montserrat" w:hAnsi="Montserrat"/>
          <w:sz w:val="20"/>
          <w:lang w:val="es-MX"/>
        </w:rPr>
        <w:t>Diagrama</w:t>
      </w:r>
      <w:bookmarkEnd w:id="44"/>
    </w:p>
    <w:p w14:paraId="6E6A9553" w14:textId="3751B479" w:rsidR="0028185E" w:rsidRDefault="0028185E" w:rsidP="0088542E">
      <w:pPr>
        <w:rPr>
          <w:lang w:val="es-MX"/>
        </w:rPr>
      </w:pPr>
    </w:p>
    <w:p w14:paraId="548545DF" w14:textId="1EDCA9CE" w:rsidR="005D7C06" w:rsidRPr="0088542E" w:rsidRDefault="005D7C06" w:rsidP="00940A9A">
      <w:pPr>
        <w:ind w:left="720"/>
        <w:rPr>
          <w:rFonts w:ascii="Montserrat" w:hAnsi="Montserrat"/>
          <w:bCs/>
          <w:lang w:val="es-MX"/>
        </w:rPr>
      </w:pPr>
      <w:r w:rsidRPr="0088542E">
        <w:rPr>
          <w:rFonts w:ascii="Montserrat" w:hAnsi="Montserrat"/>
          <w:bCs/>
          <w:lang w:val="es-MX"/>
        </w:rPr>
        <w:t xml:space="preserve">Cuando el </w:t>
      </w:r>
      <w:r w:rsidR="006C1258" w:rsidRPr="0088542E">
        <w:rPr>
          <w:rFonts w:ascii="Montserrat" w:hAnsi="Montserrat"/>
          <w:bCs/>
          <w:lang w:val="es-MX"/>
        </w:rPr>
        <w:t>C</w:t>
      </w:r>
      <w:r w:rsidRPr="0088542E">
        <w:rPr>
          <w:rFonts w:ascii="Montserrat" w:hAnsi="Montserrat"/>
          <w:bCs/>
          <w:lang w:val="es-MX"/>
        </w:rPr>
        <w:t>ontribuyente haya detectado una duplicidad o datos erróneos en su RFC, debe acudir a un Centro de Ayuda al Contribuyente para realizar su solicitud de unificación</w:t>
      </w:r>
      <w:r w:rsidR="0088542E">
        <w:rPr>
          <w:rFonts w:ascii="Montserrat" w:hAnsi="Montserrat"/>
          <w:bCs/>
          <w:lang w:val="es-MX"/>
        </w:rPr>
        <w:t xml:space="preserve"> </w:t>
      </w:r>
      <w:r w:rsidRPr="0088542E">
        <w:rPr>
          <w:rFonts w:ascii="Montserrat" w:hAnsi="Montserrat"/>
          <w:bCs/>
          <w:lang w:val="es-MX"/>
        </w:rPr>
        <w:t>/ corrección de datos de su RFC</w:t>
      </w:r>
      <w:r w:rsidR="00433CA2" w:rsidRPr="0088542E">
        <w:rPr>
          <w:rFonts w:ascii="Montserrat" w:hAnsi="Montserrat"/>
          <w:bCs/>
          <w:lang w:val="es-MX"/>
        </w:rPr>
        <w:t>, presentando su RFC y Constancia de Situación Fiscal.</w:t>
      </w:r>
    </w:p>
    <w:p w14:paraId="54B7D14F" w14:textId="126B197B" w:rsidR="00433CA2" w:rsidRPr="0088542E" w:rsidRDefault="00433CA2" w:rsidP="00940A9A">
      <w:pPr>
        <w:ind w:left="720"/>
        <w:rPr>
          <w:rFonts w:ascii="Montserrat" w:hAnsi="Montserrat"/>
          <w:bCs/>
          <w:lang w:val="es-MX"/>
        </w:rPr>
      </w:pPr>
      <w:r w:rsidRPr="0088542E">
        <w:rPr>
          <w:rFonts w:ascii="Montserrat" w:hAnsi="Montserrat"/>
          <w:bCs/>
          <w:lang w:val="es-MX"/>
        </w:rPr>
        <w:t>El Asesor deberá verificar en el sistema SIOX la duplicidad/datos erróneos del RFC y solicitar por medio de correo electrónico al Departamento de Control de Ingresos la unificación</w:t>
      </w:r>
      <w:r w:rsidR="0088542E">
        <w:rPr>
          <w:rFonts w:ascii="Montserrat" w:hAnsi="Montserrat"/>
          <w:bCs/>
          <w:lang w:val="es-MX"/>
        </w:rPr>
        <w:t xml:space="preserve"> </w:t>
      </w:r>
      <w:r w:rsidRPr="0088542E">
        <w:rPr>
          <w:rFonts w:ascii="Montserrat" w:hAnsi="Montserrat"/>
          <w:bCs/>
          <w:lang w:val="es-MX"/>
        </w:rPr>
        <w:t>/corrección de RFC.</w:t>
      </w:r>
    </w:p>
    <w:p w14:paraId="73E0EC4B" w14:textId="54038ECD" w:rsidR="00433CA2" w:rsidRPr="0088542E" w:rsidRDefault="00433CA2" w:rsidP="00940A9A">
      <w:pPr>
        <w:ind w:left="720"/>
        <w:rPr>
          <w:rFonts w:ascii="Montserrat" w:hAnsi="Montserrat"/>
          <w:bCs/>
          <w:lang w:val="es-MX"/>
        </w:rPr>
      </w:pPr>
      <w:r w:rsidRPr="0088542E">
        <w:rPr>
          <w:rFonts w:ascii="Montserrat" w:hAnsi="Montserrat"/>
          <w:bCs/>
          <w:lang w:val="es-MX"/>
        </w:rPr>
        <w:lastRenderedPageBreak/>
        <w:t xml:space="preserve">El Departamento de Control de Ingresos consulta en los históricos del SIOX </w:t>
      </w:r>
      <w:r w:rsidR="000305A6" w:rsidRPr="0088542E">
        <w:rPr>
          <w:rFonts w:ascii="Montserrat" w:hAnsi="Montserrat"/>
          <w:bCs/>
          <w:lang w:val="es-MX"/>
        </w:rPr>
        <w:t>y del SAT la duplicidad de RFC. Y en caso de c</w:t>
      </w:r>
      <w:r w:rsidRPr="0088542E">
        <w:rPr>
          <w:rFonts w:ascii="Montserrat" w:hAnsi="Montserrat"/>
          <w:bCs/>
          <w:lang w:val="es-MX"/>
        </w:rPr>
        <w:t>orrección de RFC</w:t>
      </w:r>
      <w:r w:rsidR="000305A6" w:rsidRPr="0088542E">
        <w:rPr>
          <w:rFonts w:ascii="Montserrat" w:hAnsi="Montserrat"/>
          <w:bCs/>
          <w:lang w:val="es-MX"/>
        </w:rPr>
        <w:t xml:space="preserve"> verifica los datos a corregir v</w:t>
      </w:r>
      <w:r w:rsidR="0088542E">
        <w:rPr>
          <w:rFonts w:ascii="Montserrat" w:hAnsi="Montserrat"/>
          <w:bCs/>
          <w:lang w:val="es-MX"/>
        </w:rPr>
        <w:t>er</w:t>
      </w:r>
      <w:r w:rsidR="000305A6" w:rsidRPr="0088542E">
        <w:rPr>
          <w:rFonts w:ascii="Montserrat" w:hAnsi="Montserrat"/>
          <w:bCs/>
          <w:lang w:val="es-MX"/>
        </w:rPr>
        <w:t>s</w:t>
      </w:r>
      <w:r w:rsidR="0088542E">
        <w:rPr>
          <w:rFonts w:ascii="Montserrat" w:hAnsi="Montserrat"/>
          <w:bCs/>
          <w:lang w:val="es-MX"/>
        </w:rPr>
        <w:t>us</w:t>
      </w:r>
      <w:r w:rsidR="000305A6" w:rsidRPr="0088542E">
        <w:rPr>
          <w:rFonts w:ascii="Montserrat" w:hAnsi="Montserrat"/>
          <w:bCs/>
          <w:lang w:val="es-MX"/>
        </w:rPr>
        <w:t xml:space="preserve"> los documentos del </w:t>
      </w:r>
      <w:r w:rsidR="006C1258" w:rsidRPr="0088542E">
        <w:rPr>
          <w:rFonts w:ascii="Montserrat" w:hAnsi="Montserrat"/>
          <w:bCs/>
          <w:lang w:val="es-MX"/>
        </w:rPr>
        <w:t>C</w:t>
      </w:r>
      <w:r w:rsidR="000305A6" w:rsidRPr="0088542E">
        <w:rPr>
          <w:rFonts w:ascii="Montserrat" w:hAnsi="Montserrat"/>
          <w:bCs/>
          <w:lang w:val="es-MX"/>
        </w:rPr>
        <w:t>ontribuyente</w:t>
      </w:r>
      <w:r w:rsidR="007D2A08">
        <w:rPr>
          <w:rFonts w:ascii="Montserrat" w:hAnsi="Montserrat"/>
          <w:bCs/>
          <w:lang w:val="es-MX"/>
        </w:rPr>
        <w:t>, (</w:t>
      </w:r>
      <w:r w:rsidR="007D2A08" w:rsidRPr="007D2A08">
        <w:rPr>
          <w:rFonts w:ascii="Montserrat" w:hAnsi="Montserrat"/>
          <w:b/>
          <w:bCs/>
          <w:lang w:val="es-MX"/>
        </w:rPr>
        <w:t xml:space="preserve">Ver Diagrama </w:t>
      </w:r>
      <w:r w:rsidR="00F85F44">
        <w:rPr>
          <w:rFonts w:ascii="Montserrat" w:hAnsi="Montserrat"/>
          <w:b/>
          <w:bCs/>
          <w:lang w:val="es-MX"/>
        </w:rPr>
        <w:t>7</w:t>
      </w:r>
      <w:r w:rsidR="007D2A08">
        <w:rPr>
          <w:rFonts w:ascii="Montserrat" w:hAnsi="Montserrat"/>
          <w:bCs/>
          <w:lang w:val="es-MX"/>
        </w:rPr>
        <w:t>)</w:t>
      </w:r>
      <w:r w:rsidR="000305A6" w:rsidRPr="0088542E">
        <w:rPr>
          <w:rFonts w:ascii="Montserrat" w:hAnsi="Montserrat"/>
          <w:bCs/>
          <w:lang w:val="es-MX"/>
        </w:rPr>
        <w:t>.</w:t>
      </w:r>
    </w:p>
    <w:p w14:paraId="4064D2A6" w14:textId="7B3EEAF6" w:rsidR="000305A6" w:rsidRDefault="000305A6" w:rsidP="00940A9A">
      <w:pPr>
        <w:ind w:left="720"/>
        <w:rPr>
          <w:rFonts w:ascii="Montserrat" w:hAnsi="Montserrat"/>
          <w:bCs/>
          <w:lang w:val="es-MX"/>
        </w:rPr>
      </w:pPr>
      <w:r w:rsidRPr="0088542E">
        <w:rPr>
          <w:rFonts w:ascii="Montserrat" w:hAnsi="Montserrat"/>
          <w:bCs/>
          <w:lang w:val="es-MX"/>
        </w:rPr>
        <w:t>Envía oficio al SAT reportando la duplicidad o datos erróneos del RFC. Si procede la unificación</w:t>
      </w:r>
      <w:r w:rsidR="0088542E">
        <w:rPr>
          <w:rFonts w:ascii="Montserrat" w:hAnsi="Montserrat"/>
          <w:bCs/>
          <w:lang w:val="es-MX"/>
        </w:rPr>
        <w:t xml:space="preserve"> </w:t>
      </w:r>
      <w:r w:rsidRPr="0088542E">
        <w:rPr>
          <w:rFonts w:ascii="Montserrat" w:hAnsi="Montserrat"/>
          <w:bCs/>
          <w:lang w:val="es-MX"/>
        </w:rPr>
        <w:t>/corrección</w:t>
      </w:r>
      <w:r w:rsidR="008D1CFB" w:rsidRPr="0088542E">
        <w:rPr>
          <w:rFonts w:ascii="Montserrat" w:hAnsi="Montserrat"/>
          <w:bCs/>
          <w:lang w:val="es-MX"/>
        </w:rPr>
        <w:t>, emite oficio con dictamen de duplicidad de RFC/dictamen de corrección de datos de RFC. Y ejecuta en el sistema SIOX la unificación/corrección, genera folio con registro correcto, lo firma, escanea y carga en el sistema como documentación soporte</w:t>
      </w:r>
      <w:r w:rsidR="0088542E">
        <w:rPr>
          <w:rFonts w:ascii="Montserrat" w:hAnsi="Montserrat"/>
          <w:bCs/>
          <w:lang w:val="es-MX"/>
        </w:rPr>
        <w:t>, (</w:t>
      </w:r>
      <w:r w:rsidR="0088542E" w:rsidRPr="0088542E">
        <w:rPr>
          <w:rFonts w:ascii="Montserrat" w:hAnsi="Montserrat"/>
          <w:b/>
          <w:bCs/>
          <w:lang w:val="es-MX"/>
        </w:rPr>
        <w:t xml:space="preserve">Ver Diagrama </w:t>
      </w:r>
      <w:r w:rsidR="00F85F44">
        <w:rPr>
          <w:rFonts w:ascii="Montserrat" w:hAnsi="Montserrat"/>
          <w:b/>
          <w:bCs/>
          <w:lang w:val="es-MX"/>
        </w:rPr>
        <w:t>8</w:t>
      </w:r>
      <w:r w:rsidR="0088542E">
        <w:rPr>
          <w:rFonts w:ascii="Montserrat" w:hAnsi="Montserrat"/>
          <w:bCs/>
          <w:lang w:val="es-MX"/>
        </w:rPr>
        <w:t>)</w:t>
      </w:r>
      <w:r w:rsidR="008D1CFB" w:rsidRPr="0088542E">
        <w:rPr>
          <w:rFonts w:ascii="Montserrat" w:hAnsi="Montserrat"/>
          <w:bCs/>
          <w:lang w:val="es-MX"/>
        </w:rPr>
        <w:t>.</w:t>
      </w:r>
    </w:p>
    <w:p w14:paraId="09EF7389" w14:textId="65131FC8" w:rsidR="0028185E" w:rsidRDefault="00414B80" w:rsidP="007D2A08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F69FF1D" wp14:editId="65771C20">
            <wp:extent cx="4965405" cy="5666235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79" cy="569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1D81" w14:textId="0739B3B2" w:rsidR="007D2A08" w:rsidRDefault="00F85F44" w:rsidP="007D2A08">
      <w:pPr>
        <w:spacing w:before="0" w:after="0" w:line="240" w:lineRule="auto"/>
        <w:jc w:val="center"/>
        <w:rPr>
          <w:lang w:val="es-MX"/>
        </w:rPr>
      </w:pPr>
      <w:r>
        <w:rPr>
          <w:rFonts w:ascii="Montserrat" w:hAnsi="Montserrat"/>
          <w:b/>
          <w:bCs/>
          <w:lang w:val="es-MX"/>
        </w:rPr>
        <w:t xml:space="preserve">Diagrama 7. </w:t>
      </w:r>
      <w:r w:rsidR="007D2A08">
        <w:rPr>
          <w:rFonts w:ascii="Montserrat" w:hAnsi="Montserrat"/>
          <w:b/>
          <w:bCs/>
          <w:lang w:val="es-MX"/>
        </w:rPr>
        <w:t>Unificación de RFC</w:t>
      </w:r>
    </w:p>
    <w:p w14:paraId="615E3095" w14:textId="77777777" w:rsidR="00414B80" w:rsidRDefault="00414B80" w:rsidP="0088542E">
      <w:pPr>
        <w:rPr>
          <w:lang w:val="es-MX"/>
        </w:rPr>
      </w:pPr>
    </w:p>
    <w:p w14:paraId="07E25621" w14:textId="3DE143D6" w:rsidR="00414B80" w:rsidRDefault="00414B80" w:rsidP="0088542E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6F2061A" wp14:editId="6174F882">
            <wp:extent cx="6277796" cy="5991367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119" cy="59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126E" w14:textId="5DE6898A" w:rsidR="0088542E" w:rsidRDefault="0088542E" w:rsidP="0088542E">
      <w:pPr>
        <w:spacing w:before="0" w:after="0" w:line="240" w:lineRule="auto"/>
        <w:jc w:val="center"/>
        <w:rPr>
          <w:rFonts w:ascii="Montserrat" w:hAnsi="Montserrat"/>
          <w:b/>
          <w:bCs/>
          <w:lang w:val="es-MX"/>
        </w:rPr>
      </w:pPr>
      <w:r w:rsidRPr="0088542E">
        <w:rPr>
          <w:rFonts w:ascii="Montserrat" w:hAnsi="Montserrat"/>
          <w:b/>
          <w:bCs/>
          <w:lang w:val="es-MX"/>
        </w:rPr>
        <w:t xml:space="preserve">Diagrama </w:t>
      </w:r>
      <w:r w:rsidR="00F85F44">
        <w:rPr>
          <w:rFonts w:ascii="Montserrat" w:hAnsi="Montserrat"/>
          <w:b/>
          <w:bCs/>
          <w:lang w:val="es-MX"/>
        </w:rPr>
        <w:t>8. C</w:t>
      </w:r>
      <w:r>
        <w:rPr>
          <w:rFonts w:ascii="Montserrat" w:hAnsi="Montserrat"/>
          <w:b/>
          <w:bCs/>
          <w:lang w:val="es-MX"/>
        </w:rPr>
        <w:t>orrección de RFC</w:t>
      </w:r>
    </w:p>
    <w:p w14:paraId="1437E8BD" w14:textId="77777777" w:rsidR="007D2A08" w:rsidRDefault="007D2A08" w:rsidP="0088542E">
      <w:pPr>
        <w:spacing w:before="0" w:after="0" w:line="240" w:lineRule="auto"/>
        <w:jc w:val="center"/>
        <w:rPr>
          <w:lang w:val="es-MX"/>
        </w:rPr>
      </w:pPr>
    </w:p>
    <w:p w14:paraId="49AD1BB6" w14:textId="77777777" w:rsidR="0028185E" w:rsidRPr="00E03D68" w:rsidRDefault="0028185E" w:rsidP="0028185E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7E134D5B" w14:textId="142CC2BF" w:rsidR="00414B80" w:rsidRDefault="007D2A08" w:rsidP="00414B80">
      <w:pPr>
        <w:jc w:val="left"/>
        <w:rPr>
          <w:lang w:val="es-MX"/>
        </w:rPr>
      </w:pPr>
      <w:r>
        <w:rPr>
          <w:lang w:val="es-MX"/>
        </w:rPr>
        <w:object w:dxaOrig="1530" w:dyaOrig="991" w14:anchorId="247BD5C2">
          <v:shape id="_x0000_i1030" type="#_x0000_t75" style="width:67pt;height:43.55pt" o:ole="">
            <v:imagedata r:id="rId30" o:title=""/>
          </v:shape>
          <o:OLEObject Type="Embed" ProgID="Package" ShapeID="_x0000_i1030" DrawAspect="Icon" ObjectID="_1791111146" r:id="rId31"/>
        </w:object>
      </w:r>
      <w:r>
        <w:rPr>
          <w:lang w:val="es-MX"/>
        </w:rPr>
        <w:object w:dxaOrig="1530" w:dyaOrig="991" w14:anchorId="1A2BA1D8">
          <v:shape id="_x0000_i1031" type="#_x0000_t75" style="width:70.35pt;height:45.2pt" o:ole="">
            <v:imagedata r:id="rId32" o:title=""/>
          </v:shape>
          <o:OLEObject Type="Embed" ProgID="Package" ShapeID="_x0000_i1031" DrawAspect="Icon" ObjectID="_1791111147" r:id="rId33"/>
        </w:object>
      </w:r>
    </w:p>
    <w:p w14:paraId="21A817A2" w14:textId="13537516" w:rsidR="0028185E" w:rsidRPr="00FC4BEF" w:rsidRDefault="00940A9A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5" w:name="_Toc180490512"/>
      <w:r>
        <w:rPr>
          <w:rFonts w:ascii="Montserrat" w:hAnsi="Montserrat"/>
          <w:sz w:val="20"/>
          <w:lang w:val="es-MX"/>
        </w:rPr>
        <w:lastRenderedPageBreak/>
        <w:t>Requerimientos</w:t>
      </w:r>
      <w:r w:rsidR="0028185E" w:rsidRPr="00FC4BEF">
        <w:rPr>
          <w:rFonts w:ascii="Montserrat" w:hAnsi="Montserrat"/>
          <w:sz w:val="20"/>
          <w:lang w:val="es-MX"/>
        </w:rPr>
        <w:t xml:space="preserve"> relacionados</w:t>
      </w:r>
      <w:bookmarkEnd w:id="45"/>
    </w:p>
    <w:p w14:paraId="0EAC85F6" w14:textId="5CB6B937" w:rsidR="00FC4BEF" w:rsidRDefault="00FC4BEF" w:rsidP="007418B6">
      <w:pPr>
        <w:spacing w:before="0" w:after="0"/>
      </w:pP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8D1CFB" w14:paraId="250A5241" w14:textId="77777777" w:rsidTr="00940A9A">
        <w:tc>
          <w:tcPr>
            <w:tcW w:w="1984" w:type="dxa"/>
            <w:shd w:val="clear" w:color="auto" w:fill="D9D9D9" w:themeFill="background1" w:themeFillShade="D9"/>
          </w:tcPr>
          <w:p w14:paraId="1E7324CA" w14:textId="77777777" w:rsidR="008D1CFB" w:rsidRPr="005A3CFE" w:rsidRDefault="008D1CFB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42572A9B" w14:textId="77777777" w:rsidR="008D1CFB" w:rsidRPr="005A3CFE" w:rsidRDefault="008D1CFB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8D1CFB" w14:paraId="40804FCC" w14:textId="77777777" w:rsidTr="00940A9A">
        <w:tc>
          <w:tcPr>
            <w:tcW w:w="1984" w:type="dxa"/>
          </w:tcPr>
          <w:p w14:paraId="18024834" w14:textId="174957C2" w:rsidR="008D1CFB" w:rsidRDefault="007D2A08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R01</w:t>
            </w:r>
            <w:r w:rsidR="00080E2D">
              <w:rPr>
                <w:rFonts w:ascii="Montserrat" w:hAnsi="Montserrat"/>
                <w:szCs w:val="20"/>
              </w:rPr>
              <w:t>4</w:t>
            </w:r>
          </w:p>
        </w:tc>
        <w:tc>
          <w:tcPr>
            <w:tcW w:w="6092" w:type="dxa"/>
          </w:tcPr>
          <w:p w14:paraId="2A98BC66" w14:textId="77777777" w:rsidR="008D1CFB" w:rsidRDefault="008D1CFB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Tooltips o textos de ayuda.</w:t>
            </w:r>
          </w:p>
        </w:tc>
      </w:tr>
      <w:tr w:rsidR="00852CE7" w14:paraId="21DFA730" w14:textId="77777777" w:rsidTr="00940A9A">
        <w:tc>
          <w:tcPr>
            <w:tcW w:w="1984" w:type="dxa"/>
          </w:tcPr>
          <w:p w14:paraId="40215207" w14:textId="41756695" w:rsidR="00852CE7" w:rsidRPr="005A3CFE" w:rsidRDefault="00080E2D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R037</w:t>
            </w:r>
          </w:p>
        </w:tc>
        <w:tc>
          <w:tcPr>
            <w:tcW w:w="6092" w:type="dxa"/>
          </w:tcPr>
          <w:p w14:paraId="5954B63A" w14:textId="7D7B1FA6" w:rsidR="00852CE7" w:rsidRDefault="00852CE7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Enviar Acuse de Unificación/Corrección por correo electrónico al Contribuyente.</w:t>
            </w:r>
          </w:p>
        </w:tc>
      </w:tr>
      <w:tr w:rsidR="008D1CFB" w14:paraId="395B49ED" w14:textId="77777777" w:rsidTr="00940A9A">
        <w:tc>
          <w:tcPr>
            <w:tcW w:w="1984" w:type="dxa"/>
          </w:tcPr>
          <w:p w14:paraId="15822E89" w14:textId="32E0739C" w:rsidR="008D1CFB" w:rsidRDefault="008D1CFB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080E2D">
              <w:rPr>
                <w:rFonts w:ascii="Montserrat" w:hAnsi="Montserrat"/>
                <w:szCs w:val="20"/>
              </w:rPr>
              <w:t>38</w:t>
            </w:r>
          </w:p>
        </w:tc>
        <w:tc>
          <w:tcPr>
            <w:tcW w:w="6092" w:type="dxa"/>
          </w:tcPr>
          <w:p w14:paraId="3E40070D" w14:textId="47D79C2F" w:rsidR="008D1CFB" w:rsidRDefault="004B5BC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 xml:space="preserve">Alertas o notificaciones automáticas al </w:t>
            </w:r>
            <w:r w:rsidR="006C1258">
              <w:rPr>
                <w:rFonts w:ascii="Montserrat" w:hAnsi="Montserrat"/>
                <w:sz w:val="20"/>
                <w:szCs w:val="20"/>
              </w:rPr>
              <w:t>C</w:t>
            </w:r>
            <w:r>
              <w:rPr>
                <w:rFonts w:ascii="Montserrat" w:hAnsi="Montserrat"/>
                <w:sz w:val="20"/>
                <w:szCs w:val="20"/>
              </w:rPr>
              <w:t>ontribuyente.</w:t>
            </w:r>
          </w:p>
        </w:tc>
      </w:tr>
      <w:tr w:rsidR="008D1CFB" w14:paraId="0E888CCF" w14:textId="77777777" w:rsidTr="00940A9A">
        <w:tc>
          <w:tcPr>
            <w:tcW w:w="1984" w:type="dxa"/>
          </w:tcPr>
          <w:p w14:paraId="58BC683C" w14:textId="7574B50E" w:rsidR="008D1CFB" w:rsidRPr="005A3CFE" w:rsidRDefault="00BF4ACA" w:rsidP="001D4DA6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R039</w:t>
            </w:r>
          </w:p>
        </w:tc>
        <w:tc>
          <w:tcPr>
            <w:tcW w:w="6092" w:type="dxa"/>
          </w:tcPr>
          <w:p w14:paraId="4EF7ABD9" w14:textId="59CC29E3" w:rsidR="008D1CFB" w:rsidRDefault="004B5BC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Domicilio fiscal ligado al C.P. de SEPOMEX.</w:t>
            </w:r>
          </w:p>
        </w:tc>
      </w:tr>
      <w:tr w:rsidR="008D1CFB" w14:paraId="459B6857" w14:textId="77777777" w:rsidTr="00940A9A">
        <w:tc>
          <w:tcPr>
            <w:tcW w:w="1984" w:type="dxa"/>
          </w:tcPr>
          <w:p w14:paraId="000158EC" w14:textId="18F20D0D" w:rsidR="008D1CFB" w:rsidRPr="005A3CFE" w:rsidRDefault="008D1CFB" w:rsidP="007D2A08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</w:rPr>
              <w:t>R0</w:t>
            </w:r>
            <w:r w:rsidR="007D2A08">
              <w:rPr>
                <w:rFonts w:ascii="Montserrat" w:hAnsi="Montserrat"/>
                <w:szCs w:val="20"/>
              </w:rPr>
              <w:t>4</w:t>
            </w:r>
            <w:r w:rsidR="00BF4ACA">
              <w:rPr>
                <w:rFonts w:ascii="Montserrat" w:hAnsi="Montserrat"/>
                <w:szCs w:val="20"/>
              </w:rPr>
              <w:t>0</w:t>
            </w:r>
          </w:p>
        </w:tc>
        <w:tc>
          <w:tcPr>
            <w:tcW w:w="6092" w:type="dxa"/>
          </w:tcPr>
          <w:p w14:paraId="4EBD0CA8" w14:textId="393402FD" w:rsidR="008D1CFB" w:rsidRDefault="004B5BCC" w:rsidP="001D4DA6">
            <w:pPr>
              <w:pStyle w:val="Prrafodelista"/>
              <w:ind w:left="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Carga de documentos antes de realizar el ajuste en el sistema.</w:t>
            </w:r>
          </w:p>
        </w:tc>
      </w:tr>
    </w:tbl>
    <w:p w14:paraId="68EC61A6" w14:textId="1B636999" w:rsidR="00FC4BEF" w:rsidRDefault="00FC4BEF" w:rsidP="007418B6">
      <w:pPr>
        <w:spacing w:before="0" w:after="0"/>
      </w:pPr>
    </w:p>
    <w:p w14:paraId="4FD6C336" w14:textId="3F7C462E" w:rsidR="004B5BCC" w:rsidRDefault="0067712B" w:rsidP="00940A9A">
      <w:pPr>
        <w:spacing w:before="0" w:after="0"/>
        <w:ind w:left="1134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requerimientos enlistados, consultar el Documento de Requerimientos correspondiente al Sprint 2</w:t>
      </w:r>
      <w:r w:rsidR="00CC3E79">
        <w:rPr>
          <w:rFonts w:ascii="Montserrat" w:hAnsi="Montserrat"/>
          <w:szCs w:val="20"/>
        </w:rPr>
        <w:t>.</w:t>
      </w:r>
    </w:p>
    <w:p w14:paraId="476C69CE" w14:textId="2523EA44" w:rsidR="004B5BCC" w:rsidRDefault="004B5BCC" w:rsidP="007418B6">
      <w:pPr>
        <w:spacing w:before="0" w:after="0"/>
      </w:pPr>
    </w:p>
    <w:p w14:paraId="6DDEF1CA" w14:textId="1CEED057" w:rsidR="004B5BCC" w:rsidRDefault="004B5BCC" w:rsidP="007418B6">
      <w:pPr>
        <w:spacing w:before="0" w:after="0"/>
      </w:pPr>
    </w:p>
    <w:p w14:paraId="10BB5A1F" w14:textId="7E7D19CB" w:rsidR="004B5BCC" w:rsidRDefault="004B5BCC" w:rsidP="007418B6">
      <w:pPr>
        <w:spacing w:before="0" w:after="0"/>
      </w:pPr>
    </w:p>
    <w:p w14:paraId="20538C57" w14:textId="403BA85E" w:rsidR="004B5BCC" w:rsidRDefault="004B5BCC" w:rsidP="007418B6">
      <w:pPr>
        <w:spacing w:before="0" w:after="0"/>
      </w:pPr>
    </w:p>
    <w:p w14:paraId="4BB6F1EB" w14:textId="446BA10F" w:rsidR="004B5BCC" w:rsidRDefault="004B5BCC" w:rsidP="007418B6">
      <w:pPr>
        <w:spacing w:before="0" w:after="0"/>
      </w:pPr>
    </w:p>
    <w:p w14:paraId="700E8A5F" w14:textId="78DF5B1D" w:rsidR="004B5BCC" w:rsidRDefault="004B5BCC" w:rsidP="007418B6">
      <w:pPr>
        <w:spacing w:before="0" w:after="0"/>
      </w:pPr>
    </w:p>
    <w:p w14:paraId="2BB76A70" w14:textId="367B0AC1" w:rsidR="004B5BCC" w:rsidRDefault="004B5BCC" w:rsidP="007418B6">
      <w:pPr>
        <w:spacing w:before="0" w:after="0"/>
      </w:pPr>
    </w:p>
    <w:p w14:paraId="29584D34" w14:textId="3B969B7B" w:rsidR="004B5BCC" w:rsidRDefault="004B5BCC" w:rsidP="007418B6">
      <w:pPr>
        <w:spacing w:before="0" w:after="0"/>
      </w:pPr>
    </w:p>
    <w:p w14:paraId="1BD7A47D" w14:textId="3ACE0AFB" w:rsidR="004B5BCC" w:rsidRDefault="004B5BCC" w:rsidP="007418B6">
      <w:pPr>
        <w:spacing w:before="0" w:after="0"/>
      </w:pPr>
    </w:p>
    <w:p w14:paraId="0D88022C" w14:textId="35C8144C" w:rsidR="004B5BCC" w:rsidRDefault="004B5BCC" w:rsidP="007418B6">
      <w:pPr>
        <w:spacing w:before="0" w:after="0"/>
      </w:pPr>
    </w:p>
    <w:p w14:paraId="57BF77EE" w14:textId="6768DADF" w:rsidR="004B5BCC" w:rsidRDefault="004B5BCC" w:rsidP="007418B6">
      <w:pPr>
        <w:spacing w:before="0" w:after="0"/>
      </w:pPr>
    </w:p>
    <w:p w14:paraId="3CA18F0E" w14:textId="1CF9D119" w:rsidR="004B5BCC" w:rsidRDefault="004B5BCC" w:rsidP="007418B6">
      <w:pPr>
        <w:spacing w:before="0" w:after="0"/>
      </w:pPr>
    </w:p>
    <w:p w14:paraId="36D76AB9" w14:textId="77777777" w:rsidR="004B5BCC" w:rsidRDefault="004B5BCC" w:rsidP="007418B6">
      <w:pPr>
        <w:spacing w:before="0" w:after="0"/>
      </w:pPr>
    </w:p>
    <w:p w14:paraId="421164B9" w14:textId="5E8EB223" w:rsidR="00FC4BEF" w:rsidRDefault="00FC4BEF" w:rsidP="007418B6">
      <w:pPr>
        <w:spacing w:before="0" w:after="0"/>
      </w:pPr>
    </w:p>
    <w:p w14:paraId="0323D32C" w14:textId="77777777" w:rsidR="00CC3E79" w:rsidRDefault="00CC3E79" w:rsidP="007418B6">
      <w:pPr>
        <w:spacing w:before="0" w:after="0"/>
      </w:pPr>
    </w:p>
    <w:p w14:paraId="1068E0EE" w14:textId="77777777" w:rsidR="00CC3E79" w:rsidRDefault="00CC3E79" w:rsidP="007418B6">
      <w:pPr>
        <w:spacing w:before="0" w:after="0"/>
      </w:pPr>
    </w:p>
    <w:p w14:paraId="2289C8CE" w14:textId="77777777" w:rsidR="00CC3E79" w:rsidRDefault="00CC3E79" w:rsidP="007418B6">
      <w:pPr>
        <w:spacing w:before="0" w:after="0"/>
      </w:pPr>
    </w:p>
    <w:p w14:paraId="1AE9561D" w14:textId="77777777" w:rsidR="00CC3E79" w:rsidRDefault="00CC3E79" w:rsidP="007418B6">
      <w:pPr>
        <w:spacing w:before="0" w:after="0"/>
      </w:pPr>
    </w:p>
    <w:p w14:paraId="049950C2" w14:textId="77777777" w:rsidR="00CC3E79" w:rsidRDefault="00CC3E79" w:rsidP="007418B6">
      <w:pPr>
        <w:spacing w:before="0" w:after="0"/>
      </w:pPr>
    </w:p>
    <w:p w14:paraId="08BBDB20" w14:textId="77777777" w:rsidR="00CC3E79" w:rsidRDefault="00CC3E79" w:rsidP="007418B6">
      <w:pPr>
        <w:spacing w:before="0" w:after="0"/>
      </w:pPr>
    </w:p>
    <w:p w14:paraId="29D21A64" w14:textId="77777777" w:rsidR="00CC3E79" w:rsidRDefault="00CC3E79" w:rsidP="007418B6">
      <w:pPr>
        <w:spacing w:before="0" w:after="0"/>
      </w:pPr>
    </w:p>
    <w:p w14:paraId="7C4B37E8" w14:textId="77777777" w:rsidR="00CC3E79" w:rsidRDefault="00CC3E79" w:rsidP="007418B6">
      <w:pPr>
        <w:spacing w:before="0" w:after="0"/>
      </w:pPr>
    </w:p>
    <w:p w14:paraId="6CACA75B" w14:textId="77777777" w:rsidR="00CC3E79" w:rsidRDefault="00CC3E79" w:rsidP="007418B6">
      <w:pPr>
        <w:spacing w:before="0" w:after="0"/>
      </w:pPr>
    </w:p>
    <w:p w14:paraId="369D3370" w14:textId="77777777" w:rsidR="00CC3E79" w:rsidRDefault="00CC3E79" w:rsidP="007418B6">
      <w:pPr>
        <w:spacing w:before="0" w:after="0"/>
      </w:pPr>
    </w:p>
    <w:p w14:paraId="47CB2063" w14:textId="77777777" w:rsidR="00CC3E79" w:rsidRDefault="00CC3E79" w:rsidP="007418B6">
      <w:pPr>
        <w:spacing w:before="0" w:after="0"/>
      </w:pPr>
    </w:p>
    <w:p w14:paraId="56A6417E" w14:textId="77777777" w:rsidR="00CC3E79" w:rsidRDefault="00CC3E79" w:rsidP="007418B6">
      <w:pPr>
        <w:spacing w:before="0" w:after="0"/>
      </w:pPr>
    </w:p>
    <w:p w14:paraId="432B5C36" w14:textId="77777777" w:rsidR="00CC3E79" w:rsidRDefault="00CC3E79" w:rsidP="007418B6">
      <w:pPr>
        <w:spacing w:before="0" w:after="0"/>
      </w:pPr>
    </w:p>
    <w:p w14:paraId="717D4A7F" w14:textId="77777777" w:rsidR="00CC3E79" w:rsidRDefault="00CC3E79" w:rsidP="007418B6">
      <w:pPr>
        <w:spacing w:before="0" w:after="0"/>
      </w:pPr>
    </w:p>
    <w:p w14:paraId="07B4D786" w14:textId="207B4F91" w:rsidR="008A4D74" w:rsidRPr="009053F2" w:rsidRDefault="008A4D74" w:rsidP="00E037A2">
      <w:pPr>
        <w:pStyle w:val="EstiloTtulo1Antes6ptoDespus3ptoInterlineadoMn"/>
        <w:numPr>
          <w:ilvl w:val="1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6" w:name="_Toc180490513"/>
      <w:r>
        <w:rPr>
          <w:rFonts w:ascii="Montserrat" w:hAnsi="Montserrat"/>
          <w:sz w:val="20"/>
          <w:lang w:val="es-MX"/>
        </w:rPr>
        <w:lastRenderedPageBreak/>
        <w:t>Funcionalidad 6. Avisos fiscales</w:t>
      </w:r>
      <w:bookmarkEnd w:id="46"/>
      <w:r>
        <w:rPr>
          <w:rFonts w:ascii="Montserrat" w:hAnsi="Montserrat"/>
          <w:sz w:val="20"/>
          <w:lang w:val="es-MX"/>
        </w:rPr>
        <w:t xml:space="preserve"> </w:t>
      </w:r>
    </w:p>
    <w:p w14:paraId="3FBCEC26" w14:textId="77777777" w:rsidR="008A4D74" w:rsidRPr="009053F2" w:rsidRDefault="008A4D74" w:rsidP="00CC3E79">
      <w:pPr>
        <w:spacing w:before="0" w:after="0" w:line="360" w:lineRule="auto"/>
        <w:rPr>
          <w:lang w:val="es-MX"/>
        </w:rPr>
      </w:pPr>
    </w:p>
    <w:p w14:paraId="4DBC37AF" w14:textId="48797C6A" w:rsidR="008A4D74" w:rsidRDefault="008A4D74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7" w:name="_Toc180490514"/>
      <w:r w:rsidRPr="009053F2">
        <w:rPr>
          <w:rFonts w:ascii="Montserrat" w:hAnsi="Montserrat"/>
          <w:sz w:val="20"/>
          <w:lang w:val="es-MX"/>
        </w:rPr>
        <w:t>Objetivo</w:t>
      </w:r>
      <w:bookmarkEnd w:id="47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4D34793D" w14:textId="77777777" w:rsidR="00CC3E79" w:rsidRDefault="00CC3E79" w:rsidP="00F85F44">
      <w:pPr>
        <w:spacing w:before="0" w:after="0" w:line="240" w:lineRule="auto"/>
        <w:rPr>
          <w:lang w:val="es-MX"/>
        </w:rPr>
      </w:pPr>
    </w:p>
    <w:p w14:paraId="5FE6E3A8" w14:textId="6226F69D" w:rsidR="00A028B8" w:rsidRPr="00CC3E79" w:rsidRDefault="009A432D" w:rsidP="00940A9A">
      <w:pPr>
        <w:ind w:left="720"/>
        <w:rPr>
          <w:rFonts w:ascii="Montserrat" w:hAnsi="Montserrat"/>
          <w:lang w:val="es-MX"/>
        </w:rPr>
      </w:pPr>
      <w:r w:rsidRPr="00CC3E79">
        <w:rPr>
          <w:rFonts w:ascii="Montserrat" w:hAnsi="Montserrat"/>
          <w:lang w:val="es-MX"/>
        </w:rPr>
        <w:t xml:space="preserve">Dar atención a </w:t>
      </w:r>
      <w:r w:rsidR="00AE2219" w:rsidRPr="00CC3E79">
        <w:rPr>
          <w:rFonts w:ascii="Montserrat" w:hAnsi="Montserrat"/>
          <w:lang w:val="es-MX"/>
        </w:rPr>
        <w:t>las solicitudes de</w:t>
      </w:r>
      <w:r w:rsidR="00DC6F9F" w:rsidRPr="00CC3E79">
        <w:rPr>
          <w:rFonts w:ascii="Montserrat" w:hAnsi="Montserrat"/>
          <w:lang w:val="es-MX"/>
        </w:rPr>
        <w:t xml:space="preserve"> aviso</w:t>
      </w:r>
      <w:r w:rsidR="00AE2219" w:rsidRPr="00CC3E79">
        <w:rPr>
          <w:rFonts w:ascii="Montserrat" w:hAnsi="Montserrat"/>
          <w:lang w:val="es-MX"/>
        </w:rPr>
        <w:t xml:space="preserve">s fiscales que presentan los </w:t>
      </w:r>
      <w:r w:rsidR="006C1258" w:rsidRPr="00CC3E79">
        <w:rPr>
          <w:rFonts w:ascii="Montserrat" w:hAnsi="Montserrat"/>
          <w:lang w:val="es-MX"/>
        </w:rPr>
        <w:t>C</w:t>
      </w:r>
      <w:r w:rsidR="001C091E" w:rsidRPr="00CC3E79">
        <w:rPr>
          <w:rFonts w:ascii="Montserrat" w:hAnsi="Montserrat"/>
          <w:lang w:val="es-MX"/>
        </w:rPr>
        <w:t>ontribuyentes y</w:t>
      </w:r>
      <w:r w:rsidR="00F754C9" w:rsidRPr="00CC3E79">
        <w:rPr>
          <w:rFonts w:ascii="Montserrat" w:hAnsi="Montserrat"/>
          <w:lang w:val="es-MX"/>
        </w:rPr>
        <w:t xml:space="preserve"> ejecutar </w:t>
      </w:r>
      <w:r w:rsidR="0096540E" w:rsidRPr="00CC3E79">
        <w:rPr>
          <w:rFonts w:ascii="Montserrat" w:hAnsi="Montserrat"/>
          <w:lang w:val="es-MX"/>
        </w:rPr>
        <w:t xml:space="preserve">la aplicación en el </w:t>
      </w:r>
      <w:r w:rsidR="00F754C9" w:rsidRPr="00CC3E79">
        <w:rPr>
          <w:rFonts w:ascii="Montserrat" w:hAnsi="Montserrat"/>
          <w:lang w:val="es-MX"/>
        </w:rPr>
        <w:t>sistema según el tipo de aviso.</w:t>
      </w:r>
    </w:p>
    <w:p w14:paraId="55ED9E3E" w14:textId="77777777" w:rsidR="009A432D" w:rsidRPr="00CC3E79" w:rsidRDefault="009A432D" w:rsidP="00F85F44">
      <w:pPr>
        <w:spacing w:before="0" w:after="0" w:line="240" w:lineRule="auto"/>
        <w:rPr>
          <w:rFonts w:ascii="Montserrat" w:hAnsi="Montserrat"/>
          <w:lang w:val="es-MX"/>
        </w:rPr>
      </w:pPr>
    </w:p>
    <w:p w14:paraId="48B11229" w14:textId="1F4C20F5" w:rsidR="008A4D74" w:rsidRDefault="008A4D74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8" w:name="_Toc180490515"/>
      <w:r w:rsidRPr="00FC4BEF">
        <w:rPr>
          <w:rFonts w:ascii="Montserrat" w:hAnsi="Montserrat"/>
          <w:sz w:val="20"/>
          <w:lang w:val="es-MX"/>
        </w:rPr>
        <w:t>Entradas / Proveedor</w:t>
      </w:r>
      <w:bookmarkEnd w:id="48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469910C6" w14:textId="7925577D" w:rsidR="001C091E" w:rsidRDefault="001C091E" w:rsidP="00F85F44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9072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310"/>
      </w:tblGrid>
      <w:tr w:rsidR="001C091E" w14:paraId="45C6CDB4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272B5AE9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54B5B6F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310" w:type="dxa"/>
            <w:shd w:val="clear" w:color="auto" w:fill="D9D9D9" w:themeFill="background1" w:themeFillShade="D9"/>
          </w:tcPr>
          <w:p w14:paraId="76FF9367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C091E" w14:paraId="5EF32656" w14:textId="77777777" w:rsidTr="00940A9A">
        <w:trPr>
          <w:trHeight w:val="808"/>
        </w:trPr>
        <w:tc>
          <w:tcPr>
            <w:tcW w:w="2867" w:type="dxa"/>
          </w:tcPr>
          <w:p w14:paraId="5B4F5CBA" w14:textId="5AC34FFD" w:rsidR="001C091E" w:rsidRPr="00AD3DDB" w:rsidRDefault="001C091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Documentos solicitados al </w:t>
            </w:r>
            <w:r w:rsidR="006C1258" w:rsidRPr="00AD3DDB">
              <w:rPr>
                <w:rFonts w:ascii="Montserrat" w:hAnsi="Montserrat"/>
                <w:bCs/>
                <w:lang w:val="es-MX"/>
              </w:rPr>
              <w:t>C</w:t>
            </w:r>
            <w:r w:rsidRPr="00AD3DDB">
              <w:rPr>
                <w:rFonts w:ascii="Montserrat" w:hAnsi="Montserrat"/>
                <w:bCs/>
                <w:lang w:val="es-MX"/>
              </w:rPr>
              <w:t>ontribuyente conforme a cada tipo de aviso.</w:t>
            </w:r>
          </w:p>
        </w:tc>
        <w:tc>
          <w:tcPr>
            <w:tcW w:w="2895" w:type="dxa"/>
          </w:tcPr>
          <w:p w14:paraId="0EA52257" w14:textId="77777777" w:rsidR="001C091E" w:rsidRPr="00AD3DDB" w:rsidRDefault="001C091E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Contribuyente.</w:t>
            </w:r>
          </w:p>
        </w:tc>
        <w:tc>
          <w:tcPr>
            <w:tcW w:w="3310" w:type="dxa"/>
          </w:tcPr>
          <w:p w14:paraId="0F2D7BCD" w14:textId="3E66F06A" w:rsidR="001C091E" w:rsidRPr="00AD3DDB" w:rsidRDefault="001C091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Documentos físicos para cotejo del Asesor.</w:t>
            </w:r>
          </w:p>
        </w:tc>
      </w:tr>
    </w:tbl>
    <w:p w14:paraId="1826E4FC" w14:textId="77777777" w:rsidR="001C091E" w:rsidRDefault="001C091E" w:rsidP="00AD3DDB">
      <w:pPr>
        <w:rPr>
          <w:lang w:val="es-MX"/>
        </w:rPr>
      </w:pPr>
    </w:p>
    <w:p w14:paraId="4C1283B7" w14:textId="77777777" w:rsidR="008A4D74" w:rsidRDefault="008A4D74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49" w:name="_Toc180490516"/>
      <w:r w:rsidRPr="00FC4BEF">
        <w:rPr>
          <w:rFonts w:ascii="Montserrat" w:hAnsi="Montserrat"/>
          <w:sz w:val="20"/>
          <w:lang w:val="es-MX"/>
        </w:rPr>
        <w:t>Resultados / Cliente</w:t>
      </w:r>
      <w:bookmarkEnd w:id="49"/>
    </w:p>
    <w:p w14:paraId="7D53CEA1" w14:textId="77777777" w:rsidR="008A4D74" w:rsidRDefault="008A4D74" w:rsidP="00F85F44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9072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310"/>
      </w:tblGrid>
      <w:tr w:rsidR="001C091E" w14:paraId="46FEA575" w14:textId="77777777" w:rsidTr="00940A9A">
        <w:tc>
          <w:tcPr>
            <w:tcW w:w="2867" w:type="dxa"/>
            <w:shd w:val="clear" w:color="auto" w:fill="D9D9D9" w:themeFill="background1" w:themeFillShade="D9"/>
          </w:tcPr>
          <w:p w14:paraId="2211FC93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27134D19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310" w:type="dxa"/>
            <w:shd w:val="clear" w:color="auto" w:fill="D9D9D9" w:themeFill="background1" w:themeFillShade="D9"/>
          </w:tcPr>
          <w:p w14:paraId="2A818CAD" w14:textId="77777777" w:rsidR="001C091E" w:rsidRPr="00AD3DDB" w:rsidRDefault="001C091E" w:rsidP="00AD3DDB">
            <w:pPr>
              <w:rPr>
                <w:rFonts w:ascii="Montserrat" w:hAnsi="Montserrat"/>
                <w:b/>
                <w:lang w:val="es-MX"/>
              </w:rPr>
            </w:pPr>
            <w:r w:rsidRPr="00AD3DDB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1C091E" w14:paraId="224BD400" w14:textId="77777777" w:rsidTr="00940A9A">
        <w:tc>
          <w:tcPr>
            <w:tcW w:w="2867" w:type="dxa"/>
          </w:tcPr>
          <w:p w14:paraId="321E66D3" w14:textId="55981FB6" w:rsidR="001C091E" w:rsidRPr="00AD3DDB" w:rsidRDefault="001C091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Cambio aplicado en el sistema conforme al </w:t>
            </w:r>
            <w:r w:rsidR="004B2F77" w:rsidRPr="00AD3DDB">
              <w:rPr>
                <w:rFonts w:ascii="Montserrat" w:hAnsi="Montserrat"/>
                <w:bCs/>
                <w:lang w:val="es-MX"/>
              </w:rPr>
              <w:t>tipo de aviso</w:t>
            </w:r>
            <w:r w:rsidRPr="00AD3DDB">
              <w:rPr>
                <w:rFonts w:ascii="Montserrat" w:hAnsi="Montserrat"/>
                <w:bCs/>
                <w:lang w:val="es-MX"/>
              </w:rPr>
              <w:t>.</w:t>
            </w:r>
          </w:p>
          <w:p w14:paraId="535B8704" w14:textId="42593A83" w:rsidR="001C091E" w:rsidRPr="00AD3DDB" w:rsidRDefault="001C091E" w:rsidP="00AD3DDB">
            <w:pPr>
              <w:rPr>
                <w:rFonts w:ascii="Montserrat" w:hAnsi="Montserrat"/>
                <w:bCs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Formato de aviso de cambio “FIREC”.</w:t>
            </w:r>
          </w:p>
        </w:tc>
        <w:tc>
          <w:tcPr>
            <w:tcW w:w="2895" w:type="dxa"/>
          </w:tcPr>
          <w:p w14:paraId="79578089" w14:textId="77777777" w:rsidR="001C091E" w:rsidRPr="00AD3DDB" w:rsidRDefault="001C091E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Contribuyente.</w:t>
            </w:r>
          </w:p>
          <w:p w14:paraId="2CEB110A" w14:textId="77777777" w:rsidR="001C091E" w:rsidRPr="00AD3DDB" w:rsidRDefault="001C091E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Área de Ingresos.</w:t>
            </w:r>
          </w:p>
        </w:tc>
        <w:tc>
          <w:tcPr>
            <w:tcW w:w="3310" w:type="dxa"/>
          </w:tcPr>
          <w:p w14:paraId="50F97D7B" w14:textId="296BAC56" w:rsidR="001C091E" w:rsidRPr="00AD3DDB" w:rsidRDefault="001C091E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 xml:space="preserve">Datos del </w:t>
            </w:r>
            <w:r w:rsidR="006C1258" w:rsidRPr="00AD3DDB">
              <w:rPr>
                <w:rFonts w:ascii="Montserrat" w:hAnsi="Montserrat"/>
                <w:bCs/>
                <w:lang w:val="es-MX"/>
              </w:rPr>
              <w:t>C</w:t>
            </w:r>
            <w:r w:rsidRPr="00AD3DDB">
              <w:rPr>
                <w:rFonts w:ascii="Montserrat" w:hAnsi="Montserrat"/>
                <w:bCs/>
                <w:lang w:val="es-MX"/>
              </w:rPr>
              <w:t xml:space="preserve">ontribuyente actualizado en el sistema. Y expediente escaneado y cargado en el sistema. </w:t>
            </w:r>
          </w:p>
          <w:p w14:paraId="0E4FB127" w14:textId="4E410C89" w:rsidR="001C091E" w:rsidRPr="00AD3DDB" w:rsidRDefault="004B2F77" w:rsidP="00AD3DDB">
            <w:pPr>
              <w:rPr>
                <w:rFonts w:ascii="Montserrat" w:hAnsi="Montserrat"/>
                <w:lang w:val="es-MX"/>
              </w:rPr>
            </w:pPr>
            <w:r w:rsidRPr="00AD3DDB">
              <w:rPr>
                <w:rFonts w:ascii="Montserrat" w:hAnsi="Montserrat"/>
                <w:bCs/>
                <w:lang w:val="es-MX"/>
              </w:rPr>
              <w:t>Formato de aviso FIREC</w:t>
            </w:r>
            <w:r w:rsidR="001C091E" w:rsidRPr="00AD3DDB">
              <w:rPr>
                <w:rFonts w:ascii="Montserrat" w:hAnsi="Montserrat"/>
                <w:bCs/>
                <w:lang w:val="es-MX"/>
              </w:rPr>
              <w:t xml:space="preserve">: Formato impreso que se </w:t>
            </w:r>
            <w:r w:rsidRPr="00AD3DDB">
              <w:rPr>
                <w:rFonts w:ascii="Montserrat" w:hAnsi="Montserrat"/>
                <w:bCs/>
                <w:lang w:val="es-MX"/>
              </w:rPr>
              <w:t xml:space="preserve">entrega </w:t>
            </w:r>
            <w:r w:rsidR="001C091E" w:rsidRPr="00AD3DDB">
              <w:rPr>
                <w:rFonts w:ascii="Montserrat" w:hAnsi="Montserrat"/>
                <w:bCs/>
                <w:lang w:val="es-MX"/>
              </w:rPr>
              <w:t>al Contribuyente.</w:t>
            </w:r>
          </w:p>
        </w:tc>
      </w:tr>
    </w:tbl>
    <w:p w14:paraId="132AFDD0" w14:textId="3B4E44A3" w:rsidR="008A4D74" w:rsidRDefault="008A4D74" w:rsidP="00940A9A">
      <w:pPr>
        <w:spacing w:line="240" w:lineRule="auto"/>
        <w:rPr>
          <w:rFonts w:ascii="Montserrat" w:hAnsi="Montserrat"/>
          <w:b/>
          <w:bCs/>
          <w:kern w:val="32"/>
          <w:szCs w:val="20"/>
          <w:lang w:val="es-MX"/>
        </w:rPr>
      </w:pPr>
    </w:p>
    <w:p w14:paraId="7357C9D5" w14:textId="77777777" w:rsidR="008A4D74" w:rsidRDefault="008A4D74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50" w:name="_Toc180490517"/>
      <w:r w:rsidRPr="00FC4BEF">
        <w:rPr>
          <w:rFonts w:ascii="Montserrat" w:hAnsi="Montserrat"/>
          <w:sz w:val="20"/>
          <w:lang w:val="es-MX"/>
        </w:rPr>
        <w:t>Diagrama</w:t>
      </w:r>
      <w:bookmarkEnd w:id="50"/>
    </w:p>
    <w:p w14:paraId="79AE4EF0" w14:textId="77777777" w:rsidR="003F64D7" w:rsidRDefault="003F64D7" w:rsidP="003F64D7">
      <w:pPr>
        <w:pStyle w:val="EstiloTtulo1Antes6ptoDespus3ptoInterlineadoMn"/>
        <w:numPr>
          <w:ilvl w:val="0"/>
          <w:numId w:val="0"/>
        </w:numPr>
        <w:spacing w:before="0" w:after="0"/>
        <w:ind w:left="1440"/>
        <w:rPr>
          <w:rFonts w:ascii="Montserrat" w:hAnsi="Montserrat"/>
          <w:sz w:val="20"/>
          <w:lang w:val="es-MX"/>
        </w:rPr>
      </w:pPr>
    </w:p>
    <w:p w14:paraId="58FA146A" w14:textId="34D56AFB" w:rsidR="004B2F77" w:rsidRPr="007517AC" w:rsidRDefault="004B2F77" w:rsidP="00940A9A">
      <w:pPr>
        <w:ind w:left="720"/>
        <w:rPr>
          <w:rFonts w:ascii="Montserrat" w:hAnsi="Montserrat"/>
          <w:bCs/>
          <w:lang w:val="es-MX"/>
        </w:rPr>
      </w:pPr>
      <w:r w:rsidRPr="007517AC">
        <w:rPr>
          <w:rFonts w:ascii="Montserrat" w:hAnsi="Montserrat"/>
          <w:bCs/>
          <w:lang w:val="es-MX"/>
        </w:rPr>
        <w:t>El Contribuyente una vez que ha detectado la necesidad de hacer una actualización de sus datos o aclaraciones debe presentarse en algún Centro de Atención al Usuario para realizar la solicitud.</w:t>
      </w:r>
      <w:r w:rsidR="00450112" w:rsidRPr="007517AC">
        <w:rPr>
          <w:rFonts w:ascii="Montserrat" w:hAnsi="Montserrat"/>
          <w:bCs/>
          <w:lang w:val="es-MX"/>
        </w:rPr>
        <w:t xml:space="preserve"> Los tipos de aviso que pueden presentarse son los siguientes:</w:t>
      </w:r>
    </w:p>
    <w:p w14:paraId="7A75FF9D" w14:textId="20FC71D0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Cambio de nombre o denominación o razón social.</w:t>
      </w:r>
    </w:p>
    <w:p w14:paraId="0FA6FDE0" w14:textId="3BCC910D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Cambio de domicilio fiscal.</w:t>
      </w:r>
    </w:p>
    <w:p w14:paraId="31E57A0D" w14:textId="7BBB9AB3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Cambio de representante legal.</w:t>
      </w:r>
    </w:p>
    <w:p w14:paraId="672AC90D" w14:textId="567AA567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Apertura de establecimiento o locales.</w:t>
      </w:r>
    </w:p>
    <w:p w14:paraId="3A28462C" w14:textId="7D064EB1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Aumento de obligaciones.</w:t>
      </w:r>
    </w:p>
    <w:p w14:paraId="7605E02C" w14:textId="62C812B3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Disminución de obligaciones.</w:t>
      </w:r>
    </w:p>
    <w:p w14:paraId="30824840" w14:textId="4193FFEF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Suspensión de actividades.</w:t>
      </w:r>
    </w:p>
    <w:p w14:paraId="65CE4831" w14:textId="6B484BBE" w:rsidR="00450112" w:rsidRPr="007517AC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sz w:val="20"/>
          <w:szCs w:val="20"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>Reanudación de actividades.</w:t>
      </w:r>
    </w:p>
    <w:p w14:paraId="4F8EA545" w14:textId="2271B12C" w:rsidR="00450112" w:rsidRPr="00987CC3" w:rsidRDefault="00450112" w:rsidP="00940A9A">
      <w:pPr>
        <w:pStyle w:val="Prrafodelista"/>
        <w:numPr>
          <w:ilvl w:val="0"/>
          <w:numId w:val="28"/>
        </w:numPr>
        <w:ind w:left="1440"/>
        <w:rPr>
          <w:rFonts w:ascii="Montserrat" w:hAnsi="Montserrat"/>
          <w:bCs/>
          <w:lang w:val="es-MX"/>
        </w:rPr>
      </w:pPr>
      <w:r w:rsidRPr="007517AC">
        <w:rPr>
          <w:rFonts w:ascii="Montserrat" w:hAnsi="Montserrat"/>
          <w:bCs/>
          <w:sz w:val="20"/>
          <w:szCs w:val="20"/>
          <w:lang w:val="es-MX"/>
        </w:rPr>
        <w:t xml:space="preserve">Cancelación en el </w:t>
      </w:r>
      <w:r w:rsidR="006C1258" w:rsidRPr="007517AC">
        <w:rPr>
          <w:rFonts w:ascii="Montserrat" w:hAnsi="Montserrat"/>
          <w:bCs/>
          <w:sz w:val="20"/>
          <w:szCs w:val="20"/>
          <w:lang w:val="es-MX"/>
        </w:rPr>
        <w:t>R</w:t>
      </w:r>
      <w:r w:rsidRPr="007517AC">
        <w:rPr>
          <w:rFonts w:ascii="Montserrat" w:hAnsi="Montserrat"/>
          <w:bCs/>
          <w:sz w:val="20"/>
          <w:szCs w:val="20"/>
          <w:lang w:val="es-MX"/>
        </w:rPr>
        <w:t xml:space="preserve">egistro </w:t>
      </w:r>
      <w:r w:rsidR="006C1258" w:rsidRPr="007517AC">
        <w:rPr>
          <w:rFonts w:ascii="Montserrat" w:hAnsi="Montserrat"/>
          <w:bCs/>
          <w:sz w:val="20"/>
          <w:szCs w:val="20"/>
          <w:lang w:val="es-MX"/>
        </w:rPr>
        <w:t>E</w:t>
      </w:r>
      <w:r w:rsidRPr="007517AC">
        <w:rPr>
          <w:rFonts w:ascii="Montserrat" w:hAnsi="Montserrat"/>
          <w:bCs/>
          <w:sz w:val="20"/>
          <w:szCs w:val="20"/>
          <w:lang w:val="es-MX"/>
        </w:rPr>
        <w:t xml:space="preserve">statal de </w:t>
      </w:r>
      <w:r w:rsidR="006C1258" w:rsidRPr="007517AC">
        <w:rPr>
          <w:rFonts w:ascii="Montserrat" w:hAnsi="Montserrat"/>
          <w:bCs/>
          <w:sz w:val="20"/>
          <w:szCs w:val="20"/>
          <w:lang w:val="es-MX"/>
        </w:rPr>
        <w:t>C</w:t>
      </w:r>
      <w:r w:rsidRPr="007517AC">
        <w:rPr>
          <w:rFonts w:ascii="Montserrat" w:hAnsi="Montserrat"/>
          <w:bCs/>
          <w:sz w:val="20"/>
          <w:szCs w:val="20"/>
          <w:lang w:val="es-MX"/>
        </w:rPr>
        <w:t>ontribuyentes.</w:t>
      </w:r>
    </w:p>
    <w:p w14:paraId="3911FC6A" w14:textId="41781EC7" w:rsidR="00450112" w:rsidRPr="007517AC" w:rsidRDefault="00450112" w:rsidP="00940A9A">
      <w:pPr>
        <w:ind w:left="1080"/>
        <w:rPr>
          <w:rFonts w:ascii="Montserrat" w:hAnsi="Montserrat"/>
          <w:bCs/>
          <w:lang w:val="es-MX"/>
        </w:rPr>
      </w:pPr>
      <w:r w:rsidRPr="007517AC">
        <w:rPr>
          <w:rFonts w:ascii="Montserrat" w:hAnsi="Montserrat"/>
          <w:bCs/>
          <w:lang w:val="es-MX"/>
        </w:rPr>
        <w:lastRenderedPageBreak/>
        <w:t>El Asesor determina el tipo de aviso y conforme a eso solicita los documentos necesarios al Contribuyente. Verifica la documentación e ingresa al sistema SIOX</w:t>
      </w:r>
      <w:r w:rsidR="00AE1753" w:rsidRPr="007517AC">
        <w:rPr>
          <w:rFonts w:ascii="Montserrat" w:hAnsi="Montserrat"/>
          <w:bCs/>
          <w:lang w:val="es-MX"/>
        </w:rPr>
        <w:t>, realiza la búsqueda por RFC y aplica el cambio lo ejecuta en el sistema.</w:t>
      </w:r>
    </w:p>
    <w:p w14:paraId="38418C23" w14:textId="0B153301" w:rsidR="00AE1753" w:rsidRPr="004B2F77" w:rsidRDefault="00AE1753" w:rsidP="00940A9A">
      <w:pPr>
        <w:ind w:left="1080"/>
        <w:rPr>
          <w:b/>
          <w:bCs/>
          <w:lang w:val="es-MX"/>
        </w:rPr>
      </w:pPr>
      <w:r w:rsidRPr="007517AC">
        <w:rPr>
          <w:rFonts w:ascii="Montserrat" w:hAnsi="Montserrat"/>
          <w:bCs/>
          <w:lang w:val="es-MX"/>
        </w:rPr>
        <w:t>El sistema generará una vista previa y el Asesor imprime Formato de Aviso del cambio “FIREC”</w:t>
      </w:r>
      <w:r w:rsidR="007517AC">
        <w:rPr>
          <w:rFonts w:ascii="Montserrat" w:hAnsi="Montserrat"/>
          <w:bCs/>
          <w:lang w:val="es-MX"/>
        </w:rPr>
        <w:t xml:space="preserve"> (</w:t>
      </w:r>
      <w:r w:rsidR="007517AC" w:rsidRPr="007517AC">
        <w:rPr>
          <w:rFonts w:ascii="Montserrat" w:hAnsi="Montserrat"/>
          <w:b/>
          <w:bCs/>
          <w:lang w:val="es-MX"/>
        </w:rPr>
        <w:t xml:space="preserve">Ver Diagrama </w:t>
      </w:r>
      <w:r w:rsidR="00F85F44">
        <w:rPr>
          <w:rFonts w:ascii="Montserrat" w:hAnsi="Montserrat"/>
          <w:b/>
          <w:bCs/>
          <w:lang w:val="es-MX"/>
        </w:rPr>
        <w:t>9</w:t>
      </w:r>
      <w:r w:rsidR="007517AC">
        <w:rPr>
          <w:rFonts w:ascii="Montserrat" w:hAnsi="Montserrat"/>
          <w:bCs/>
          <w:lang w:val="es-MX"/>
        </w:rPr>
        <w:t>)</w:t>
      </w:r>
      <w:r w:rsidRPr="007517AC">
        <w:rPr>
          <w:rFonts w:ascii="Montserrat" w:hAnsi="Montserrat"/>
          <w:bCs/>
          <w:lang w:val="es-MX"/>
        </w:rPr>
        <w:t>.</w:t>
      </w:r>
    </w:p>
    <w:p w14:paraId="7C7FEC3F" w14:textId="09D8A5E0" w:rsidR="008A4D74" w:rsidRDefault="0074793C" w:rsidP="00C62666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99C4CF3" wp14:editId="028D9384">
            <wp:extent cx="3877126" cy="5260769"/>
            <wp:effectExtent l="19050" t="19050" r="28575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979" r="2707" b="2319"/>
                    <a:stretch/>
                  </pic:blipFill>
                  <pic:spPr bwMode="auto">
                    <a:xfrm>
                      <a:off x="0" y="0"/>
                      <a:ext cx="3917622" cy="5315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86AEE" w14:textId="3029A2A3" w:rsidR="007517AC" w:rsidRDefault="007517AC" w:rsidP="00C62666">
      <w:pPr>
        <w:spacing w:before="0" w:after="0" w:line="240" w:lineRule="auto"/>
        <w:jc w:val="center"/>
        <w:rPr>
          <w:lang w:val="es-MX"/>
        </w:rPr>
      </w:pPr>
      <w:r w:rsidRPr="007517AC">
        <w:rPr>
          <w:rFonts w:ascii="Montserrat" w:hAnsi="Montserrat"/>
          <w:b/>
          <w:bCs/>
          <w:lang w:val="es-MX"/>
        </w:rPr>
        <w:t xml:space="preserve">Diagrama </w:t>
      </w:r>
      <w:r w:rsidR="00F85F44">
        <w:rPr>
          <w:rFonts w:ascii="Montserrat" w:hAnsi="Montserrat"/>
          <w:b/>
          <w:bCs/>
          <w:lang w:val="es-MX"/>
        </w:rPr>
        <w:t>9</w:t>
      </w:r>
      <w:r>
        <w:rPr>
          <w:rFonts w:ascii="Montserrat" w:hAnsi="Montserrat"/>
          <w:b/>
          <w:bCs/>
          <w:lang w:val="es-MX"/>
        </w:rPr>
        <w:t>.</w:t>
      </w:r>
      <w:r w:rsidR="00C62666">
        <w:rPr>
          <w:rFonts w:ascii="Montserrat" w:hAnsi="Montserrat"/>
          <w:b/>
          <w:bCs/>
          <w:lang w:val="es-MX"/>
        </w:rPr>
        <w:t xml:space="preserve"> Aviso Fiscal</w:t>
      </w:r>
    </w:p>
    <w:p w14:paraId="6A7C6684" w14:textId="2E371DFE" w:rsidR="008A4D74" w:rsidRPr="00E03D68" w:rsidRDefault="008A4D74" w:rsidP="008A4D74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52F774D" w14:textId="3A248A35" w:rsidR="008A4D74" w:rsidRDefault="00987CC3" w:rsidP="0074793C">
      <w:pPr>
        <w:jc w:val="left"/>
        <w:rPr>
          <w:lang w:val="es-MX"/>
        </w:rPr>
      </w:pPr>
      <w:r>
        <w:rPr>
          <w:lang w:val="es-MX"/>
        </w:rPr>
        <w:object w:dxaOrig="1530" w:dyaOrig="991" w14:anchorId="10407AEA">
          <v:shape id="_x0000_i1032" type="#_x0000_t75" style="width:70.35pt;height:45.2pt" o:ole="">
            <v:imagedata r:id="rId35" o:title=""/>
          </v:shape>
          <o:OLEObject Type="Embed" ProgID="Package" ShapeID="_x0000_i1032" DrawAspect="Icon" ObjectID="_1791111148" r:id="rId36"/>
        </w:object>
      </w:r>
    </w:p>
    <w:p w14:paraId="4ACD6139" w14:textId="4DB16478" w:rsidR="008A4D74" w:rsidRPr="00FC4BEF" w:rsidRDefault="004B2F77" w:rsidP="00E037A2">
      <w:pPr>
        <w:pStyle w:val="EstiloTtulo1Antes6ptoDespus3ptoInterlineadoMn"/>
        <w:numPr>
          <w:ilvl w:val="2"/>
          <w:numId w:val="31"/>
        </w:numPr>
        <w:spacing w:before="0" w:after="0"/>
        <w:rPr>
          <w:rFonts w:ascii="Montserrat" w:hAnsi="Montserrat"/>
          <w:sz w:val="20"/>
          <w:lang w:val="es-MX"/>
        </w:rPr>
      </w:pPr>
      <w:bookmarkStart w:id="51" w:name="_Toc180490518"/>
      <w:r>
        <w:rPr>
          <w:rFonts w:ascii="Montserrat" w:hAnsi="Montserrat"/>
          <w:sz w:val="20"/>
          <w:lang w:val="es-MX"/>
        </w:rPr>
        <w:lastRenderedPageBreak/>
        <w:t xml:space="preserve">Requerimientos </w:t>
      </w:r>
      <w:r w:rsidR="008A4D74" w:rsidRPr="00FC4BEF">
        <w:rPr>
          <w:rFonts w:ascii="Montserrat" w:hAnsi="Montserrat"/>
          <w:sz w:val="20"/>
          <w:lang w:val="es-MX"/>
        </w:rPr>
        <w:t>relacionados</w:t>
      </w:r>
      <w:bookmarkEnd w:id="51"/>
    </w:p>
    <w:p w14:paraId="4417976E" w14:textId="77777777" w:rsidR="008A4D74" w:rsidRDefault="008A4D74" w:rsidP="008A4D74">
      <w:pPr>
        <w:spacing w:before="0" w:after="0"/>
      </w:pP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AE1753" w14:paraId="76232610" w14:textId="77777777" w:rsidTr="00940A9A">
        <w:tc>
          <w:tcPr>
            <w:tcW w:w="1984" w:type="dxa"/>
            <w:shd w:val="clear" w:color="auto" w:fill="D9D9D9" w:themeFill="background1" w:themeFillShade="D9"/>
          </w:tcPr>
          <w:p w14:paraId="55BC8B12" w14:textId="77777777" w:rsidR="00AE1753" w:rsidRPr="005A3CFE" w:rsidRDefault="00AE175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Requerimiento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3D300456" w14:textId="77777777" w:rsidR="00AE1753" w:rsidRPr="005A3CFE" w:rsidRDefault="00AE1753" w:rsidP="001D4DA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5A3CFE">
              <w:rPr>
                <w:rFonts w:ascii="Montserrat" w:hAnsi="Montserrat"/>
                <w:b/>
                <w:bCs/>
                <w:sz w:val="20"/>
                <w:szCs w:val="20"/>
              </w:rPr>
              <w:t>Referencia</w:t>
            </w:r>
          </w:p>
        </w:tc>
      </w:tr>
      <w:tr w:rsidR="00AE1753" w14:paraId="2EB56B13" w14:textId="77777777" w:rsidTr="00940A9A">
        <w:tc>
          <w:tcPr>
            <w:tcW w:w="1984" w:type="dxa"/>
          </w:tcPr>
          <w:p w14:paraId="3D783750" w14:textId="1AB2820D" w:rsidR="00AE1753" w:rsidRDefault="00AE1753" w:rsidP="001D4DA6">
            <w:pPr>
              <w:rPr>
                <w:rFonts w:ascii="Montserrat" w:hAnsi="Montserrat"/>
                <w:szCs w:val="20"/>
              </w:rPr>
            </w:pPr>
            <w:r w:rsidRPr="005A3CFE">
              <w:rPr>
                <w:rFonts w:ascii="Montserrat" w:hAnsi="Montserrat"/>
                <w:szCs w:val="20"/>
              </w:rPr>
              <w:t>R0</w:t>
            </w:r>
            <w:r w:rsidR="009335C9">
              <w:rPr>
                <w:rFonts w:ascii="Montserrat" w:hAnsi="Montserrat"/>
                <w:szCs w:val="20"/>
              </w:rPr>
              <w:t>4</w:t>
            </w:r>
            <w:r w:rsidR="00BF4ACA">
              <w:rPr>
                <w:rFonts w:ascii="Montserrat" w:hAnsi="Montserrat"/>
                <w:szCs w:val="20"/>
              </w:rPr>
              <w:t>1</w:t>
            </w:r>
          </w:p>
        </w:tc>
        <w:tc>
          <w:tcPr>
            <w:tcW w:w="6092" w:type="dxa"/>
          </w:tcPr>
          <w:p w14:paraId="47EEC982" w14:textId="6DE2253A" w:rsidR="00AE1753" w:rsidRDefault="00293780" w:rsidP="00293780">
            <w:pPr>
              <w:pStyle w:val="Prrafodelista"/>
              <w:ind w:left="0"/>
              <w:jc w:val="both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Declaraciones al corriente para r</w:t>
            </w:r>
            <w:r w:rsidR="00AE1753">
              <w:rPr>
                <w:rFonts w:ascii="Montserrat" w:hAnsi="Montserrat"/>
                <w:sz w:val="20"/>
                <w:szCs w:val="20"/>
              </w:rPr>
              <w:t>ealizar Cancelación en el Registro Estatal del Contribuyent</w:t>
            </w:r>
            <w:r>
              <w:rPr>
                <w:rFonts w:ascii="Montserrat" w:hAnsi="Montserrat"/>
                <w:sz w:val="20"/>
                <w:szCs w:val="20"/>
              </w:rPr>
              <w:t>e</w:t>
            </w:r>
            <w:r w:rsidR="00AE1753">
              <w:rPr>
                <w:rFonts w:ascii="Montserrat" w:hAnsi="Montserrat"/>
                <w:sz w:val="20"/>
                <w:szCs w:val="20"/>
              </w:rPr>
              <w:t>.</w:t>
            </w:r>
          </w:p>
        </w:tc>
      </w:tr>
    </w:tbl>
    <w:p w14:paraId="58193AFD" w14:textId="77777777" w:rsidR="008A4D74" w:rsidRDefault="008A4D74" w:rsidP="008A4D74">
      <w:pPr>
        <w:spacing w:before="0" w:after="0"/>
      </w:pPr>
    </w:p>
    <w:p w14:paraId="2F0190AA" w14:textId="3261D567" w:rsidR="00987CC3" w:rsidRDefault="0067712B" w:rsidP="00940A9A">
      <w:pPr>
        <w:spacing w:before="0" w:after="0"/>
        <w:ind w:left="1134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requerimientos enlistados, consultar el Documento de Requerimientos correspondiente al Sprint 2</w:t>
      </w:r>
      <w:r w:rsidR="008026A6">
        <w:rPr>
          <w:rFonts w:ascii="Montserrat" w:hAnsi="Montserrat"/>
          <w:szCs w:val="20"/>
        </w:rPr>
        <w:t>.</w:t>
      </w:r>
    </w:p>
    <w:p w14:paraId="37A202CE" w14:textId="77777777" w:rsidR="008026A6" w:rsidRDefault="008026A6" w:rsidP="008A4D74">
      <w:pPr>
        <w:spacing w:before="0" w:after="0"/>
      </w:pPr>
    </w:p>
    <w:p w14:paraId="541DFBAB" w14:textId="77777777" w:rsidR="008026A6" w:rsidRDefault="008026A6" w:rsidP="008A4D74">
      <w:pPr>
        <w:spacing w:before="0" w:after="0"/>
      </w:pPr>
    </w:p>
    <w:p w14:paraId="73F87452" w14:textId="77777777" w:rsidR="00A94A7A" w:rsidRPr="009053F2" w:rsidRDefault="00A94A7A" w:rsidP="00E037A2">
      <w:pPr>
        <w:pStyle w:val="EstiloTtulo1Antes6ptoDespus3ptoInterlineadoMn"/>
        <w:numPr>
          <w:ilvl w:val="0"/>
          <w:numId w:val="31"/>
        </w:numPr>
        <w:spacing w:before="0" w:after="0"/>
        <w:jc w:val="left"/>
        <w:rPr>
          <w:rFonts w:ascii="Montserrat" w:hAnsi="Montserrat"/>
          <w:sz w:val="20"/>
        </w:rPr>
      </w:pPr>
      <w:bookmarkStart w:id="52" w:name="_Toc180490519"/>
      <w:bookmarkEnd w:id="12"/>
      <w:r w:rsidRPr="009053F2">
        <w:rPr>
          <w:rFonts w:ascii="Montserrat" w:hAnsi="Montserrat"/>
          <w:sz w:val="20"/>
        </w:rPr>
        <w:t>Firmas de Aprobación</w:t>
      </w:r>
      <w:bookmarkEnd w:id="52"/>
    </w:p>
    <w:p w14:paraId="1D935604" w14:textId="77777777" w:rsidR="00A94A7A" w:rsidRPr="009053F2" w:rsidRDefault="00A94A7A" w:rsidP="007418B6">
      <w:pPr>
        <w:spacing w:before="0" w:after="0"/>
        <w:rPr>
          <w:rFonts w:ascii="Montserrat" w:hAnsi="Montserrat" w:cs="Calibri"/>
          <w:szCs w:val="20"/>
          <w:lang w:val="es-MX"/>
        </w:rPr>
      </w:pP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984"/>
        <w:gridCol w:w="2835"/>
      </w:tblGrid>
      <w:tr w:rsidR="009053F2" w:rsidRPr="009053F2" w14:paraId="2F41C4DC" w14:textId="77777777" w:rsidTr="001D4DA6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1220433F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bookmarkStart w:id="53" w:name="_Toc477944693"/>
            <w:bookmarkEnd w:id="53"/>
            <w:r w:rsidRPr="009053F2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7AC078A9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44E1F51D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Fecha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2B852DFB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9053F2" w:rsidRPr="009053F2" w14:paraId="7A55218E" w14:textId="77777777" w:rsidTr="001D4DA6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0929FB20" w14:textId="39402AA5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2A93ADE1" w14:textId="18B0476F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7E824D80" w14:textId="79ECD0B0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67E4339D" w14:textId="28717E78" w:rsidR="009053F2" w:rsidRPr="00AE1753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389D01A6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9053F2" w:rsidRPr="009053F2" w14:paraId="1E0E87B3" w14:textId="77777777" w:rsidTr="001D4DA6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1EFAD0C1" w14:textId="77777777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1727312A" w14:textId="77777777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4DDD0361" w14:textId="5595E2CF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32D77116" w14:textId="0DA43F18" w:rsidR="009053F2" w:rsidRPr="00AE1753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0E1A3276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9053F2" w:rsidRPr="009053F2" w14:paraId="0337F455" w14:textId="77777777" w:rsidTr="001D4DA6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33DADBDB" w14:textId="77777777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6E312F4E" w14:textId="77777777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404C6449" w14:textId="6FF0BFDD" w:rsidR="009053F2" w:rsidRPr="00AE1753" w:rsidRDefault="009053F2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4DB02301" w14:textId="01FD7D4C" w:rsidR="009053F2" w:rsidRPr="00AE1753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793BB913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6B13374C" w14:textId="77777777" w:rsidTr="001D4DA6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7450D353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5BC81136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6CE87AE3" w14:textId="25491A69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DBF55B2" w14:textId="356F86D2" w:rsidR="00522641" w:rsidRPr="00AE1753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204751A0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6362FCFD" w14:textId="77777777" w:rsidTr="001D4DA6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0087072A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572A81A4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1F80E70D" w14:textId="14BC50F1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F2CA714" w14:textId="1293E921" w:rsidR="00522641" w:rsidRPr="00AE1753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5F127D6F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01D74463" w14:textId="77777777" w:rsidTr="001D4DA6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1779DCC2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Completo</w:t>
            </w:r>
          </w:p>
          <w:p w14:paraId="3916C296" w14:textId="77777777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del Puesto</w:t>
            </w:r>
          </w:p>
          <w:p w14:paraId="23C99CA4" w14:textId="3933D29A" w:rsidR="00522641" w:rsidRPr="00AE1753" w:rsidRDefault="00522641" w:rsidP="007418B6">
            <w:pPr>
              <w:spacing w:before="0" w:after="0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088B1706" w14:textId="4F634B5D" w:rsidR="00522641" w:rsidRPr="00AE1753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Cs/>
                <w:szCs w:val="20"/>
              </w:rPr>
            </w:pPr>
            <w:r w:rsidRPr="00AE1753">
              <w:rPr>
                <w:rFonts w:ascii="Montserrat" w:hAnsi="Montserrat" w:cs="Arial"/>
                <w:iCs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5AFEF3AE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</w:tbl>
    <w:p w14:paraId="74000C86" w14:textId="77777777" w:rsidR="003274DD" w:rsidRDefault="003274DD" w:rsidP="007418B6">
      <w:pPr>
        <w:spacing w:before="0" w:after="0"/>
        <w:rPr>
          <w:rFonts w:ascii="Montserrat" w:hAnsi="Montserrat"/>
        </w:rPr>
      </w:pPr>
    </w:p>
    <w:p w14:paraId="264C68E5" w14:textId="77777777" w:rsidR="009053F2" w:rsidRDefault="009053F2" w:rsidP="007418B6">
      <w:pPr>
        <w:spacing w:before="0" w:after="0"/>
        <w:rPr>
          <w:rFonts w:ascii="Montserrat" w:hAnsi="Montserrat" w:cs="Calibri"/>
          <w:b/>
          <w:bCs/>
          <w:szCs w:val="20"/>
          <w:lang w:val="es-MX"/>
        </w:rPr>
      </w:pPr>
    </w:p>
    <w:p w14:paraId="2330A29F" w14:textId="77777777" w:rsidR="009053F2" w:rsidRPr="009053F2" w:rsidRDefault="009053F2" w:rsidP="007418B6">
      <w:pPr>
        <w:spacing w:before="0" w:after="0"/>
        <w:rPr>
          <w:rFonts w:ascii="Montserrat" w:hAnsi="Montserrat" w:cs="Calibri"/>
          <w:b/>
          <w:bCs/>
          <w:szCs w:val="20"/>
          <w:lang w:val="es-MX"/>
        </w:rPr>
      </w:pPr>
    </w:p>
    <w:sectPr w:rsidR="009053F2" w:rsidRPr="009053F2" w:rsidSect="001B718B">
      <w:type w:val="continuous"/>
      <w:pgSz w:w="12242" w:h="15842" w:code="1"/>
      <w:pgMar w:top="1440" w:right="1080" w:bottom="1440" w:left="108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275431" w14:textId="77777777" w:rsidR="00E41969" w:rsidRDefault="00E41969" w:rsidP="0060039F">
      <w:pPr>
        <w:pStyle w:val="Encabezado"/>
      </w:pPr>
      <w:r>
        <w:separator/>
      </w:r>
    </w:p>
  </w:endnote>
  <w:endnote w:type="continuationSeparator" w:id="0">
    <w:p w14:paraId="395FF8EF" w14:textId="77777777" w:rsidR="00E41969" w:rsidRDefault="00E41969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Montser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080E2D" w:rsidRPr="00AC21FB" w14:paraId="13A8A444" w14:textId="77777777" w:rsidTr="00C73EA8">
      <w:trPr>
        <w:trHeight w:val="438"/>
        <w:jc w:val="center"/>
      </w:trPr>
      <w:tc>
        <w:tcPr>
          <w:tcW w:w="9067" w:type="dxa"/>
          <w:vAlign w:val="center"/>
        </w:tcPr>
        <w:p w14:paraId="0485E19C" w14:textId="77777777" w:rsidR="00080E2D" w:rsidRPr="00AC21FB" w:rsidRDefault="00080E2D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1F2CC5B0" w14:textId="77777777" w:rsidR="00080E2D" w:rsidRPr="00AC21FB" w:rsidRDefault="00080E2D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FF4211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20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FF4211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27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47B28870" w14:textId="77777777" w:rsidR="00080E2D" w:rsidRPr="00A65C57" w:rsidRDefault="00080E2D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27FF72" w14:textId="77777777" w:rsidR="00E41969" w:rsidRDefault="00E41969" w:rsidP="0060039F">
      <w:pPr>
        <w:pStyle w:val="Encabezado"/>
      </w:pPr>
      <w:r>
        <w:separator/>
      </w:r>
    </w:p>
  </w:footnote>
  <w:footnote w:type="continuationSeparator" w:id="0">
    <w:p w14:paraId="694F8786" w14:textId="77777777" w:rsidR="00E41969" w:rsidRDefault="00E41969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30C7A0" w14:textId="4BB13846" w:rsidR="00080E2D" w:rsidRDefault="00080E2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080E2D" w14:paraId="764DB092" w14:textId="77777777" w:rsidTr="009D62E5">
      <w:tc>
        <w:tcPr>
          <w:tcW w:w="3256" w:type="dxa"/>
          <w:vMerge w:val="restart"/>
          <w:vAlign w:val="center"/>
        </w:tcPr>
        <w:p w14:paraId="28D81D27" w14:textId="557FE67E" w:rsidR="00080E2D" w:rsidRDefault="00080E2D" w:rsidP="004E7699">
          <w:pPr>
            <w:pStyle w:val="Encabezado"/>
            <w:jc w:val="cent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4384" behindDoc="0" locked="0" layoutInCell="1" allowOverlap="1" wp14:anchorId="771D36AE" wp14:editId="3C8D42B0">
                <wp:simplePos x="0" y="0"/>
                <wp:positionH relativeFrom="column">
                  <wp:posOffset>13970</wp:posOffset>
                </wp:positionH>
                <wp:positionV relativeFrom="paragraph">
                  <wp:posOffset>-47625</wp:posOffset>
                </wp:positionV>
                <wp:extent cx="1906905" cy="514350"/>
                <wp:effectExtent l="0" t="0" r="0" b="0"/>
                <wp:wrapNone/>
                <wp:docPr id="28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05E326A1" w14:textId="33C14E2C" w:rsidR="00080E2D" w:rsidRDefault="00080E2D" w:rsidP="004E7699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080E2D" w14:paraId="00049B0B" w14:textId="77777777" w:rsidTr="009D62E5">
      <w:tc>
        <w:tcPr>
          <w:tcW w:w="3256" w:type="dxa"/>
          <w:vMerge/>
          <w:vAlign w:val="center"/>
        </w:tcPr>
        <w:p w14:paraId="6DEC679A" w14:textId="77777777" w:rsidR="00080E2D" w:rsidRDefault="00080E2D" w:rsidP="004E7699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214F733C" w14:textId="692CF0B6" w:rsidR="00080E2D" w:rsidRPr="00E809DF" w:rsidRDefault="00080E2D" w:rsidP="004E7699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080E2D" w14:paraId="61F354D5" w14:textId="77777777" w:rsidTr="009D62E5">
      <w:tc>
        <w:tcPr>
          <w:tcW w:w="3256" w:type="dxa"/>
          <w:vMerge/>
        </w:tcPr>
        <w:p w14:paraId="1D7BD930" w14:textId="77777777" w:rsidR="00080E2D" w:rsidRDefault="00080E2D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3347BB90" w14:textId="32C1358B" w:rsidR="00080E2D" w:rsidRPr="004E7699" w:rsidRDefault="00080E2D" w:rsidP="004E7699">
          <w:pPr>
            <w:pStyle w:val="Encabezado"/>
            <w:jc w:val="center"/>
            <w:rPr>
              <w:b/>
              <w:bCs/>
            </w:rPr>
          </w:pP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Documentos </w:t>
          </w: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</w:t>
          </w: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odelado As </w:t>
          </w:r>
          <w:proofErr w:type="spellStart"/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Is</w:t>
          </w:r>
          <w:proofErr w:type="spellEnd"/>
        </w:p>
      </w:tc>
    </w:tr>
    <w:tr w:rsidR="00080E2D" w14:paraId="3DA18D8F" w14:textId="77777777" w:rsidTr="009D62E5">
      <w:tc>
        <w:tcPr>
          <w:tcW w:w="3256" w:type="dxa"/>
          <w:vMerge/>
        </w:tcPr>
        <w:p w14:paraId="34BDF5B0" w14:textId="77777777" w:rsidR="00080E2D" w:rsidRDefault="00080E2D">
          <w:pPr>
            <w:pStyle w:val="Encabezado"/>
          </w:pPr>
        </w:p>
      </w:tc>
      <w:tc>
        <w:tcPr>
          <w:tcW w:w="4819" w:type="dxa"/>
          <w:vAlign w:val="center"/>
        </w:tcPr>
        <w:p w14:paraId="52CA6B54" w14:textId="00837881" w:rsidR="00080E2D" w:rsidRPr="009D62E5" w:rsidRDefault="00080E2D" w:rsidP="004E7699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6873FA5" w14:textId="519398E6" w:rsidR="00080E2D" w:rsidRPr="004E7699" w:rsidRDefault="00080E2D" w:rsidP="009D62E5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5408" behindDoc="0" locked="0" layoutInCell="1" allowOverlap="1" wp14:anchorId="05992C94" wp14:editId="49EB62FF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29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080E2D" w14:paraId="31E55477" w14:textId="77777777" w:rsidTr="001D4DA6">
      <w:tc>
        <w:tcPr>
          <w:tcW w:w="9964" w:type="dxa"/>
          <w:gridSpan w:val="3"/>
        </w:tcPr>
        <w:p w14:paraId="3512EB9A" w14:textId="291905B7" w:rsidR="00080E2D" w:rsidRPr="00DB4A1B" w:rsidRDefault="00080E2D" w:rsidP="004E7699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</w:tbl>
  <w:p w14:paraId="11E479B7" w14:textId="2397E467" w:rsidR="00080E2D" w:rsidRPr="00C1246F" w:rsidRDefault="00080E2D" w:rsidP="004D32F5">
    <w:pPr>
      <w:pStyle w:val="Encabezado"/>
      <w:tabs>
        <w:tab w:val="clear" w:pos="4252"/>
        <w:tab w:val="clear" w:pos="8504"/>
        <w:tab w:val="left" w:pos="7590"/>
      </w:tabs>
      <w:rPr>
        <w:szCs w:val="2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F1B61"/>
    <w:multiLevelType w:val="hybridMultilevel"/>
    <w:tmpl w:val="22D0F6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06ACA"/>
    <w:multiLevelType w:val="hybridMultilevel"/>
    <w:tmpl w:val="2E2CC7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307D0"/>
    <w:multiLevelType w:val="hybridMultilevel"/>
    <w:tmpl w:val="127A4C4C"/>
    <w:lvl w:ilvl="0" w:tplc="359E5A78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E609FF"/>
    <w:multiLevelType w:val="hybridMultilevel"/>
    <w:tmpl w:val="3DA07AA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835F95"/>
    <w:multiLevelType w:val="hybridMultilevel"/>
    <w:tmpl w:val="EBEC39E2"/>
    <w:lvl w:ilvl="0" w:tplc="003EB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833D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7" w15:restartNumberingAfterBreak="0">
    <w:nsid w:val="1B45635F"/>
    <w:multiLevelType w:val="hybridMultilevel"/>
    <w:tmpl w:val="1B60B636"/>
    <w:lvl w:ilvl="0" w:tplc="0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BDB66FC"/>
    <w:multiLevelType w:val="hybridMultilevel"/>
    <w:tmpl w:val="1E74D2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15E06"/>
    <w:multiLevelType w:val="hybridMultilevel"/>
    <w:tmpl w:val="3C0AA550"/>
    <w:lvl w:ilvl="0" w:tplc="93B659CE">
      <w:start w:val="1"/>
      <w:numFmt w:val="decimal"/>
      <w:pStyle w:val="TituloMDOC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9063C"/>
    <w:multiLevelType w:val="hybridMultilevel"/>
    <w:tmpl w:val="DCF4FDF4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26E5C82"/>
    <w:multiLevelType w:val="multilevel"/>
    <w:tmpl w:val="528ADA8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FC1FF1"/>
    <w:multiLevelType w:val="hybridMultilevel"/>
    <w:tmpl w:val="146854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25BF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391E5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097FA9"/>
    <w:multiLevelType w:val="hybridMultilevel"/>
    <w:tmpl w:val="39DAB5C4"/>
    <w:lvl w:ilvl="0" w:tplc="A18AA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05703A0"/>
    <w:multiLevelType w:val="hybridMultilevel"/>
    <w:tmpl w:val="0EAE85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39C7B8F"/>
    <w:multiLevelType w:val="multilevel"/>
    <w:tmpl w:val="FF1A0E1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77A8304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32200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0A212A"/>
    <w:multiLevelType w:val="hybridMultilevel"/>
    <w:tmpl w:val="120A72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10"/>
  </w:num>
  <w:num w:numId="4">
    <w:abstractNumId w:val="21"/>
  </w:num>
  <w:num w:numId="5">
    <w:abstractNumId w:val="9"/>
  </w:num>
  <w:num w:numId="6">
    <w:abstractNumId w:val="23"/>
  </w:num>
  <w:num w:numId="7">
    <w:abstractNumId w:val="5"/>
  </w:num>
  <w:num w:numId="8">
    <w:abstractNumId w:val="22"/>
  </w:num>
  <w:num w:numId="9">
    <w:abstractNumId w:val="14"/>
  </w:num>
  <w:num w:numId="10">
    <w:abstractNumId w:val="1"/>
  </w:num>
  <w:num w:numId="11">
    <w:abstractNumId w:val="18"/>
  </w:num>
  <w:num w:numId="12">
    <w:abstractNumId w:val="11"/>
  </w:num>
  <w:num w:numId="13">
    <w:abstractNumId w:val="19"/>
  </w:num>
  <w:num w:numId="14">
    <w:abstractNumId w:val="15"/>
  </w:num>
  <w:num w:numId="15">
    <w:abstractNumId w:val="24"/>
  </w:num>
  <w:num w:numId="16">
    <w:abstractNumId w:val="2"/>
  </w:num>
  <w:num w:numId="17">
    <w:abstractNumId w:val="21"/>
  </w:num>
  <w:num w:numId="18">
    <w:abstractNumId w:val="7"/>
  </w:num>
  <w:num w:numId="19">
    <w:abstractNumId w:val="21"/>
  </w:num>
  <w:num w:numId="20">
    <w:abstractNumId w:val="21"/>
  </w:num>
  <w:num w:numId="21">
    <w:abstractNumId w:val="21"/>
  </w:num>
  <w:num w:numId="22">
    <w:abstractNumId w:val="3"/>
  </w:num>
  <w:num w:numId="23">
    <w:abstractNumId w:val="21"/>
  </w:num>
  <w:num w:numId="24">
    <w:abstractNumId w:val="0"/>
  </w:num>
  <w:num w:numId="25">
    <w:abstractNumId w:val="13"/>
  </w:num>
  <w:num w:numId="26">
    <w:abstractNumId w:val="21"/>
  </w:num>
  <w:num w:numId="27">
    <w:abstractNumId w:val="8"/>
  </w:num>
  <w:num w:numId="28">
    <w:abstractNumId w:val="16"/>
  </w:num>
  <w:num w:numId="29">
    <w:abstractNumId w:val="4"/>
  </w:num>
  <w:num w:numId="30">
    <w:abstractNumId w:val="20"/>
  </w:num>
  <w:num w:numId="31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0B9"/>
    <w:rsid w:val="0000657F"/>
    <w:rsid w:val="00011964"/>
    <w:rsid w:val="00013271"/>
    <w:rsid w:val="00014979"/>
    <w:rsid w:val="000217ED"/>
    <w:rsid w:val="00023779"/>
    <w:rsid w:val="00026A1B"/>
    <w:rsid w:val="000305A6"/>
    <w:rsid w:val="000363C8"/>
    <w:rsid w:val="00037181"/>
    <w:rsid w:val="000405F5"/>
    <w:rsid w:val="000422B3"/>
    <w:rsid w:val="000446B0"/>
    <w:rsid w:val="000538B5"/>
    <w:rsid w:val="0005765E"/>
    <w:rsid w:val="00057985"/>
    <w:rsid w:val="00060B9C"/>
    <w:rsid w:val="000639F0"/>
    <w:rsid w:val="0006628B"/>
    <w:rsid w:val="00066D73"/>
    <w:rsid w:val="000714A0"/>
    <w:rsid w:val="00073565"/>
    <w:rsid w:val="00080E2D"/>
    <w:rsid w:val="0008296C"/>
    <w:rsid w:val="000850FC"/>
    <w:rsid w:val="00091BF2"/>
    <w:rsid w:val="00092227"/>
    <w:rsid w:val="00095861"/>
    <w:rsid w:val="000A112A"/>
    <w:rsid w:val="000A27EC"/>
    <w:rsid w:val="000A6334"/>
    <w:rsid w:val="000B360F"/>
    <w:rsid w:val="000B3F53"/>
    <w:rsid w:val="000D4B35"/>
    <w:rsid w:val="000E0ACB"/>
    <w:rsid w:val="000E5187"/>
    <w:rsid w:val="000E5825"/>
    <w:rsid w:val="000F0A75"/>
    <w:rsid w:val="000F620A"/>
    <w:rsid w:val="00104E0E"/>
    <w:rsid w:val="001108B4"/>
    <w:rsid w:val="00114425"/>
    <w:rsid w:val="0012581B"/>
    <w:rsid w:val="00141C01"/>
    <w:rsid w:val="0014383F"/>
    <w:rsid w:val="00152F19"/>
    <w:rsid w:val="00152F83"/>
    <w:rsid w:val="00164507"/>
    <w:rsid w:val="0018098D"/>
    <w:rsid w:val="0018129E"/>
    <w:rsid w:val="00187A45"/>
    <w:rsid w:val="0019136E"/>
    <w:rsid w:val="001A5ED2"/>
    <w:rsid w:val="001B651C"/>
    <w:rsid w:val="001B718B"/>
    <w:rsid w:val="001C0850"/>
    <w:rsid w:val="001C091E"/>
    <w:rsid w:val="001C25EB"/>
    <w:rsid w:val="001C5234"/>
    <w:rsid w:val="001D27BB"/>
    <w:rsid w:val="001D4DA6"/>
    <w:rsid w:val="001F26B9"/>
    <w:rsid w:val="001F2882"/>
    <w:rsid w:val="00204D0B"/>
    <w:rsid w:val="00207247"/>
    <w:rsid w:val="00217345"/>
    <w:rsid w:val="00222EBE"/>
    <w:rsid w:val="00232A4D"/>
    <w:rsid w:val="00233257"/>
    <w:rsid w:val="00236172"/>
    <w:rsid w:val="002448B8"/>
    <w:rsid w:val="0025212F"/>
    <w:rsid w:val="00260DB5"/>
    <w:rsid w:val="00276653"/>
    <w:rsid w:val="0028185E"/>
    <w:rsid w:val="00281AA0"/>
    <w:rsid w:val="00282968"/>
    <w:rsid w:val="0028456A"/>
    <w:rsid w:val="00290985"/>
    <w:rsid w:val="00293780"/>
    <w:rsid w:val="00293797"/>
    <w:rsid w:val="00295C56"/>
    <w:rsid w:val="002A0FF6"/>
    <w:rsid w:val="002A6F7D"/>
    <w:rsid w:val="002B7FBA"/>
    <w:rsid w:val="002C40E6"/>
    <w:rsid w:val="002E0EB8"/>
    <w:rsid w:val="002E11F7"/>
    <w:rsid w:val="002F19EA"/>
    <w:rsid w:val="002F23E8"/>
    <w:rsid w:val="002F3DA9"/>
    <w:rsid w:val="003061A5"/>
    <w:rsid w:val="003117A3"/>
    <w:rsid w:val="00312669"/>
    <w:rsid w:val="00312F2A"/>
    <w:rsid w:val="003222E8"/>
    <w:rsid w:val="003274DD"/>
    <w:rsid w:val="00327C75"/>
    <w:rsid w:val="003308AE"/>
    <w:rsid w:val="00333984"/>
    <w:rsid w:val="00334E1D"/>
    <w:rsid w:val="00336210"/>
    <w:rsid w:val="00340A40"/>
    <w:rsid w:val="0034240E"/>
    <w:rsid w:val="00353F93"/>
    <w:rsid w:val="0036306D"/>
    <w:rsid w:val="00364E36"/>
    <w:rsid w:val="00375FD6"/>
    <w:rsid w:val="00382E03"/>
    <w:rsid w:val="00384F29"/>
    <w:rsid w:val="00387649"/>
    <w:rsid w:val="0039002E"/>
    <w:rsid w:val="003B457E"/>
    <w:rsid w:val="003C6670"/>
    <w:rsid w:val="003C71C2"/>
    <w:rsid w:val="003D19BA"/>
    <w:rsid w:val="003D1C50"/>
    <w:rsid w:val="003D3DA8"/>
    <w:rsid w:val="003E321F"/>
    <w:rsid w:val="003E3B20"/>
    <w:rsid w:val="003F50FE"/>
    <w:rsid w:val="003F64D7"/>
    <w:rsid w:val="003F6E97"/>
    <w:rsid w:val="004014ED"/>
    <w:rsid w:val="004038AD"/>
    <w:rsid w:val="00405143"/>
    <w:rsid w:val="00405922"/>
    <w:rsid w:val="00406E1F"/>
    <w:rsid w:val="00414B80"/>
    <w:rsid w:val="00417FD7"/>
    <w:rsid w:val="004209CC"/>
    <w:rsid w:val="004215B5"/>
    <w:rsid w:val="00422690"/>
    <w:rsid w:val="00425283"/>
    <w:rsid w:val="00433CA2"/>
    <w:rsid w:val="004370D6"/>
    <w:rsid w:val="00443D43"/>
    <w:rsid w:val="00447FF4"/>
    <w:rsid w:val="00450112"/>
    <w:rsid w:val="00454052"/>
    <w:rsid w:val="0046160D"/>
    <w:rsid w:val="00463B9A"/>
    <w:rsid w:val="00471FF7"/>
    <w:rsid w:val="0047620E"/>
    <w:rsid w:val="00492D8A"/>
    <w:rsid w:val="004A0EA4"/>
    <w:rsid w:val="004A5658"/>
    <w:rsid w:val="004B001E"/>
    <w:rsid w:val="004B2F77"/>
    <w:rsid w:val="004B5BCC"/>
    <w:rsid w:val="004C5D44"/>
    <w:rsid w:val="004C7826"/>
    <w:rsid w:val="004D32F5"/>
    <w:rsid w:val="004D3C2D"/>
    <w:rsid w:val="004D647F"/>
    <w:rsid w:val="004D6A55"/>
    <w:rsid w:val="004D7007"/>
    <w:rsid w:val="004E3C96"/>
    <w:rsid w:val="004E5D31"/>
    <w:rsid w:val="004E7699"/>
    <w:rsid w:val="004E7A30"/>
    <w:rsid w:val="004F0E93"/>
    <w:rsid w:val="004F1A92"/>
    <w:rsid w:val="004F65B0"/>
    <w:rsid w:val="004F7C5B"/>
    <w:rsid w:val="0050303F"/>
    <w:rsid w:val="005030B9"/>
    <w:rsid w:val="00514082"/>
    <w:rsid w:val="00517F87"/>
    <w:rsid w:val="00522641"/>
    <w:rsid w:val="00525877"/>
    <w:rsid w:val="005314E2"/>
    <w:rsid w:val="005401CB"/>
    <w:rsid w:val="0054220C"/>
    <w:rsid w:val="00543808"/>
    <w:rsid w:val="0055434F"/>
    <w:rsid w:val="0056780C"/>
    <w:rsid w:val="0057644B"/>
    <w:rsid w:val="00577238"/>
    <w:rsid w:val="005800BB"/>
    <w:rsid w:val="0058501A"/>
    <w:rsid w:val="0058660D"/>
    <w:rsid w:val="00590129"/>
    <w:rsid w:val="005934B8"/>
    <w:rsid w:val="005A0D58"/>
    <w:rsid w:val="005A1960"/>
    <w:rsid w:val="005A3032"/>
    <w:rsid w:val="005A3296"/>
    <w:rsid w:val="005A3CFE"/>
    <w:rsid w:val="005B1C5D"/>
    <w:rsid w:val="005B608B"/>
    <w:rsid w:val="005B71B7"/>
    <w:rsid w:val="005C0E68"/>
    <w:rsid w:val="005C1A05"/>
    <w:rsid w:val="005C33A5"/>
    <w:rsid w:val="005C5929"/>
    <w:rsid w:val="005C7E9A"/>
    <w:rsid w:val="005D036D"/>
    <w:rsid w:val="005D7C06"/>
    <w:rsid w:val="005E115F"/>
    <w:rsid w:val="005E5122"/>
    <w:rsid w:val="005F60D1"/>
    <w:rsid w:val="005F74D0"/>
    <w:rsid w:val="0060039F"/>
    <w:rsid w:val="006030B3"/>
    <w:rsid w:val="006040BF"/>
    <w:rsid w:val="00610483"/>
    <w:rsid w:val="00611FBD"/>
    <w:rsid w:val="00617BEA"/>
    <w:rsid w:val="00626AB9"/>
    <w:rsid w:val="00632BEA"/>
    <w:rsid w:val="00657D63"/>
    <w:rsid w:val="006639D1"/>
    <w:rsid w:val="00664DC7"/>
    <w:rsid w:val="00667AB9"/>
    <w:rsid w:val="0067026C"/>
    <w:rsid w:val="0067712B"/>
    <w:rsid w:val="00677401"/>
    <w:rsid w:val="006904CD"/>
    <w:rsid w:val="0069763C"/>
    <w:rsid w:val="006A08FE"/>
    <w:rsid w:val="006A0EBB"/>
    <w:rsid w:val="006A2B08"/>
    <w:rsid w:val="006A3BFA"/>
    <w:rsid w:val="006C1258"/>
    <w:rsid w:val="006C3D9F"/>
    <w:rsid w:val="006C556E"/>
    <w:rsid w:val="006E1BFB"/>
    <w:rsid w:val="006E25E8"/>
    <w:rsid w:val="006E6200"/>
    <w:rsid w:val="006F5540"/>
    <w:rsid w:val="006F5958"/>
    <w:rsid w:val="00700597"/>
    <w:rsid w:val="00702504"/>
    <w:rsid w:val="00713877"/>
    <w:rsid w:val="00717720"/>
    <w:rsid w:val="0072483D"/>
    <w:rsid w:val="007367BF"/>
    <w:rsid w:val="007418B6"/>
    <w:rsid w:val="0074793C"/>
    <w:rsid w:val="00750958"/>
    <w:rsid w:val="007517AC"/>
    <w:rsid w:val="007539C4"/>
    <w:rsid w:val="00754B75"/>
    <w:rsid w:val="00766972"/>
    <w:rsid w:val="00773A1C"/>
    <w:rsid w:val="00774265"/>
    <w:rsid w:val="00784BB5"/>
    <w:rsid w:val="00785032"/>
    <w:rsid w:val="00790AD7"/>
    <w:rsid w:val="007921B0"/>
    <w:rsid w:val="00793C46"/>
    <w:rsid w:val="007C1AD2"/>
    <w:rsid w:val="007C4033"/>
    <w:rsid w:val="007C4417"/>
    <w:rsid w:val="007C6AAF"/>
    <w:rsid w:val="007D2A08"/>
    <w:rsid w:val="007D351C"/>
    <w:rsid w:val="007E1494"/>
    <w:rsid w:val="007E4DB3"/>
    <w:rsid w:val="007F09A7"/>
    <w:rsid w:val="007F0D46"/>
    <w:rsid w:val="008026A6"/>
    <w:rsid w:val="00805049"/>
    <w:rsid w:val="00805DD8"/>
    <w:rsid w:val="0081549F"/>
    <w:rsid w:val="00821813"/>
    <w:rsid w:val="00833CD9"/>
    <w:rsid w:val="00852CE7"/>
    <w:rsid w:val="0085432E"/>
    <w:rsid w:val="008559C1"/>
    <w:rsid w:val="0088542E"/>
    <w:rsid w:val="008872F4"/>
    <w:rsid w:val="008875D6"/>
    <w:rsid w:val="00890AC4"/>
    <w:rsid w:val="008A4D74"/>
    <w:rsid w:val="008B5854"/>
    <w:rsid w:val="008B653B"/>
    <w:rsid w:val="008D1CFB"/>
    <w:rsid w:val="008D3AC7"/>
    <w:rsid w:val="008D4933"/>
    <w:rsid w:val="008E0A3B"/>
    <w:rsid w:val="008E39A6"/>
    <w:rsid w:val="008F5A7B"/>
    <w:rsid w:val="0090008C"/>
    <w:rsid w:val="00900E4D"/>
    <w:rsid w:val="00903789"/>
    <w:rsid w:val="009053F2"/>
    <w:rsid w:val="00907310"/>
    <w:rsid w:val="00912C59"/>
    <w:rsid w:val="009157E3"/>
    <w:rsid w:val="00931AAD"/>
    <w:rsid w:val="00932334"/>
    <w:rsid w:val="009335C9"/>
    <w:rsid w:val="009358C5"/>
    <w:rsid w:val="00940569"/>
    <w:rsid w:val="00940A9A"/>
    <w:rsid w:val="009420FF"/>
    <w:rsid w:val="00944398"/>
    <w:rsid w:val="009563C2"/>
    <w:rsid w:val="0096540E"/>
    <w:rsid w:val="00970F48"/>
    <w:rsid w:val="00971283"/>
    <w:rsid w:val="00973AF2"/>
    <w:rsid w:val="00987CC3"/>
    <w:rsid w:val="009917B8"/>
    <w:rsid w:val="0099391D"/>
    <w:rsid w:val="009A432D"/>
    <w:rsid w:val="009B0C1F"/>
    <w:rsid w:val="009B73DC"/>
    <w:rsid w:val="009C165A"/>
    <w:rsid w:val="009C5D04"/>
    <w:rsid w:val="009C79B5"/>
    <w:rsid w:val="009D62E5"/>
    <w:rsid w:val="009D70D5"/>
    <w:rsid w:val="009E20FF"/>
    <w:rsid w:val="009E55FD"/>
    <w:rsid w:val="009E6B18"/>
    <w:rsid w:val="009F271C"/>
    <w:rsid w:val="009F402E"/>
    <w:rsid w:val="009F45ED"/>
    <w:rsid w:val="009F5C2D"/>
    <w:rsid w:val="009F7B8A"/>
    <w:rsid w:val="00A027A6"/>
    <w:rsid w:val="00A028B8"/>
    <w:rsid w:val="00A03926"/>
    <w:rsid w:val="00A138B7"/>
    <w:rsid w:val="00A25EE8"/>
    <w:rsid w:val="00A35A32"/>
    <w:rsid w:val="00A401D3"/>
    <w:rsid w:val="00A61EFF"/>
    <w:rsid w:val="00A626D3"/>
    <w:rsid w:val="00A65C57"/>
    <w:rsid w:val="00A8201A"/>
    <w:rsid w:val="00A84515"/>
    <w:rsid w:val="00A865E6"/>
    <w:rsid w:val="00A94A42"/>
    <w:rsid w:val="00A94A7A"/>
    <w:rsid w:val="00A95760"/>
    <w:rsid w:val="00AB2B16"/>
    <w:rsid w:val="00AB4048"/>
    <w:rsid w:val="00AB429B"/>
    <w:rsid w:val="00AB745E"/>
    <w:rsid w:val="00AC21FB"/>
    <w:rsid w:val="00AD3437"/>
    <w:rsid w:val="00AD3DDB"/>
    <w:rsid w:val="00AD53E5"/>
    <w:rsid w:val="00AD602B"/>
    <w:rsid w:val="00AE1753"/>
    <w:rsid w:val="00AE2219"/>
    <w:rsid w:val="00AE3BC3"/>
    <w:rsid w:val="00AF35BC"/>
    <w:rsid w:val="00AF3729"/>
    <w:rsid w:val="00B03896"/>
    <w:rsid w:val="00B0509B"/>
    <w:rsid w:val="00B11931"/>
    <w:rsid w:val="00B1276C"/>
    <w:rsid w:val="00B32FB4"/>
    <w:rsid w:val="00B352A4"/>
    <w:rsid w:val="00B47AD9"/>
    <w:rsid w:val="00B64055"/>
    <w:rsid w:val="00B67167"/>
    <w:rsid w:val="00B733FF"/>
    <w:rsid w:val="00B76E91"/>
    <w:rsid w:val="00B90C91"/>
    <w:rsid w:val="00BB35FC"/>
    <w:rsid w:val="00BB5AF5"/>
    <w:rsid w:val="00BC1C33"/>
    <w:rsid w:val="00BC2389"/>
    <w:rsid w:val="00BC36D3"/>
    <w:rsid w:val="00BD0B53"/>
    <w:rsid w:val="00BD0E19"/>
    <w:rsid w:val="00BD592E"/>
    <w:rsid w:val="00BD6111"/>
    <w:rsid w:val="00BD67FB"/>
    <w:rsid w:val="00BD793C"/>
    <w:rsid w:val="00BE4042"/>
    <w:rsid w:val="00BE52DF"/>
    <w:rsid w:val="00BF4ACA"/>
    <w:rsid w:val="00BF5FDA"/>
    <w:rsid w:val="00BF7608"/>
    <w:rsid w:val="00BF7D03"/>
    <w:rsid w:val="00C04640"/>
    <w:rsid w:val="00C1246F"/>
    <w:rsid w:val="00C12B84"/>
    <w:rsid w:val="00C15F55"/>
    <w:rsid w:val="00C23BB5"/>
    <w:rsid w:val="00C26066"/>
    <w:rsid w:val="00C272C8"/>
    <w:rsid w:val="00C34BC8"/>
    <w:rsid w:val="00C43215"/>
    <w:rsid w:val="00C436ED"/>
    <w:rsid w:val="00C45F21"/>
    <w:rsid w:val="00C51F56"/>
    <w:rsid w:val="00C6067E"/>
    <w:rsid w:val="00C62666"/>
    <w:rsid w:val="00C658AA"/>
    <w:rsid w:val="00C67473"/>
    <w:rsid w:val="00C701CD"/>
    <w:rsid w:val="00C73EA8"/>
    <w:rsid w:val="00C8057E"/>
    <w:rsid w:val="00C94D89"/>
    <w:rsid w:val="00CA03E8"/>
    <w:rsid w:val="00CA1473"/>
    <w:rsid w:val="00CA34C0"/>
    <w:rsid w:val="00CB0518"/>
    <w:rsid w:val="00CB5026"/>
    <w:rsid w:val="00CB663D"/>
    <w:rsid w:val="00CB6C49"/>
    <w:rsid w:val="00CC3E79"/>
    <w:rsid w:val="00CD172A"/>
    <w:rsid w:val="00CD1CF6"/>
    <w:rsid w:val="00CD6E95"/>
    <w:rsid w:val="00CD72B9"/>
    <w:rsid w:val="00CF172C"/>
    <w:rsid w:val="00CF56A7"/>
    <w:rsid w:val="00D0510C"/>
    <w:rsid w:val="00D100D2"/>
    <w:rsid w:val="00D104F7"/>
    <w:rsid w:val="00D3075B"/>
    <w:rsid w:val="00D31479"/>
    <w:rsid w:val="00D367AA"/>
    <w:rsid w:val="00D477EA"/>
    <w:rsid w:val="00D674D2"/>
    <w:rsid w:val="00D72FFB"/>
    <w:rsid w:val="00D90BBA"/>
    <w:rsid w:val="00D91BC6"/>
    <w:rsid w:val="00D92C24"/>
    <w:rsid w:val="00D97917"/>
    <w:rsid w:val="00DA2B29"/>
    <w:rsid w:val="00DB464E"/>
    <w:rsid w:val="00DB4A1B"/>
    <w:rsid w:val="00DC095F"/>
    <w:rsid w:val="00DC3BE7"/>
    <w:rsid w:val="00DC6F9F"/>
    <w:rsid w:val="00DC7303"/>
    <w:rsid w:val="00DD6421"/>
    <w:rsid w:val="00DE005E"/>
    <w:rsid w:val="00DE5ABF"/>
    <w:rsid w:val="00DE76CA"/>
    <w:rsid w:val="00E01551"/>
    <w:rsid w:val="00E01C09"/>
    <w:rsid w:val="00E02CD9"/>
    <w:rsid w:val="00E037A2"/>
    <w:rsid w:val="00E03D68"/>
    <w:rsid w:val="00E10EAF"/>
    <w:rsid w:val="00E13A69"/>
    <w:rsid w:val="00E14EA6"/>
    <w:rsid w:val="00E3010C"/>
    <w:rsid w:val="00E31694"/>
    <w:rsid w:val="00E31886"/>
    <w:rsid w:val="00E41969"/>
    <w:rsid w:val="00E52C8A"/>
    <w:rsid w:val="00E56743"/>
    <w:rsid w:val="00E572EB"/>
    <w:rsid w:val="00E64B51"/>
    <w:rsid w:val="00E70B98"/>
    <w:rsid w:val="00E71188"/>
    <w:rsid w:val="00E71BC4"/>
    <w:rsid w:val="00E72126"/>
    <w:rsid w:val="00E74E74"/>
    <w:rsid w:val="00E760A0"/>
    <w:rsid w:val="00E8124E"/>
    <w:rsid w:val="00E93FC4"/>
    <w:rsid w:val="00E94919"/>
    <w:rsid w:val="00E969AA"/>
    <w:rsid w:val="00EA0B49"/>
    <w:rsid w:val="00EA5788"/>
    <w:rsid w:val="00EB01F1"/>
    <w:rsid w:val="00EB219E"/>
    <w:rsid w:val="00EB3C13"/>
    <w:rsid w:val="00EB434E"/>
    <w:rsid w:val="00EB6ED4"/>
    <w:rsid w:val="00EC687D"/>
    <w:rsid w:val="00EC6C3E"/>
    <w:rsid w:val="00ED3E32"/>
    <w:rsid w:val="00ED5788"/>
    <w:rsid w:val="00ED6F63"/>
    <w:rsid w:val="00EE3A5A"/>
    <w:rsid w:val="00EF5793"/>
    <w:rsid w:val="00EF5C1B"/>
    <w:rsid w:val="00EF7D81"/>
    <w:rsid w:val="00F040BF"/>
    <w:rsid w:val="00F0625E"/>
    <w:rsid w:val="00F135F3"/>
    <w:rsid w:val="00F17CE4"/>
    <w:rsid w:val="00F208AC"/>
    <w:rsid w:val="00F208B0"/>
    <w:rsid w:val="00F42F99"/>
    <w:rsid w:val="00F43BC4"/>
    <w:rsid w:val="00F47CFB"/>
    <w:rsid w:val="00F50F09"/>
    <w:rsid w:val="00F54BA2"/>
    <w:rsid w:val="00F575AF"/>
    <w:rsid w:val="00F6006D"/>
    <w:rsid w:val="00F635E5"/>
    <w:rsid w:val="00F65A79"/>
    <w:rsid w:val="00F754C9"/>
    <w:rsid w:val="00F7689A"/>
    <w:rsid w:val="00F827D7"/>
    <w:rsid w:val="00F85F44"/>
    <w:rsid w:val="00F86BD2"/>
    <w:rsid w:val="00F9308C"/>
    <w:rsid w:val="00F94B6F"/>
    <w:rsid w:val="00FA3C8C"/>
    <w:rsid w:val="00FA6F5B"/>
    <w:rsid w:val="00FB098B"/>
    <w:rsid w:val="00FB6715"/>
    <w:rsid w:val="00FC4298"/>
    <w:rsid w:val="00FC4BEF"/>
    <w:rsid w:val="00FD153E"/>
    <w:rsid w:val="00FD3228"/>
    <w:rsid w:val="00FD76DC"/>
    <w:rsid w:val="00FF4211"/>
    <w:rsid w:val="00FF45DA"/>
    <w:rsid w:val="00FF48F4"/>
    <w:rsid w:val="00FF53D5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C5DA99"/>
  <w15:docId w15:val="{1D2902D6-AE02-479E-B050-0A3D1E11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rsid w:val="00D104F7"/>
    <w:pPr>
      <w:spacing w:before="0" w:after="0"/>
      <w:ind w:left="567"/>
      <w:jc w:val="left"/>
    </w:pPr>
    <w:rPr>
      <w:szCs w:val="20"/>
    </w:rPr>
  </w:style>
  <w:style w:type="paragraph" w:styleId="Puesto">
    <w:name w:val="Title"/>
    <w:basedOn w:val="Normal"/>
    <w:link w:val="Puest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Puest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uiPriority w:val="39"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uiPriority w:val="39"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uiPriority w:val="39"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uiPriority w:val="39"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uiPriority w:val="39"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uiPriority w:val="39"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uiPriority w:val="39"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DB4A1B"/>
    <w:pPr>
      <w:spacing w:before="0" w:after="0" w:line="240" w:lineRule="auto"/>
      <w:ind w:left="284" w:right="301"/>
    </w:pPr>
    <w:rPr>
      <w:rFonts w:ascii="Calibri" w:hAnsi="Calibri" w:cs="Arial"/>
      <w:i/>
      <w:color w:val="4F81BD" w:themeColor="accent1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paragraph" w:styleId="Subttulo">
    <w:name w:val="Subtitle"/>
    <w:basedOn w:val="Normal"/>
    <w:link w:val="SubttuloCar"/>
    <w:qFormat/>
    <w:rsid w:val="003274DD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3274DD"/>
    <w:rPr>
      <w:rFonts w:ascii="Arial" w:hAnsi="Arial" w:cs="Arial"/>
      <w:i/>
      <w:iCs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274DD"/>
    <w:pPr>
      <w:spacing w:before="0" w:after="0" w:line="240" w:lineRule="auto"/>
      <w:ind w:left="720"/>
      <w:contextualSpacing/>
      <w:jc w:val="left"/>
    </w:pPr>
    <w:rPr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4979"/>
    <w:rPr>
      <w:rFonts w:ascii="Arial" w:hAnsi="Arial"/>
      <w:szCs w:val="24"/>
      <w:lang w:val="es-ES" w:eastAsia="es-ES"/>
    </w:rPr>
  </w:style>
  <w:style w:type="paragraph" w:customStyle="1" w:styleId="TemplateNote">
    <w:name w:val="Template Note"/>
    <w:basedOn w:val="Normal"/>
    <w:link w:val="TemplateNoteChar"/>
    <w:rsid w:val="002E0EB8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0" w:after="0" w:line="240" w:lineRule="auto"/>
    </w:pPr>
    <w:rPr>
      <w:rFonts w:ascii="Times New Roman" w:hAnsi="Times New Roman"/>
      <w:i/>
      <w:color w:val="FF0000"/>
      <w:szCs w:val="20"/>
      <w:lang w:val="en-US" w:eastAsia="en-US"/>
    </w:rPr>
  </w:style>
  <w:style w:type="character" w:customStyle="1" w:styleId="TemplateNoteChar">
    <w:name w:val="Template Note Char"/>
    <w:basedOn w:val="Fuentedeprrafopredeter"/>
    <w:link w:val="TemplateNote"/>
    <w:rsid w:val="002E0EB8"/>
    <w:rPr>
      <w:i/>
      <w:color w:val="FF0000"/>
      <w:shd w:val="pct5" w:color="auto" w:fill="auto"/>
      <w:lang w:val="en-US" w:eastAsia="en-US"/>
    </w:rPr>
  </w:style>
  <w:style w:type="character" w:customStyle="1" w:styleId="PuestoCar">
    <w:name w:val="Puesto Car"/>
    <w:basedOn w:val="Fuentedeprrafopredeter"/>
    <w:link w:val="Puesto"/>
    <w:rsid w:val="002E0EB8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paragraph" w:customStyle="1" w:styleId="InfoBlue0">
    <w:name w:val="InfoBlue"/>
    <w:basedOn w:val="Normal"/>
    <w:next w:val="Textoindependiente"/>
    <w:rsid w:val="00A94A7A"/>
    <w:pPr>
      <w:widowControl w:val="0"/>
      <w:tabs>
        <w:tab w:val="left" w:pos="162"/>
        <w:tab w:val="left" w:pos="1260"/>
      </w:tabs>
      <w:spacing w:before="120" w:after="0" w:line="240" w:lineRule="atLeast"/>
      <w:ind w:left="158"/>
      <w:jc w:val="lef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ar">
    <w:name w:val="infoblue Car"/>
    <w:basedOn w:val="Fuentedeprrafopredeter"/>
    <w:link w:val="infoblue"/>
    <w:rsid w:val="00A94A7A"/>
    <w:rPr>
      <w:rFonts w:ascii="Arial" w:eastAsia="Arial Unicode MS" w:hAnsi="Arial"/>
      <w:i/>
      <w:color w:val="0000FF"/>
      <w:lang w:val="es-ES" w:eastAsia="es-ES"/>
    </w:rPr>
  </w:style>
  <w:style w:type="paragraph" w:customStyle="1" w:styleId="tabletext1">
    <w:name w:val="tabletext"/>
    <w:basedOn w:val="Normal"/>
    <w:rsid w:val="00A94A7A"/>
    <w:pPr>
      <w:spacing w:before="0" w:after="120" w:line="240" w:lineRule="atLeast"/>
      <w:jc w:val="left"/>
    </w:pPr>
    <w:rPr>
      <w:rFonts w:ascii="Times New Roman" w:eastAsia="Arial Unicode MS" w:hAnsi="Times New Roman"/>
      <w:szCs w:val="20"/>
    </w:rPr>
  </w:style>
  <w:style w:type="paragraph" w:styleId="Sangra2detindependiente">
    <w:name w:val="Body Text Indent 2"/>
    <w:basedOn w:val="Normal"/>
    <w:link w:val="Sangra2detindependienteCar"/>
    <w:rsid w:val="00A94A7A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94A7A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0E5825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E7699"/>
    <w:rPr>
      <w:rFonts w:ascii="Arial" w:hAnsi="Arial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D32F5"/>
  </w:style>
  <w:style w:type="paragraph" w:customStyle="1" w:styleId="TituloMDOC">
    <w:name w:val="Titulo MDOC"/>
    <w:basedOn w:val="Puesto"/>
    <w:qFormat/>
    <w:rsid w:val="004D32F5"/>
    <w:pPr>
      <w:numPr>
        <w:numId w:val="5"/>
      </w:numPr>
      <w:tabs>
        <w:tab w:val="num" w:pos="720"/>
      </w:tabs>
      <w:spacing w:before="0" w:line="240" w:lineRule="auto"/>
      <w:contextualSpacing/>
      <w:jc w:val="both"/>
    </w:pPr>
    <w:rPr>
      <w:rFonts w:ascii="Montserrat" w:eastAsiaTheme="majorEastAsia" w:hAnsi="Montserrat"/>
      <w:spacing w:val="-10"/>
      <w:kern w:val="28"/>
      <w:sz w:val="20"/>
      <w:szCs w:val="56"/>
      <w:lang w:val="es-MX"/>
    </w:rPr>
  </w:style>
  <w:style w:type="paragraph" w:customStyle="1" w:styleId="BodyText">
    <w:name w:val="BodyText"/>
    <w:basedOn w:val="Normal"/>
    <w:link w:val="BodyTextCar"/>
    <w:rsid w:val="00293797"/>
    <w:pPr>
      <w:spacing w:before="120" w:after="120" w:line="240" w:lineRule="auto"/>
      <w:jc w:val="left"/>
    </w:pPr>
    <w:rPr>
      <w:rFonts w:ascii="Times New Roman" w:hAnsi="Times New Roman"/>
      <w:sz w:val="24"/>
      <w:szCs w:val="20"/>
      <w:lang w:val="es-MX" w:eastAsia="en-US"/>
    </w:rPr>
  </w:style>
  <w:style w:type="character" w:customStyle="1" w:styleId="BodyTextCar">
    <w:name w:val="BodyText Car"/>
    <w:basedOn w:val="Fuentedeprrafopredeter"/>
    <w:link w:val="BodyText"/>
    <w:locked/>
    <w:rsid w:val="00293797"/>
    <w:rPr>
      <w:sz w:val="24"/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35A3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5A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image" Target="media/image19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5" Type="http://schemas.openxmlformats.org/officeDocument/2006/relationships/image" Target="media/image13.jpeg"/><Relationship Id="rId33" Type="http://schemas.openxmlformats.org/officeDocument/2006/relationships/oleObject" Target="embeddings/oleObject7.bin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emf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4.bin"/><Relationship Id="rId32" Type="http://schemas.openxmlformats.org/officeDocument/2006/relationships/image" Target="media/image18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5.jpeg"/><Relationship Id="rId36" Type="http://schemas.openxmlformats.org/officeDocument/2006/relationships/oleObject" Target="embeddings/oleObject8.bin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jpeg"/><Relationship Id="rId27" Type="http://schemas.openxmlformats.org/officeDocument/2006/relationships/oleObject" Target="embeddings/oleObject5.bin"/><Relationship Id="rId30" Type="http://schemas.openxmlformats.org/officeDocument/2006/relationships/image" Target="media/image17.emf"/><Relationship Id="rId35" Type="http://schemas.openxmlformats.org/officeDocument/2006/relationships/image" Target="media/image2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8A693-461D-46A1-9B81-F2C4207F7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XXXX - Alcance del proyecto</Template>
  <TotalTime>7960</TotalTime>
  <Pages>27</Pages>
  <Words>3419</Words>
  <Characters>18808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Manager>Dirección de Informática</Manager>
  <Company>Dirección General de Tecnologías de Información</Company>
  <LinksUpToDate>false</LinksUpToDate>
  <CharactersWithSpaces>22183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lastModifiedBy>DIANA CORONA OSORIO</cp:lastModifiedBy>
  <cp:revision>42</cp:revision>
  <cp:lastPrinted>2017-03-22T00:40:00Z</cp:lastPrinted>
  <dcterms:created xsi:type="dcterms:W3CDTF">2024-10-11T20:10:00Z</dcterms:created>
  <dcterms:modified xsi:type="dcterms:W3CDTF">2024-10-22T20:05:00Z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
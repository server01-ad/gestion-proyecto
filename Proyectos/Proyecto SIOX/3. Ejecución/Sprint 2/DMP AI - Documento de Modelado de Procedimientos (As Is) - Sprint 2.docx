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A48FB" w14:textId="1DD24DE0" w:rsidR="00A94A7A" w:rsidRPr="009053F2" w:rsidRDefault="004D32F5" w:rsidP="007418B6">
      <w:pPr>
        <w:pStyle w:val="Ttulo"/>
        <w:spacing w:before="0"/>
        <w:jc w:val="right"/>
        <w:rPr>
          <w:rFonts w:ascii="Montserrat" w:hAnsi="Montserrat"/>
        </w:rPr>
      </w:pPr>
      <w:r w:rsidRPr="009053F2">
        <w:rPr>
          <w:rFonts w:ascii="Montserrat" w:hAnsi="Montserrat"/>
          <w:noProof/>
        </w:rPr>
        <w:drawing>
          <wp:anchor distT="0" distB="0" distL="114300" distR="114300" simplePos="0" relativeHeight="251661312" behindDoc="1" locked="0" layoutInCell="1" allowOverlap="1" wp14:anchorId="2802559B" wp14:editId="04D24993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:a16="http://schemas.microsoft.com/office/drawing/2014/main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699" w:rsidRPr="009053F2">
        <w:rPr>
          <w:rFonts w:ascii="Montserrat" w:hAnsi="Montserrat"/>
          <w:noProof/>
          <w:sz w:val="20"/>
          <w:szCs w:val="20"/>
          <w:lang w:eastAsia="es-MX"/>
        </w:rPr>
        <w:drawing>
          <wp:anchor distT="0" distB="0" distL="114300" distR="114300" simplePos="0" relativeHeight="251659264" behindDoc="0" locked="0" layoutInCell="1" allowOverlap="1" wp14:anchorId="01FA0815" wp14:editId="608FDAB1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E9B0E" w14:textId="77777777" w:rsidR="00A94A7A" w:rsidRPr="009053F2" w:rsidRDefault="00A94A7A" w:rsidP="007418B6">
      <w:pPr>
        <w:pStyle w:val="Ttulo"/>
        <w:spacing w:before="0"/>
        <w:rPr>
          <w:rFonts w:ascii="Montserrat" w:hAnsi="Montserrat"/>
        </w:rPr>
      </w:pPr>
    </w:p>
    <w:p w14:paraId="382B2FDE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33C2B9BD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0637402F" w14:textId="77777777" w:rsidR="007E4DB3" w:rsidRPr="009053F2" w:rsidRDefault="007E4DB3" w:rsidP="007418B6">
      <w:pPr>
        <w:pStyle w:val="Ttulo"/>
        <w:spacing w:before="0"/>
        <w:rPr>
          <w:rFonts w:ascii="Montserrat" w:hAnsi="Montserrat"/>
          <w:color w:val="0070C0"/>
        </w:rPr>
      </w:pPr>
    </w:p>
    <w:p w14:paraId="644F9CCB" w14:textId="5D3F1733" w:rsidR="004D32F5" w:rsidRPr="009053F2" w:rsidRDefault="004D32F5" w:rsidP="007418B6">
      <w:pPr>
        <w:pStyle w:val="Ttul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9053F2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Secretaría de Finanzas del poder Ejecutivo del Estado</w:t>
      </w:r>
    </w:p>
    <w:p w14:paraId="5C9C6371" w14:textId="77777777" w:rsidR="00073565" w:rsidRPr="009053F2" w:rsidRDefault="0007356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DCE6472" w14:textId="77777777" w:rsidR="007E4DB3" w:rsidRPr="009053F2" w:rsidRDefault="007E4DB3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3BCB1F8" w14:textId="37BB3C91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64DE3B4A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B69687B" w14:textId="3E7E91B4" w:rsidR="00A94A7A" w:rsidRPr="009053F2" w:rsidRDefault="004014ED" w:rsidP="007418B6">
      <w:pPr>
        <w:pStyle w:val="Ttulo"/>
        <w:spacing w:before="0"/>
        <w:rPr>
          <w:rFonts w:ascii="Montserrat" w:hAnsi="Montserrat"/>
          <w:sz w:val="40"/>
          <w:szCs w:val="40"/>
        </w:rPr>
      </w:pPr>
      <w:r w:rsidRPr="009053F2">
        <w:rPr>
          <w:rFonts w:ascii="Montserrat" w:hAnsi="Montserrat"/>
          <w:sz w:val="40"/>
          <w:szCs w:val="40"/>
        </w:rPr>
        <w:t>M</w:t>
      </w:r>
      <w:r w:rsidR="001B651C" w:rsidRPr="009053F2">
        <w:rPr>
          <w:rFonts w:ascii="Montserrat" w:hAnsi="Montserrat"/>
          <w:sz w:val="40"/>
          <w:szCs w:val="40"/>
        </w:rPr>
        <w:t xml:space="preserve">odelado </w:t>
      </w:r>
      <w:r w:rsidRPr="009053F2">
        <w:rPr>
          <w:rFonts w:ascii="Montserrat" w:hAnsi="Montserrat"/>
          <w:sz w:val="40"/>
          <w:szCs w:val="40"/>
        </w:rPr>
        <w:t xml:space="preserve">de Procedimientos </w:t>
      </w:r>
      <w:r w:rsidR="001B651C" w:rsidRPr="009053F2">
        <w:rPr>
          <w:rFonts w:ascii="Montserrat" w:hAnsi="Montserrat"/>
          <w:sz w:val="40"/>
          <w:szCs w:val="40"/>
        </w:rPr>
        <w:t>As Is</w:t>
      </w:r>
    </w:p>
    <w:p w14:paraId="2ED61C0F" w14:textId="77777777" w:rsidR="00A94A7A" w:rsidRPr="009053F2" w:rsidRDefault="00A94A7A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359E1A30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1D46A44C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993E288" w14:textId="77777777" w:rsidR="004D32F5" w:rsidRPr="009053F2" w:rsidRDefault="004D32F5" w:rsidP="007418B6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9096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4139"/>
      </w:tblGrid>
      <w:tr w:rsidR="000B360F" w:rsidRPr="004469FD" w14:paraId="40C9A8B6" w14:textId="77777777" w:rsidTr="00401018">
        <w:trPr>
          <w:jc w:val="center"/>
        </w:trPr>
        <w:tc>
          <w:tcPr>
            <w:tcW w:w="2972" w:type="dxa"/>
            <w:vAlign w:val="center"/>
          </w:tcPr>
          <w:p w14:paraId="4E666334" w14:textId="77777777" w:rsidR="000B360F" w:rsidRPr="004469FD" w:rsidRDefault="000B360F" w:rsidP="00401018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1985" w:type="dxa"/>
            <w:vAlign w:val="center"/>
          </w:tcPr>
          <w:p w14:paraId="48F892D0" w14:textId="77777777" w:rsidR="000B360F" w:rsidRPr="004469FD" w:rsidRDefault="000B360F" w:rsidP="00401018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E46388">
              <w:rPr>
                <w:rFonts w:ascii="Montserrat" w:hAnsi="Montserrat"/>
                <w:b/>
                <w:sz w:val="24"/>
              </w:rPr>
              <w:t>Acrónimo del Proyecto</w:t>
            </w:r>
            <w:r>
              <w:rPr>
                <w:rFonts w:ascii="Montserrat" w:hAnsi="Montserrat"/>
                <w:b/>
                <w:sz w:val="24"/>
              </w:rPr>
              <w:t>:</w:t>
            </w:r>
          </w:p>
        </w:tc>
        <w:tc>
          <w:tcPr>
            <w:tcW w:w="4139" w:type="dxa"/>
            <w:vAlign w:val="center"/>
          </w:tcPr>
          <w:p w14:paraId="03251600" w14:textId="77777777" w:rsidR="000B360F" w:rsidRPr="004469FD" w:rsidRDefault="000B360F" w:rsidP="00401018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</w:tr>
      <w:tr w:rsidR="000B360F" w:rsidRPr="004469FD" w14:paraId="3E94D790" w14:textId="77777777" w:rsidTr="00401018">
        <w:trPr>
          <w:jc w:val="center"/>
        </w:trPr>
        <w:tc>
          <w:tcPr>
            <w:tcW w:w="2972" w:type="dxa"/>
            <w:vAlign w:val="center"/>
          </w:tcPr>
          <w:p w14:paraId="135A1621" w14:textId="77777777" w:rsidR="000B360F" w:rsidRPr="004469FD" w:rsidRDefault="000B360F" w:rsidP="00401018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</w:p>
        </w:tc>
        <w:tc>
          <w:tcPr>
            <w:tcW w:w="1985" w:type="dxa"/>
            <w:vAlign w:val="center"/>
          </w:tcPr>
          <w:p w14:paraId="020FA976" w14:textId="77777777" w:rsidR="000B360F" w:rsidRPr="004469FD" w:rsidRDefault="000B360F" w:rsidP="00401018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>
              <w:rPr>
                <w:rFonts w:ascii="Montserrat" w:hAnsi="Montserrat"/>
                <w:bCs/>
                <w:sz w:val="24"/>
              </w:rPr>
              <w:t>SIOX</w:t>
            </w:r>
          </w:p>
        </w:tc>
        <w:tc>
          <w:tcPr>
            <w:tcW w:w="4139" w:type="dxa"/>
          </w:tcPr>
          <w:p w14:paraId="2DE4D38F" w14:textId="77777777" w:rsidR="000B360F" w:rsidRPr="004469FD" w:rsidRDefault="000B360F" w:rsidP="00401018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Cs/>
                <w:sz w:val="24"/>
              </w:rPr>
            </w:pPr>
            <w:r w:rsidRPr="004469FD">
              <w:rPr>
                <w:rFonts w:ascii="Montserrat" w:hAnsi="Montserrat"/>
                <w:bCs/>
                <w:sz w:val="24"/>
              </w:rPr>
              <w:t>Servicios profesionales especializados para el análisis, diseño, desarrollo e implementación de un sistema integral para la gestión recaudatoria y el seguimiento de la política fiscal estatal, Fase 1</w:t>
            </w:r>
          </w:p>
        </w:tc>
      </w:tr>
    </w:tbl>
    <w:p w14:paraId="07DEC47C" w14:textId="77777777" w:rsidR="004D32F5" w:rsidRPr="009053F2" w:rsidRDefault="004D32F5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41CF0126" w14:textId="77777777" w:rsidR="004D32F5" w:rsidRPr="009053F2" w:rsidRDefault="004D32F5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738D3F92" w14:textId="77777777" w:rsidR="007E4DB3" w:rsidRPr="009053F2" w:rsidRDefault="007E4DB3" w:rsidP="000B360F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24F362E5" w14:textId="77777777" w:rsidR="007E4DB3" w:rsidRPr="009053F2" w:rsidRDefault="007E4DB3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02B2202C" w14:textId="77777777" w:rsidR="007E4DB3" w:rsidRPr="009053F2" w:rsidRDefault="007E4DB3" w:rsidP="007418B6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4BE8936B" w14:textId="3BDEC3BB" w:rsidR="007E4DB3" w:rsidRPr="009053F2" w:rsidRDefault="004D32F5" w:rsidP="000B360F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9053F2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p w14:paraId="735640B2" w14:textId="3523D031" w:rsidR="00A94A7A" w:rsidRPr="009053F2" w:rsidRDefault="00A94A7A" w:rsidP="007418B6">
      <w:pPr>
        <w:pStyle w:val="Ttulo"/>
        <w:tabs>
          <w:tab w:val="left" w:pos="1939"/>
          <w:tab w:val="center" w:pos="4987"/>
        </w:tabs>
        <w:spacing w:before="0"/>
        <w:rPr>
          <w:rFonts w:ascii="Montserrat" w:hAnsi="Montserrat"/>
          <w:sz w:val="28"/>
          <w:szCs w:val="28"/>
        </w:rPr>
      </w:pPr>
      <w:r w:rsidRPr="009053F2">
        <w:rPr>
          <w:rFonts w:ascii="Montserrat" w:hAnsi="Montserrat"/>
          <w:sz w:val="28"/>
          <w:szCs w:val="28"/>
        </w:rPr>
        <w:lastRenderedPageBreak/>
        <w:t>Contenido</w:t>
      </w:r>
    </w:p>
    <w:p w14:paraId="345017E9" w14:textId="4A56C17C" w:rsidR="000446B0" w:rsidRPr="009053F2" w:rsidRDefault="00A94A7A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r w:rsidRPr="009053F2">
        <w:rPr>
          <w:rFonts w:ascii="Montserrat" w:hAnsi="Montserrat" w:cstheme="minorHAnsi"/>
          <w:lang w:val="es-MX"/>
        </w:rPr>
        <w:fldChar w:fldCharType="begin"/>
      </w:r>
      <w:r w:rsidRPr="009053F2">
        <w:rPr>
          <w:rFonts w:ascii="Montserrat" w:hAnsi="Montserrat" w:cstheme="minorHAnsi"/>
          <w:lang w:val="es-MX"/>
        </w:rPr>
        <w:instrText xml:space="preserve"> TOC \o "1-4" \h \z \u </w:instrText>
      </w:r>
      <w:r w:rsidRPr="009053F2">
        <w:rPr>
          <w:rFonts w:ascii="Montserrat" w:hAnsi="Montserrat" w:cstheme="minorHAnsi"/>
          <w:lang w:val="es-MX"/>
        </w:rPr>
        <w:fldChar w:fldCharType="separate"/>
      </w:r>
      <w:hyperlink w:anchor="_Toc177545784" w:history="1">
        <w:r w:rsidR="000446B0" w:rsidRPr="009053F2">
          <w:rPr>
            <w:rStyle w:val="Hipervnculo"/>
            <w:rFonts w:ascii="Montserrat" w:hAnsi="Montserrat"/>
            <w:noProof/>
          </w:rPr>
          <w:t>1.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</w:rPr>
          <w:t>Introducción.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_Toc177545784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3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7FB20E19" w14:textId="22EA0291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85" w:history="1">
        <w:r w:rsidR="000446B0" w:rsidRPr="009053F2">
          <w:rPr>
            <w:rStyle w:val="Hipervnculo"/>
            <w:rFonts w:ascii="Montserrat" w:hAnsi="Montserrat"/>
            <w:noProof/>
          </w:rPr>
          <w:t>1.1.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</w:rPr>
          <w:t>Definiciones, Abreviaturas y Referencias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_Toc177545785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3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6CD3C7B8" w14:textId="3644A7B0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86" w:history="1">
        <w:r w:rsidR="000446B0" w:rsidRPr="009053F2">
          <w:rPr>
            <w:rStyle w:val="Hipervnculo"/>
            <w:rFonts w:ascii="Montserrat" w:hAnsi="Montserrat"/>
            <w:noProof/>
            <w:lang w:val="es-MX"/>
          </w:rPr>
          <w:t>2.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  <w:lang w:val="es-MX"/>
          </w:rPr>
          <w:t>Posicionamiento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_Toc177545786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4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13A1DAC1" w14:textId="380D00ED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87" w:history="1">
        <w:r w:rsidR="000446B0" w:rsidRPr="009053F2">
          <w:rPr>
            <w:rStyle w:val="Hipervnculo"/>
            <w:rFonts w:ascii="Montserrat" w:hAnsi="Montserrat"/>
            <w:noProof/>
            <w:lang w:val="es-MX"/>
          </w:rPr>
          <w:t>2.1.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  <w:lang w:val="es-MX"/>
          </w:rPr>
          <w:t>Objetivos de Negocio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_Toc177545787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4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4351C9CC" w14:textId="595B79BC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88" w:history="1">
        <w:r w:rsidR="000446B0" w:rsidRPr="009053F2">
          <w:rPr>
            <w:rStyle w:val="Hipervnculo"/>
            <w:rFonts w:ascii="Montserrat" w:hAnsi="Montserrat"/>
            <w:noProof/>
            <w:lang w:val="es-MX"/>
          </w:rPr>
          <w:t>2.2.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  <w:lang w:val="es-MX"/>
          </w:rPr>
          <w:t>Hallazgos del negocio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_Toc177545788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4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33B76CFA" w14:textId="3F177E81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89" w:history="1">
        <w:r w:rsidR="000446B0" w:rsidRPr="009053F2">
          <w:rPr>
            <w:rStyle w:val="Hipervnculo"/>
            <w:rFonts w:ascii="Montserrat" w:hAnsi="Montserrat"/>
            <w:noProof/>
          </w:rPr>
          <w:t>3.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</w:rPr>
          <w:t>Identificación de los Usuarios y Unidades Involucrados.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_Toc177545789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4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1EDC92CE" w14:textId="4FEE81DD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90" w:history="1">
        <w:r w:rsidR="000446B0" w:rsidRPr="009053F2">
          <w:rPr>
            <w:rStyle w:val="Hipervnculo"/>
            <w:rFonts w:ascii="Montserrat" w:hAnsi="Montserrat"/>
            <w:noProof/>
          </w:rPr>
          <w:t>3.1.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</w:rPr>
          <w:t>Perfiles de los usuarios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_Toc177545790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4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0EF8B677" w14:textId="5EC34C3E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91" w:history="1">
        <w:r w:rsidR="000446B0" w:rsidRPr="009053F2">
          <w:rPr>
            <w:rStyle w:val="Hipervnculo"/>
            <w:rFonts w:ascii="Montserrat" w:hAnsi="Montserrat"/>
            <w:noProof/>
          </w:rPr>
          <w:t>4.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</w:rPr>
          <w:t>Modelo de Flujo de Negocio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_Toc177545791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5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767CAD99" w14:textId="0C0B8007" w:rsidR="000446B0" w:rsidRPr="009053F2" w:rsidRDefault="00F93BE6" w:rsidP="007418B6">
      <w:pPr>
        <w:pStyle w:val="TDC1"/>
        <w:tabs>
          <w:tab w:val="left" w:pos="567"/>
          <w:tab w:val="right" w:leader="dot" w:pos="9964"/>
        </w:tabs>
        <w:spacing w:before="0" w:after="0"/>
        <w:rPr>
          <w:rFonts w:ascii="Montserrat" w:eastAsiaTheme="minorEastAsia" w:hAnsi="Montserrat" w:cstheme="minorBidi"/>
          <w:b w:val="0"/>
          <w:bCs w:val="0"/>
          <w:noProof/>
          <w:kern w:val="2"/>
          <w:sz w:val="24"/>
          <w:szCs w:val="24"/>
          <w:lang w:val="es-MX" w:eastAsia="es-MX"/>
          <w14:ligatures w14:val="standardContextual"/>
        </w:rPr>
      </w:pPr>
      <w:hyperlink w:anchor="_Toc177545792" w:history="1">
        <w:r w:rsidR="000446B0" w:rsidRPr="009053F2">
          <w:rPr>
            <w:rStyle w:val="Hipervnculo"/>
            <w:rFonts w:ascii="Montserrat" w:hAnsi="Montserrat"/>
            <w:noProof/>
          </w:rPr>
          <w:t>5.</w:t>
        </w:r>
        <w:r w:rsidR="000446B0" w:rsidRPr="009053F2">
          <w:rPr>
            <w:rFonts w:ascii="Montserrat" w:eastAsiaTheme="minorEastAsia" w:hAnsi="Montserrat" w:cstheme="minorBidi"/>
            <w:b w:val="0"/>
            <w:bCs w:val="0"/>
            <w:noProof/>
            <w:kern w:val="2"/>
            <w:sz w:val="24"/>
            <w:szCs w:val="24"/>
            <w:lang w:val="es-MX" w:eastAsia="es-MX"/>
            <w14:ligatures w14:val="standardContextual"/>
          </w:rPr>
          <w:tab/>
        </w:r>
        <w:r w:rsidR="000446B0" w:rsidRPr="009053F2">
          <w:rPr>
            <w:rStyle w:val="Hipervnculo"/>
            <w:rFonts w:ascii="Montserrat" w:hAnsi="Montserrat"/>
            <w:noProof/>
          </w:rPr>
          <w:t>Firmas de Aprobación</w:t>
        </w:r>
        <w:r w:rsidR="000446B0" w:rsidRPr="009053F2">
          <w:rPr>
            <w:rFonts w:ascii="Montserrat" w:hAnsi="Montserrat"/>
            <w:noProof/>
            <w:webHidden/>
          </w:rPr>
          <w:tab/>
        </w:r>
        <w:r w:rsidR="000446B0" w:rsidRPr="009053F2">
          <w:rPr>
            <w:rFonts w:ascii="Montserrat" w:hAnsi="Montserrat"/>
            <w:noProof/>
            <w:webHidden/>
          </w:rPr>
          <w:fldChar w:fldCharType="begin"/>
        </w:r>
        <w:r w:rsidR="000446B0" w:rsidRPr="009053F2">
          <w:rPr>
            <w:rFonts w:ascii="Montserrat" w:hAnsi="Montserrat"/>
            <w:noProof/>
            <w:webHidden/>
          </w:rPr>
          <w:instrText xml:space="preserve"> PAGEREF _Toc177545792 \h </w:instrText>
        </w:r>
        <w:r w:rsidR="000446B0" w:rsidRPr="009053F2">
          <w:rPr>
            <w:rFonts w:ascii="Montserrat" w:hAnsi="Montserrat"/>
            <w:noProof/>
            <w:webHidden/>
          </w:rPr>
        </w:r>
        <w:r w:rsidR="000446B0" w:rsidRPr="009053F2">
          <w:rPr>
            <w:rFonts w:ascii="Montserrat" w:hAnsi="Montserrat"/>
            <w:noProof/>
            <w:webHidden/>
          </w:rPr>
          <w:fldChar w:fldCharType="separate"/>
        </w:r>
        <w:r w:rsidR="000446B0" w:rsidRPr="009053F2">
          <w:rPr>
            <w:rFonts w:ascii="Montserrat" w:hAnsi="Montserrat"/>
            <w:noProof/>
            <w:webHidden/>
          </w:rPr>
          <w:t>6</w:t>
        </w:r>
        <w:r w:rsidR="000446B0" w:rsidRPr="009053F2">
          <w:rPr>
            <w:rFonts w:ascii="Montserrat" w:hAnsi="Montserrat"/>
            <w:noProof/>
            <w:webHidden/>
          </w:rPr>
          <w:fldChar w:fldCharType="end"/>
        </w:r>
      </w:hyperlink>
    </w:p>
    <w:p w14:paraId="337993CF" w14:textId="281CB388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  <w:r w:rsidRPr="009053F2">
        <w:rPr>
          <w:rFonts w:ascii="Montserrat" w:hAnsi="Montserrat" w:cstheme="minorHAnsi"/>
          <w:lang w:val="es-MX"/>
        </w:rPr>
        <w:fldChar w:fldCharType="end"/>
      </w:r>
    </w:p>
    <w:p w14:paraId="5A284536" w14:textId="77777777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</w:p>
    <w:p w14:paraId="55F420BA" w14:textId="77777777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</w:p>
    <w:p w14:paraId="11985FEE" w14:textId="77777777" w:rsidR="00A94A7A" w:rsidRPr="009053F2" w:rsidRDefault="00A94A7A" w:rsidP="007418B6">
      <w:pPr>
        <w:spacing w:before="0" w:after="0"/>
        <w:rPr>
          <w:rFonts w:ascii="Montserrat" w:hAnsi="Montserrat"/>
          <w:lang w:val="es-MX"/>
        </w:rPr>
      </w:pPr>
    </w:p>
    <w:p w14:paraId="1DA4F791" w14:textId="34FEA5B5" w:rsidR="00A94A7A" w:rsidRPr="009053F2" w:rsidRDefault="00A94A7A" w:rsidP="007418B6">
      <w:pPr>
        <w:tabs>
          <w:tab w:val="left" w:pos="5885"/>
        </w:tabs>
        <w:spacing w:before="0" w:after="0" w:line="240" w:lineRule="auto"/>
        <w:jc w:val="left"/>
        <w:rPr>
          <w:rFonts w:ascii="Montserrat" w:hAnsi="Montserrat"/>
          <w:lang w:val="es-MX"/>
        </w:rPr>
      </w:pPr>
      <w:r w:rsidRPr="009053F2">
        <w:rPr>
          <w:rFonts w:ascii="Montserrat" w:hAnsi="Montserrat"/>
          <w:lang w:val="es-MX"/>
        </w:rPr>
        <w:br w:type="page"/>
      </w:r>
    </w:p>
    <w:p w14:paraId="617CBEFC" w14:textId="77777777" w:rsidR="00057985" w:rsidRPr="004469FD" w:rsidRDefault="00057985" w:rsidP="007418B6">
      <w:pPr>
        <w:spacing w:before="0" w:after="0"/>
        <w:rPr>
          <w:rFonts w:ascii="Montserrat" w:hAnsi="Montserrat" w:cstheme="minorHAnsi"/>
          <w:b/>
          <w:bCs/>
          <w:iCs/>
          <w:szCs w:val="20"/>
          <w:lang w:val="es-MX"/>
        </w:rPr>
      </w:pPr>
      <w:bookmarkStart w:id="0" w:name="_Toc177545784"/>
      <w:bookmarkStart w:id="1" w:name="_Toc456598587"/>
      <w:bookmarkStart w:id="2" w:name="_Toc456600918"/>
      <w:bookmarkStart w:id="3" w:name="_Toc436203377"/>
      <w:bookmarkStart w:id="4" w:name="_Toc452813577"/>
      <w:r w:rsidRPr="004469FD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</w:p>
    <w:p w14:paraId="09B7A27E" w14:textId="77777777" w:rsidR="00057985" w:rsidRPr="004469FD" w:rsidRDefault="00057985" w:rsidP="007418B6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64E16030" w14:textId="77777777" w:rsidR="00057985" w:rsidRPr="004469FD" w:rsidRDefault="00057985" w:rsidP="007418B6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4147"/>
        <w:gridCol w:w="2977"/>
        <w:gridCol w:w="1554"/>
      </w:tblGrid>
      <w:tr w:rsidR="00057985" w:rsidRPr="004469FD" w14:paraId="430402C1" w14:textId="77777777" w:rsidTr="00651549">
        <w:trPr>
          <w:cantSplit/>
          <w:tblHeader/>
          <w:jc w:val="center"/>
        </w:trPr>
        <w:tc>
          <w:tcPr>
            <w:tcW w:w="1240" w:type="dxa"/>
            <w:shd w:val="clear" w:color="auto" w:fill="BFBFBF" w:themeFill="background1" w:themeFillShade="BF"/>
            <w:vAlign w:val="center"/>
          </w:tcPr>
          <w:p w14:paraId="3533F5EB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5" w:name="Tabla_versiones"/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4147" w:type="dxa"/>
            <w:shd w:val="clear" w:color="auto" w:fill="BFBFBF" w:themeFill="background1" w:themeFillShade="BF"/>
            <w:vAlign w:val="center"/>
          </w:tcPr>
          <w:p w14:paraId="256E021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08536F19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3D9C8C9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54F86B0F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9300673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2274481D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61FF4E4F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1A6C1B5F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 w:themeFill="background1" w:themeFillShade="BF"/>
            <w:vAlign w:val="center"/>
          </w:tcPr>
          <w:p w14:paraId="4062C9D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28E68ED5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300244A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62110BF1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057985" w:rsidRPr="004469FD" w14:paraId="56D99F25" w14:textId="77777777" w:rsidTr="00651549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0BEA76A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i/>
                <w:i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i/>
                <w:iCs/>
                <w:color w:val="4F81BD" w:themeColor="accent1"/>
                <w:szCs w:val="20"/>
              </w:rPr>
              <w:t>0.01</w:t>
            </w:r>
            <w:r w:rsidRPr="004469FD">
              <w:rPr>
                <w:rFonts w:ascii="Montserrat" w:hAnsi="Montserrat" w:cstheme="minorHAnsi"/>
                <w:i/>
                <w:iCs/>
                <w:vanish/>
                <w:color w:val="0000FF"/>
                <w:szCs w:val="20"/>
              </w:rPr>
              <w:t>0.01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3CD71559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i/>
                <w:i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i/>
                <w:iCs/>
                <w:color w:val="4F81BD" w:themeColor="accent1"/>
                <w:szCs w:val="20"/>
              </w:rPr>
              <w:t>Creación del documento.</w:t>
            </w:r>
            <w:r w:rsidRPr="004469FD">
              <w:rPr>
                <w:rFonts w:ascii="Montserrat" w:hAnsi="Montserrat" w:cstheme="minorHAnsi"/>
                <w:i/>
                <w:iCs/>
                <w:vanish/>
                <w:color w:val="0000FF"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225ADD03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</w:tcPr>
          <w:p w14:paraId="12DD823A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tr w:rsidR="00057985" w:rsidRPr="004469FD" w14:paraId="15E30DC2" w14:textId="77777777" w:rsidTr="00651549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75BB317E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i/>
                <w:iCs/>
                <w:color w:val="4F81BD" w:themeColor="accent1"/>
                <w:szCs w:val="20"/>
              </w:rPr>
            </w:pPr>
            <w:r w:rsidRPr="004469FD">
              <w:rPr>
                <w:rFonts w:ascii="Montserrat" w:hAnsi="Montserrat" w:cstheme="minorHAnsi"/>
                <w:i/>
                <w:iCs/>
                <w:color w:val="4F81BD" w:themeColor="accent1"/>
                <w:szCs w:val="20"/>
              </w:rPr>
              <w:t>0.02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2966B3EC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i/>
                <w:iCs/>
                <w:color w:val="4F81BD" w:themeColor="accent1"/>
                <w:szCs w:val="20"/>
              </w:rPr>
            </w:pPr>
            <w:r w:rsidRPr="004469FD">
              <w:rPr>
                <w:rFonts w:ascii="Montserrat" w:hAnsi="Montserrat" w:cstheme="minorHAnsi"/>
                <w:i/>
                <w:iCs/>
                <w:color w:val="4F81BD" w:themeColor="accent1"/>
                <w:szCs w:val="20"/>
              </w:rPr>
              <w:t>[Incluir breve descripción del cambio]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4113608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  <w:vAlign w:val="center"/>
          </w:tcPr>
          <w:p w14:paraId="0352ADD2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tr w:rsidR="00057985" w:rsidRPr="004469FD" w14:paraId="3DB2D97B" w14:textId="77777777" w:rsidTr="00651549">
        <w:trPr>
          <w:cantSplit/>
          <w:jc w:val="center"/>
          <w:hidden/>
        </w:trPr>
        <w:tc>
          <w:tcPr>
            <w:tcW w:w="1240" w:type="dxa"/>
            <w:shd w:val="clear" w:color="auto" w:fill="auto"/>
            <w:vAlign w:val="center"/>
          </w:tcPr>
          <w:p w14:paraId="4293955C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vanish/>
                <w:color w:val="000000" w:themeColor="text1"/>
                <w:szCs w:val="20"/>
              </w:rPr>
            </w:pPr>
          </w:p>
        </w:tc>
        <w:tc>
          <w:tcPr>
            <w:tcW w:w="4147" w:type="dxa"/>
            <w:shd w:val="clear" w:color="auto" w:fill="auto"/>
            <w:vAlign w:val="center"/>
          </w:tcPr>
          <w:p w14:paraId="32D5B8A6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vanish/>
                <w:color w:val="000000" w:themeColor="text1"/>
                <w:szCs w:val="20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4C19840F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</w:tcPr>
          <w:p w14:paraId="09EBFF6E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  <w:bookmarkEnd w:id="5"/>
      <w:tr w:rsidR="00057985" w:rsidRPr="004469FD" w14:paraId="5C2557A3" w14:textId="77777777" w:rsidTr="00651549">
        <w:trPr>
          <w:cantSplit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E1835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35888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84AD9" w14:textId="77777777" w:rsidR="00057985" w:rsidRPr="004469FD" w:rsidRDefault="00057985" w:rsidP="007418B6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C40F8" w14:textId="77777777" w:rsidR="00057985" w:rsidRPr="004469FD" w:rsidRDefault="00057985" w:rsidP="007418B6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</w:tbl>
    <w:p w14:paraId="08ED091F" w14:textId="473A2C5B" w:rsidR="00057985" w:rsidRDefault="00057985" w:rsidP="007418B6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p w14:paraId="1DC46977" w14:textId="77777777" w:rsidR="00057985" w:rsidRDefault="00057985" w:rsidP="007418B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p w14:paraId="5CBA41CD" w14:textId="5D6F1106" w:rsidR="00A94A7A" w:rsidRPr="009053F2" w:rsidRDefault="00A94A7A" w:rsidP="007418B6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r w:rsidRPr="009053F2">
        <w:rPr>
          <w:rFonts w:ascii="Montserrat" w:hAnsi="Montserrat"/>
          <w:sz w:val="20"/>
        </w:rPr>
        <w:lastRenderedPageBreak/>
        <w:t>Introducción</w:t>
      </w:r>
      <w:bookmarkEnd w:id="0"/>
    </w:p>
    <w:bookmarkEnd w:id="1"/>
    <w:bookmarkEnd w:id="2"/>
    <w:p w14:paraId="1D2648FD" w14:textId="77777777" w:rsidR="004D32F5" w:rsidRPr="009053F2" w:rsidRDefault="004D32F5" w:rsidP="007418B6">
      <w:pPr>
        <w:pStyle w:val="ndice2"/>
        <w:rPr>
          <w:rFonts w:ascii="Montserrat" w:hAnsi="Montserrat"/>
        </w:rPr>
      </w:pPr>
    </w:p>
    <w:p w14:paraId="730E2A0C" w14:textId="77777777" w:rsidR="00944398" w:rsidRDefault="00944398" w:rsidP="00944398">
      <w:pPr>
        <w:ind w:right="17"/>
        <w:rPr>
          <w:rFonts w:ascii="Montserrat" w:hAnsi="Montserrat"/>
        </w:rPr>
      </w:pPr>
      <w:r>
        <w:rPr>
          <w:rFonts w:ascii="Montserrat" w:hAnsi="Montserrat"/>
        </w:rPr>
        <w:t>El presente documento tiene la finalidad de mostrar el análisis realizado en el sprint 2 sobre los procesos actuales que se ejecutan en el sistema SIOX, específicamente en el módulo Padrón de Impuestos Federales y Estatales, que incluye las siguientes funcionalidades:</w:t>
      </w:r>
    </w:p>
    <w:p w14:paraId="01701263" w14:textId="77777777" w:rsidR="00944398" w:rsidRPr="00104E0E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 w:rsidRPr="00104E0E">
        <w:rPr>
          <w:rFonts w:ascii="Montserrat" w:hAnsi="Montserrat"/>
          <w:sz w:val="20"/>
          <w:szCs w:val="20"/>
        </w:rPr>
        <w:t>Registrar contribuyente.</w:t>
      </w:r>
    </w:p>
    <w:p w14:paraId="437E158A" w14:textId="77777777" w:rsidR="00944398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Presentar declaraciones.</w:t>
      </w:r>
    </w:p>
    <w:p w14:paraId="570D241A" w14:textId="77777777" w:rsidR="00944398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Declaraciones de contribuyentes.</w:t>
      </w:r>
    </w:p>
    <w:p w14:paraId="2E2EDE00" w14:textId="77777777" w:rsidR="00944398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Gestión de CIP.</w:t>
      </w:r>
    </w:p>
    <w:p w14:paraId="570776B2" w14:textId="77777777" w:rsidR="00944398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Bloqueo obligación.</w:t>
      </w:r>
    </w:p>
    <w:p w14:paraId="54617C8E" w14:textId="77777777" w:rsidR="00944398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Unificación y corrección de RFC.</w:t>
      </w:r>
    </w:p>
    <w:p w14:paraId="3AF43106" w14:textId="77777777" w:rsidR="00944398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Avisos fiscales.</w:t>
      </w:r>
    </w:p>
    <w:p w14:paraId="45097A10" w14:textId="77777777" w:rsidR="00944398" w:rsidRPr="00104E0E" w:rsidRDefault="00944398" w:rsidP="00944398">
      <w:pPr>
        <w:pStyle w:val="Prrafodelista"/>
        <w:numPr>
          <w:ilvl w:val="0"/>
          <w:numId w:val="15"/>
        </w:numPr>
        <w:ind w:right="17"/>
        <w:rPr>
          <w:rFonts w:ascii="Montserrat" w:hAnsi="Montserrat"/>
          <w:sz w:val="20"/>
          <w:szCs w:val="20"/>
        </w:rPr>
      </w:pPr>
      <w:r>
        <w:rPr>
          <w:rFonts w:ascii="Montserrat" w:hAnsi="Montserrat"/>
          <w:sz w:val="20"/>
          <w:szCs w:val="20"/>
        </w:rPr>
        <w:t>Presentación de avisos de motor usados.</w:t>
      </w:r>
    </w:p>
    <w:p w14:paraId="179C8B36" w14:textId="77777777" w:rsidR="00944398" w:rsidRDefault="00944398" w:rsidP="00944398">
      <w:pPr>
        <w:ind w:right="17"/>
        <w:rPr>
          <w:rFonts w:ascii="Montserrat" w:hAnsi="Montserrat"/>
        </w:rPr>
      </w:pPr>
    </w:p>
    <w:p w14:paraId="6B955076" w14:textId="77777777" w:rsidR="00944398" w:rsidRDefault="00944398" w:rsidP="00944398">
      <w:pPr>
        <w:ind w:right="17"/>
        <w:rPr>
          <w:rFonts w:ascii="Montserrat" w:hAnsi="Montserrat"/>
        </w:rPr>
      </w:pPr>
      <w:r>
        <w:rPr>
          <w:rFonts w:ascii="Montserrat" w:hAnsi="Montserrat"/>
        </w:rPr>
        <w:t>Esta etapa contempla el análisis de la ejecución detallada de las actividades, áreas con las que interactúa el proceso, así como, alcance, entradas, proveedores, resultados y cliente, esto con el fin de conocer el funcionamiento del sistema, documentarlo e identificar áreas de oportunidad y requerimientos que puedan mejorar el desempeño de la operación.</w:t>
      </w:r>
    </w:p>
    <w:p w14:paraId="572CF70A" w14:textId="77777777" w:rsidR="00944398" w:rsidRDefault="00944398" w:rsidP="007C6AAF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5843BD0C" w14:textId="096121DF" w:rsidR="004D647F" w:rsidRDefault="004D647F" w:rsidP="00611FBD">
      <w:pPr>
        <w:spacing w:before="0" w:after="0" w:line="276" w:lineRule="auto"/>
        <w:rPr>
          <w:rFonts w:ascii="Montserrat" w:hAnsi="Montserrat" w:cstheme="minorHAnsi"/>
          <w:lang w:val="es-ES_tradnl"/>
        </w:rPr>
      </w:pPr>
    </w:p>
    <w:p w14:paraId="6E5D0C20" w14:textId="02A71699" w:rsidR="00944398" w:rsidRDefault="00944398" w:rsidP="00611FBD">
      <w:pPr>
        <w:spacing w:before="0" w:after="0" w:line="276" w:lineRule="auto"/>
        <w:rPr>
          <w:rFonts w:ascii="Montserrat" w:hAnsi="Montserrat" w:cstheme="minorHAnsi"/>
          <w:lang w:val="es-ES_tradnl"/>
        </w:rPr>
      </w:pPr>
    </w:p>
    <w:p w14:paraId="5F1A9F81" w14:textId="77777777" w:rsidR="00944398" w:rsidRDefault="00944398" w:rsidP="00611FBD">
      <w:pPr>
        <w:spacing w:before="0" w:after="0" w:line="276" w:lineRule="auto"/>
        <w:rPr>
          <w:rFonts w:ascii="Montserrat" w:hAnsi="Montserrat" w:cstheme="minorHAnsi"/>
          <w:lang w:val="es-ES_tradnl"/>
        </w:rPr>
      </w:pPr>
    </w:p>
    <w:p w14:paraId="4E285ADB" w14:textId="6E9F2255" w:rsidR="0067026C" w:rsidRPr="00236395" w:rsidRDefault="0067026C" w:rsidP="00CA34C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  <w:r w:rsidRPr="00236395">
        <w:rPr>
          <w:rFonts w:ascii="Montserrat" w:hAnsi="Montserrat" w:cstheme="minorHAnsi"/>
          <w:lang w:val="es-ES_tradnl"/>
        </w:rPr>
        <w:t xml:space="preserve"> </w:t>
      </w:r>
    </w:p>
    <w:p w14:paraId="62056A77" w14:textId="77777777" w:rsidR="004D32F5" w:rsidRPr="009053F2" w:rsidRDefault="004D32F5" w:rsidP="007418B6">
      <w:pPr>
        <w:spacing w:before="0" w:after="0"/>
        <w:rPr>
          <w:rFonts w:ascii="Montserrat" w:hAnsi="Montserrat"/>
        </w:rPr>
      </w:pPr>
    </w:p>
    <w:p w14:paraId="43F7BD86" w14:textId="77777777" w:rsidR="00A94A7A" w:rsidRPr="009053F2" w:rsidRDefault="00A94A7A" w:rsidP="007418B6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</w:rPr>
      </w:pPr>
      <w:bookmarkStart w:id="6" w:name="_Toc456598589"/>
      <w:bookmarkStart w:id="7" w:name="_Toc456600920"/>
      <w:bookmarkStart w:id="8" w:name="_Toc14629775"/>
      <w:bookmarkStart w:id="9" w:name="_Toc177545785"/>
      <w:r w:rsidRPr="009053F2">
        <w:rPr>
          <w:rFonts w:ascii="Montserrat" w:hAnsi="Montserrat"/>
          <w:sz w:val="20"/>
        </w:rPr>
        <w:t>Definiciones, Abreviaturas</w:t>
      </w:r>
      <w:bookmarkEnd w:id="6"/>
      <w:bookmarkEnd w:id="7"/>
      <w:bookmarkEnd w:id="8"/>
      <w:r w:rsidRPr="009053F2">
        <w:rPr>
          <w:rFonts w:ascii="Montserrat" w:hAnsi="Montserrat"/>
          <w:sz w:val="20"/>
        </w:rPr>
        <w:t xml:space="preserve"> y Referencias</w:t>
      </w:r>
      <w:bookmarkEnd w:id="9"/>
    </w:p>
    <w:bookmarkEnd w:id="3"/>
    <w:bookmarkEnd w:id="4"/>
    <w:p w14:paraId="122E943A" w14:textId="77777777" w:rsidR="00AB2B16" w:rsidRPr="009053F2" w:rsidRDefault="00AB2B16" w:rsidP="007418B6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tbl>
      <w:tblPr>
        <w:tblStyle w:val="Tablaconcuadrcula"/>
        <w:tblW w:w="0" w:type="auto"/>
        <w:tblInd w:w="250" w:type="dxa"/>
        <w:tblLook w:val="01E0" w:firstRow="1" w:lastRow="1" w:firstColumn="1" w:lastColumn="1" w:noHBand="0" w:noVBand="0"/>
      </w:tblPr>
      <w:tblGrid>
        <w:gridCol w:w="2107"/>
        <w:gridCol w:w="7590"/>
      </w:tblGrid>
      <w:tr w:rsidR="002E11F7" w:rsidRPr="00221D0C" w14:paraId="00B66C27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335B5D" w14:textId="77777777" w:rsidR="002E11F7" w:rsidRPr="00221D0C" w:rsidRDefault="002E11F7" w:rsidP="00083B83">
            <w:pPr>
              <w:spacing w:before="0" w:after="0"/>
              <w:jc w:val="center"/>
              <w:rPr>
                <w:rFonts w:ascii="Montserrat" w:hAnsi="Montserrat" w:cstheme="minorHAnsi"/>
                <w:b/>
                <w:szCs w:val="20"/>
              </w:rPr>
            </w:pPr>
            <w:r w:rsidRPr="00221D0C">
              <w:rPr>
                <w:rFonts w:ascii="Montserrat" w:hAnsi="Montserrat" w:cstheme="minorHAnsi"/>
                <w:b/>
                <w:szCs w:val="20"/>
              </w:rPr>
              <w:t>Términos/Siglas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44C13E" w14:textId="77777777" w:rsidR="002E11F7" w:rsidRPr="00221D0C" w:rsidRDefault="002E11F7" w:rsidP="00083B83">
            <w:pPr>
              <w:spacing w:before="0" w:after="0"/>
              <w:jc w:val="center"/>
              <w:rPr>
                <w:rFonts w:ascii="Montserrat" w:hAnsi="Montserrat" w:cstheme="minorHAnsi"/>
                <w:b/>
                <w:szCs w:val="20"/>
              </w:rPr>
            </w:pPr>
            <w:r w:rsidRPr="00221D0C">
              <w:rPr>
                <w:rFonts w:ascii="Montserrat" w:hAnsi="Montserrat" w:cstheme="minorHAnsi"/>
                <w:b/>
                <w:szCs w:val="20"/>
              </w:rPr>
              <w:t>Descripción</w:t>
            </w:r>
          </w:p>
        </w:tc>
      </w:tr>
      <w:tr w:rsidR="002E11F7" w:rsidRPr="00221D0C" w14:paraId="3037ED85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FB4C2" w14:textId="77777777" w:rsidR="002E11F7" w:rsidRPr="002C7EBA" w:rsidRDefault="002E11F7" w:rsidP="00083B83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SIOX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67733" w14:textId="77777777" w:rsidR="002E11F7" w:rsidRPr="00611FBD" w:rsidRDefault="002E11F7" w:rsidP="00083B83">
            <w:pPr>
              <w:spacing w:before="0" w:after="0"/>
              <w:rPr>
                <w:rFonts w:ascii="Montserrat" w:hAnsi="Montserrat"/>
              </w:rPr>
            </w:pPr>
            <w:r w:rsidRPr="001B56A5">
              <w:rPr>
                <w:rFonts w:ascii="Montserrat" w:hAnsi="Montserrat"/>
              </w:rPr>
              <w:t>Sistema de Ingresos de Oaxaca</w:t>
            </w:r>
            <w:r>
              <w:rPr>
                <w:rFonts w:ascii="Montserrat" w:hAnsi="Montserrat"/>
              </w:rPr>
              <w:t>.</w:t>
            </w:r>
          </w:p>
        </w:tc>
      </w:tr>
      <w:tr w:rsidR="00104E0E" w:rsidRPr="00221D0C" w14:paraId="13F336B1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CB5CB" w14:textId="3C8D5078" w:rsidR="00104E0E" w:rsidRDefault="00104E0E" w:rsidP="00083B83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CIP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E384" w14:textId="7FB9CAAB" w:rsidR="00104E0E" w:rsidRPr="001B56A5" w:rsidRDefault="00104E0E" w:rsidP="00083B83">
            <w:pPr>
              <w:spacing w:before="0" w:after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Clave de identificación personal.</w:t>
            </w:r>
          </w:p>
        </w:tc>
      </w:tr>
      <w:tr w:rsidR="002E11F7" w:rsidRPr="00221D0C" w14:paraId="664FC19A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FC2E2" w14:textId="77777777" w:rsidR="002E11F7" w:rsidRDefault="002E11F7" w:rsidP="00083B83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CONAC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44173" w14:textId="77777777" w:rsidR="002E11F7" w:rsidRPr="00611FBD" w:rsidRDefault="002E11F7" w:rsidP="00083B83">
            <w:pPr>
              <w:spacing w:before="0" w:after="0"/>
              <w:rPr>
                <w:rFonts w:ascii="Montserrat" w:hAnsi="Montserrat"/>
              </w:rPr>
            </w:pPr>
            <w:r w:rsidRPr="00611FBD">
              <w:rPr>
                <w:rFonts w:ascii="Montserrat" w:hAnsi="Montserrat"/>
              </w:rPr>
              <w:t>Consejo Nacional de Armonización Contable.</w:t>
            </w:r>
          </w:p>
        </w:tc>
      </w:tr>
      <w:tr w:rsidR="002E11F7" w:rsidRPr="00221D0C" w14:paraId="4D1FD13D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30F35" w14:textId="77777777" w:rsidR="002E11F7" w:rsidRDefault="002E11F7" w:rsidP="00083B83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CRI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B2B11" w14:textId="77777777" w:rsidR="002E11F7" w:rsidRPr="00611FBD" w:rsidRDefault="002E11F7" w:rsidP="00083B83">
            <w:pPr>
              <w:spacing w:before="0" w:after="0"/>
              <w:rPr>
                <w:rFonts w:ascii="Montserrat" w:hAnsi="Montserrat"/>
              </w:rPr>
            </w:pPr>
            <w:r w:rsidRPr="00611FBD">
              <w:rPr>
                <w:rFonts w:ascii="Montserrat" w:hAnsi="Montserrat"/>
              </w:rPr>
              <w:t>Clasificador de Rubro de Ingresos.</w:t>
            </w:r>
          </w:p>
        </w:tc>
      </w:tr>
      <w:tr w:rsidR="00717720" w:rsidRPr="00221D0C" w14:paraId="4A7A70DD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AF57E" w14:textId="50D2134C" w:rsidR="00717720" w:rsidRDefault="00717720" w:rsidP="00717720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SEFIC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8B592" w14:textId="46862AD4" w:rsidR="00717720" w:rsidRPr="002C7EBA" w:rsidRDefault="00717720" w:rsidP="00717720">
            <w:pPr>
              <w:spacing w:before="0" w:after="0"/>
              <w:rPr>
                <w:rFonts w:ascii="Montserrat" w:hAnsi="Montserrat" w:cs="Arial"/>
                <w:i/>
                <w:color w:val="0070C0"/>
                <w:szCs w:val="20"/>
              </w:rPr>
            </w:pPr>
            <w:r>
              <w:rPr>
                <w:rFonts w:ascii="Montserrat" w:hAnsi="Montserrat"/>
              </w:rPr>
              <w:t>Sistema Estatal de Finanzas Públicas de Oaxaca.</w:t>
            </w:r>
          </w:p>
        </w:tc>
      </w:tr>
      <w:tr w:rsidR="00104E0E" w:rsidRPr="00221D0C" w14:paraId="629DE4BE" w14:textId="77777777" w:rsidTr="00611FBD">
        <w:trPr>
          <w:trHeight w:val="398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6BB98" w14:textId="25FF659D" w:rsidR="00104E0E" w:rsidRDefault="00104E0E" w:rsidP="00717720">
            <w:pPr>
              <w:spacing w:before="0" w:after="0"/>
              <w:jc w:val="center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RFC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78DF5" w14:textId="648D2E88" w:rsidR="00104E0E" w:rsidRDefault="00AB429B" w:rsidP="00717720">
            <w:pPr>
              <w:spacing w:before="0" w:after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Registro Federal del Contribuyente.</w:t>
            </w:r>
          </w:p>
        </w:tc>
      </w:tr>
    </w:tbl>
    <w:p w14:paraId="528523B3" w14:textId="77777777" w:rsidR="00AB2B16" w:rsidRPr="009053F2" w:rsidRDefault="00AB2B16" w:rsidP="007418B6">
      <w:pPr>
        <w:pStyle w:val="ndice2"/>
        <w:rPr>
          <w:rFonts w:ascii="Montserrat" w:hAnsi="Montserrat"/>
        </w:rPr>
      </w:pPr>
    </w:p>
    <w:p w14:paraId="4D104944" w14:textId="77777777" w:rsidR="00AB2B16" w:rsidRPr="009053F2" w:rsidRDefault="00AB2B16" w:rsidP="007418B6">
      <w:pPr>
        <w:spacing w:before="0" w:after="0" w:line="240" w:lineRule="auto"/>
        <w:jc w:val="left"/>
        <w:rPr>
          <w:rFonts w:ascii="Montserrat" w:hAnsi="Montserrat"/>
          <w:lang w:val="es-MX"/>
        </w:rPr>
      </w:pPr>
    </w:p>
    <w:p w14:paraId="58BB6BCA" w14:textId="77777777" w:rsidR="00F208B0" w:rsidRDefault="00F208B0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bookmarkStart w:id="10" w:name="_Toc177499327"/>
      <w:bookmarkStart w:id="11" w:name="_Toc477950338"/>
      <w:bookmarkStart w:id="12" w:name="_Toc177545791"/>
      <w:bookmarkStart w:id="13" w:name="_Toc436203381"/>
      <w:r>
        <w:rPr>
          <w:rFonts w:ascii="Montserrat" w:hAnsi="Montserrat"/>
        </w:rPr>
        <w:br w:type="page"/>
      </w:r>
    </w:p>
    <w:p w14:paraId="4F4A07ED" w14:textId="61CF13D6" w:rsidR="00E3010C" w:rsidRDefault="00E3010C" w:rsidP="007418B6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r w:rsidRPr="009053F2">
        <w:rPr>
          <w:rFonts w:ascii="Montserrat" w:hAnsi="Montserrat"/>
          <w:sz w:val="20"/>
        </w:rPr>
        <w:lastRenderedPageBreak/>
        <w:t>Modelo del Flujo de Negocio</w:t>
      </w:r>
      <w:bookmarkEnd w:id="10"/>
      <w:r w:rsidRPr="009053F2">
        <w:rPr>
          <w:rFonts w:ascii="Montserrat" w:hAnsi="Montserrat"/>
          <w:sz w:val="20"/>
        </w:rPr>
        <w:t xml:space="preserve"> AS </w:t>
      </w:r>
      <w:r w:rsidR="00FC4BEF">
        <w:rPr>
          <w:rFonts w:ascii="Montserrat" w:hAnsi="Montserrat"/>
          <w:sz w:val="20"/>
        </w:rPr>
        <w:t>–</w:t>
      </w:r>
      <w:r w:rsidRPr="009053F2">
        <w:rPr>
          <w:rFonts w:ascii="Montserrat" w:hAnsi="Montserrat"/>
          <w:sz w:val="20"/>
        </w:rPr>
        <w:t xml:space="preserve"> IS</w:t>
      </w:r>
    </w:p>
    <w:p w14:paraId="6038D9C6" w14:textId="00076364" w:rsidR="001108B4" w:rsidRDefault="001108B4" w:rsidP="001108B4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left"/>
        <w:rPr>
          <w:rFonts w:ascii="Montserrat" w:hAnsi="Montserrat"/>
          <w:sz w:val="20"/>
        </w:rPr>
      </w:pPr>
    </w:p>
    <w:p w14:paraId="05143BFB" w14:textId="744DB53E" w:rsidR="00EF5C1B" w:rsidRDefault="00EF5C1B" w:rsidP="00EF5C1B">
      <w:pPr>
        <w:spacing w:before="0" w:after="0" w:line="240" w:lineRule="auto"/>
        <w:ind w:left="142"/>
        <w:rPr>
          <w:rFonts w:ascii="Montserrat" w:hAnsi="Montserrat" w:cs="Arial"/>
        </w:rPr>
      </w:pPr>
    </w:p>
    <w:p w14:paraId="642EFA0A" w14:textId="0761B3B2" w:rsidR="00EF5C1B" w:rsidRDefault="008B5854" w:rsidP="00C67473">
      <w:pPr>
        <w:spacing w:before="0" w:after="0" w:line="240" w:lineRule="auto"/>
        <w:jc w:val="center"/>
        <w:rPr>
          <w:rFonts w:ascii="Montserrat" w:hAnsi="Montserrat" w:cs="Arial"/>
        </w:rPr>
      </w:pPr>
      <w:r>
        <w:rPr>
          <w:noProof/>
        </w:rPr>
        <w:drawing>
          <wp:inline distT="0" distB="0" distL="0" distR="0" wp14:anchorId="12C6DCA1" wp14:editId="09EDEB1F">
            <wp:extent cx="5630341" cy="4104084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09" cy="410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6651" w14:textId="77777777" w:rsidR="008B5854" w:rsidRDefault="008B5854" w:rsidP="00C67473">
      <w:pPr>
        <w:spacing w:before="0" w:after="0" w:line="240" w:lineRule="auto"/>
        <w:jc w:val="center"/>
        <w:rPr>
          <w:rFonts w:ascii="Montserrat" w:hAnsi="Montserrat" w:cs="Arial"/>
        </w:rPr>
      </w:pPr>
    </w:p>
    <w:p w14:paraId="498A48A4" w14:textId="4F720185" w:rsidR="00EF5C1B" w:rsidRDefault="00EF5C1B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63B12827" w14:textId="1D2F99BE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4629DBE0" w14:textId="4EE4EFA6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3FCA93E3" w14:textId="0DBA1793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3727241E" w14:textId="7A1EF798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110D6A5F" w14:textId="02356A68" w:rsidR="003C6670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563FCFD4" w14:textId="77777777" w:rsidR="003C6670" w:rsidRPr="00EA5788" w:rsidRDefault="003C6670" w:rsidP="00EF5C1B">
      <w:pPr>
        <w:spacing w:before="0" w:after="0" w:line="240" w:lineRule="auto"/>
        <w:rPr>
          <w:rFonts w:ascii="Montserrat" w:hAnsi="Montserrat" w:cstheme="minorHAnsi"/>
          <w:szCs w:val="20"/>
          <w:lang w:val="es-ES_tradnl"/>
        </w:rPr>
      </w:pPr>
    </w:p>
    <w:p w14:paraId="4BCE60CB" w14:textId="2091B702" w:rsidR="00DB464E" w:rsidRDefault="00DB464E" w:rsidP="00DB464E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  <w:lang w:val="es-MX"/>
        </w:rPr>
      </w:pPr>
      <w:bookmarkStart w:id="14" w:name="_Toc177545788"/>
      <w:r>
        <w:rPr>
          <w:rFonts w:ascii="Montserrat" w:hAnsi="Montserrat"/>
          <w:sz w:val="20"/>
          <w:lang w:val="es-MX"/>
        </w:rPr>
        <w:lastRenderedPageBreak/>
        <w:t xml:space="preserve">Procesos de </w:t>
      </w:r>
      <w:r w:rsidR="00BC1C33">
        <w:rPr>
          <w:rFonts w:ascii="Montserrat" w:hAnsi="Montserrat"/>
          <w:sz w:val="20"/>
          <w:lang w:val="es-MX"/>
        </w:rPr>
        <w:t>Padrón de Impuestos Federales y Estatales</w:t>
      </w:r>
    </w:p>
    <w:p w14:paraId="5C1C3957" w14:textId="450353B7" w:rsidR="00DB464E" w:rsidRDefault="00DB464E" w:rsidP="00DB464E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  <w:lang w:val="es-MX"/>
        </w:rPr>
      </w:pPr>
    </w:p>
    <w:p w14:paraId="661EF2C0" w14:textId="04C0DFF9" w:rsidR="00E3010C" w:rsidRPr="009053F2" w:rsidRDefault="00944398" w:rsidP="007418B6">
      <w:pPr>
        <w:pStyle w:val="EstiloTtulo1Antes6ptoDespus3ptoInterlineadoMn"/>
        <w:numPr>
          <w:ilvl w:val="1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t>Registrar Contribuyente</w:t>
      </w:r>
    </w:p>
    <w:p w14:paraId="05876BB2" w14:textId="77777777" w:rsidR="004F1A92" w:rsidRPr="009053F2" w:rsidRDefault="004F1A92" w:rsidP="007418B6">
      <w:pPr>
        <w:pStyle w:val="EstiloTtulo1Antes6ptoDespus3ptoInterlineadoMn"/>
        <w:numPr>
          <w:ilvl w:val="0"/>
          <w:numId w:val="0"/>
        </w:numPr>
        <w:spacing w:before="0" w:after="0"/>
        <w:ind w:left="792"/>
        <w:rPr>
          <w:rFonts w:ascii="Montserrat" w:hAnsi="Montserrat"/>
          <w:sz w:val="20"/>
          <w:lang w:val="es-MX"/>
        </w:rPr>
      </w:pPr>
    </w:p>
    <w:p w14:paraId="4E5D0F80" w14:textId="0BE2378B" w:rsidR="00F208B0" w:rsidRDefault="00E3010C" w:rsidP="00F208B0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 w:rsidRPr="009053F2">
        <w:rPr>
          <w:rFonts w:ascii="Montserrat" w:hAnsi="Montserrat"/>
          <w:sz w:val="20"/>
          <w:lang w:val="es-MX"/>
        </w:rPr>
        <w:t xml:space="preserve">Objetivo </w:t>
      </w:r>
      <w:bookmarkEnd w:id="14"/>
    </w:p>
    <w:p w14:paraId="007984ED" w14:textId="42D14F89" w:rsidR="00F208B0" w:rsidRDefault="00F208B0" w:rsidP="00F208B0">
      <w:pPr>
        <w:pStyle w:val="EstiloTtulo1Antes6ptoDespus3ptoInterlineadoMn"/>
        <w:numPr>
          <w:ilvl w:val="0"/>
          <w:numId w:val="0"/>
        </w:numPr>
        <w:spacing w:before="0" w:after="0"/>
        <w:ind w:left="720"/>
        <w:rPr>
          <w:rFonts w:ascii="Montserrat" w:hAnsi="Montserrat"/>
          <w:b w:val="0"/>
          <w:bCs w:val="0"/>
          <w:sz w:val="20"/>
          <w:lang w:val="es-MX"/>
        </w:rPr>
      </w:pPr>
    </w:p>
    <w:p w14:paraId="0ADAA1EE" w14:textId="66EB448F" w:rsidR="009C165A" w:rsidRDefault="00944398" w:rsidP="00611FBD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Solicitar</w:t>
      </w:r>
      <w:r>
        <w:rPr>
          <w:rFonts w:ascii="Montserrat" w:hAnsi="Montserrat" w:cstheme="minorHAnsi"/>
          <w:szCs w:val="20"/>
          <w:lang w:val="es-ES_tradnl"/>
        </w:rPr>
        <w:t xml:space="preserve"> </w:t>
      </w:r>
      <w:r>
        <w:rPr>
          <w:rFonts w:ascii="Montserrat" w:hAnsi="Montserrat" w:cstheme="minorHAnsi"/>
          <w:szCs w:val="20"/>
          <w:lang w:val="es-ES_tradnl"/>
        </w:rPr>
        <w:t>la</w:t>
      </w:r>
      <w:r>
        <w:rPr>
          <w:rFonts w:ascii="Montserrat" w:hAnsi="Montserrat" w:cstheme="minorHAnsi"/>
          <w:szCs w:val="20"/>
          <w:lang w:val="es-ES_tradnl"/>
        </w:rPr>
        <w:t xml:space="preserve"> inscripción en el registro estatal de contribuyentes, a través del sistema SIOX, </w:t>
      </w:r>
      <w:r>
        <w:rPr>
          <w:rFonts w:ascii="Montserrat" w:hAnsi="Montserrat" w:cstheme="minorHAnsi"/>
          <w:szCs w:val="20"/>
          <w:lang w:val="es-ES_tradnl"/>
        </w:rPr>
        <w:t xml:space="preserve">las </w:t>
      </w:r>
      <w:r>
        <w:rPr>
          <w:rFonts w:ascii="Montserrat" w:hAnsi="Montserrat" w:cstheme="minorHAnsi"/>
          <w:szCs w:val="20"/>
          <w:lang w:val="es-ES_tradnl"/>
        </w:rPr>
        <w:t>persona físicas o morales que tienen la obligación de pagar impuestos al estado de Oaxaca</w:t>
      </w:r>
      <w:r>
        <w:rPr>
          <w:rFonts w:ascii="Montserrat" w:hAnsi="Montserrat" w:cstheme="minorHAnsi"/>
          <w:szCs w:val="20"/>
          <w:lang w:val="es-ES_tradnl"/>
        </w:rPr>
        <w:t>. Así como el proceso de validación del pre-registro en el sistema y la documentación requerida, por parte de un Asesor del Centro de Atención al Contribuyente para culminar el proceso de registro.</w:t>
      </w:r>
    </w:p>
    <w:p w14:paraId="6AB2205A" w14:textId="4E9006F1" w:rsidR="00971283" w:rsidRDefault="00971283" w:rsidP="00611FBD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39240332" w14:textId="42A823E5" w:rsidR="009C165A" w:rsidRDefault="00971283" w:rsidP="00611FBD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 xml:space="preserve">El proceso inicia </w:t>
      </w:r>
      <w:r w:rsidR="003C6670">
        <w:rPr>
          <w:rFonts w:ascii="Montserrat" w:hAnsi="Montserrat" w:cstheme="minorHAnsi"/>
          <w:szCs w:val="20"/>
          <w:lang w:val="es-ES_tradnl"/>
        </w:rPr>
        <w:t>al ingresar el contribuyente al sistema SIOX para comenzar su registro y termina al generar el expediente del contribuyente registrado.</w:t>
      </w:r>
    </w:p>
    <w:p w14:paraId="67681E19" w14:textId="20578A76" w:rsidR="00EF5793" w:rsidRDefault="00EF5793" w:rsidP="00F208B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31EAC7F4" w14:textId="1705BA5A" w:rsidR="00F208B0" w:rsidRDefault="00F208B0" w:rsidP="00F208B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7176A797" w14:textId="5C0F952D" w:rsidR="00F208B0" w:rsidRDefault="00F208B0" w:rsidP="00B90C91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t xml:space="preserve">Entradas / Proveedor </w:t>
      </w:r>
    </w:p>
    <w:p w14:paraId="5CDAC2DA" w14:textId="209EA3A1" w:rsidR="00F208B0" w:rsidRDefault="00F208B0" w:rsidP="00F208B0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8848" w:type="dxa"/>
        <w:tblInd w:w="562" w:type="dxa"/>
        <w:tblLook w:val="04A0" w:firstRow="1" w:lastRow="0" w:firstColumn="1" w:lastColumn="0" w:noHBand="0" w:noVBand="1"/>
      </w:tblPr>
      <w:tblGrid>
        <w:gridCol w:w="2867"/>
        <w:gridCol w:w="2895"/>
        <w:gridCol w:w="3086"/>
      </w:tblGrid>
      <w:tr w:rsidR="007F09A7" w14:paraId="3EEDEDB2" w14:textId="77777777" w:rsidTr="007F09A7">
        <w:tc>
          <w:tcPr>
            <w:tcW w:w="2867" w:type="dxa"/>
          </w:tcPr>
          <w:p w14:paraId="76D9B04E" w14:textId="77777777" w:rsidR="007F09A7" w:rsidRDefault="007F09A7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sz w:val="20"/>
                <w:lang w:val="es-MX"/>
              </w:rPr>
              <w:t>Requisitos de entrada</w:t>
            </w:r>
          </w:p>
        </w:tc>
        <w:tc>
          <w:tcPr>
            <w:tcW w:w="2895" w:type="dxa"/>
          </w:tcPr>
          <w:p w14:paraId="184DA6FC" w14:textId="77777777" w:rsidR="007F09A7" w:rsidRDefault="007F09A7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sz w:val="20"/>
                <w:lang w:val="es-MX"/>
              </w:rPr>
              <w:t>Proveedores de Insumos</w:t>
            </w:r>
          </w:p>
        </w:tc>
        <w:tc>
          <w:tcPr>
            <w:tcW w:w="3086" w:type="dxa"/>
          </w:tcPr>
          <w:p w14:paraId="760BD4C1" w14:textId="77777777" w:rsidR="007F09A7" w:rsidRDefault="007F09A7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sz w:val="20"/>
                <w:lang w:val="es-MX"/>
              </w:rPr>
              <w:t>Características</w:t>
            </w:r>
          </w:p>
        </w:tc>
      </w:tr>
      <w:tr w:rsidR="007F09A7" w14:paraId="1EE8A5EA" w14:textId="77777777" w:rsidTr="007F09A7">
        <w:tc>
          <w:tcPr>
            <w:tcW w:w="2867" w:type="dxa"/>
          </w:tcPr>
          <w:p w14:paraId="57313D9E" w14:textId="77777777" w:rsidR="007F09A7" w:rsidRDefault="003C6670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Solicitud de inscripción al registro estatal de contribuyentes.</w:t>
            </w:r>
          </w:p>
          <w:p w14:paraId="48C489A0" w14:textId="354946E3" w:rsidR="009E6B18" w:rsidRPr="008C072A" w:rsidRDefault="009E6B18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</w:p>
        </w:tc>
        <w:tc>
          <w:tcPr>
            <w:tcW w:w="2895" w:type="dxa"/>
          </w:tcPr>
          <w:p w14:paraId="36E08F4D" w14:textId="4EBBE9D4" w:rsidR="007F09A7" w:rsidRDefault="003C6670" w:rsidP="00A401D3">
            <w:pPr>
              <w:pStyle w:val="EstiloTtulo1Antes6ptoDespus3ptoInterlineadoMn"/>
              <w:numPr>
                <w:ilvl w:val="0"/>
                <w:numId w:val="10"/>
              </w:numPr>
              <w:spacing w:before="0" w:after="0"/>
              <w:ind w:left="360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Persona física o moral.</w:t>
            </w:r>
          </w:p>
        </w:tc>
        <w:tc>
          <w:tcPr>
            <w:tcW w:w="3086" w:type="dxa"/>
          </w:tcPr>
          <w:p w14:paraId="5FE63E15" w14:textId="7AC8BE70" w:rsidR="007F09A7" w:rsidRDefault="00BC1C33" w:rsidP="00A401D3">
            <w:pPr>
              <w:pStyle w:val="EstiloTtulo1Antes6ptoDespus3ptoInterlineadoMn"/>
              <w:numPr>
                <w:ilvl w:val="0"/>
                <w:numId w:val="10"/>
              </w:numPr>
              <w:spacing w:before="0" w:after="0"/>
              <w:ind w:left="360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Información y documentación requerida recopilada</w:t>
            </w:r>
            <w:r w:rsidR="007F09A7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.</w:t>
            </w:r>
          </w:p>
        </w:tc>
      </w:tr>
    </w:tbl>
    <w:p w14:paraId="60995EE0" w14:textId="77777777" w:rsidR="007F09A7" w:rsidRDefault="007F09A7" w:rsidP="00F208B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00F8244B" w14:textId="77777777" w:rsidR="00F208B0" w:rsidRDefault="00F208B0" w:rsidP="00F208B0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70082F35" w14:textId="1E43AB15" w:rsidR="00F208B0" w:rsidRDefault="00F208B0" w:rsidP="001C25EB">
      <w:pPr>
        <w:pStyle w:val="EstiloTtulo1Antes6ptoDespus3ptoInterlineadoMn"/>
        <w:numPr>
          <w:ilvl w:val="2"/>
          <w:numId w:val="2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t>Resultados / Cliente</w:t>
      </w:r>
    </w:p>
    <w:p w14:paraId="098277CF" w14:textId="2C816530" w:rsidR="00F208B0" w:rsidRDefault="00F208B0" w:rsidP="00F208B0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2897"/>
        <w:gridCol w:w="2924"/>
        <w:gridCol w:w="3027"/>
      </w:tblGrid>
      <w:tr w:rsidR="007F09A7" w14:paraId="0D2524DB" w14:textId="77777777" w:rsidTr="007F09A7">
        <w:tc>
          <w:tcPr>
            <w:tcW w:w="2897" w:type="dxa"/>
          </w:tcPr>
          <w:p w14:paraId="233906A0" w14:textId="77777777" w:rsidR="007F09A7" w:rsidRDefault="007F09A7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sz w:val="20"/>
                <w:lang w:val="es-MX"/>
              </w:rPr>
              <w:t>Requisitos de salida</w:t>
            </w:r>
          </w:p>
        </w:tc>
        <w:tc>
          <w:tcPr>
            <w:tcW w:w="2924" w:type="dxa"/>
          </w:tcPr>
          <w:p w14:paraId="5DBFFF31" w14:textId="77777777" w:rsidR="007F09A7" w:rsidRDefault="007F09A7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sz w:val="20"/>
                <w:lang w:val="es-MX"/>
              </w:rPr>
              <w:t>Clientes</w:t>
            </w:r>
          </w:p>
        </w:tc>
        <w:tc>
          <w:tcPr>
            <w:tcW w:w="3027" w:type="dxa"/>
          </w:tcPr>
          <w:p w14:paraId="29ADD730" w14:textId="77777777" w:rsidR="007F09A7" w:rsidRDefault="007F09A7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jc w:val="center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sz w:val="20"/>
                <w:lang w:val="es-MX"/>
              </w:rPr>
              <w:t>Características</w:t>
            </w:r>
          </w:p>
        </w:tc>
      </w:tr>
      <w:tr w:rsidR="007F09A7" w14:paraId="647F23A6" w14:textId="77777777" w:rsidTr="007F09A7">
        <w:tc>
          <w:tcPr>
            <w:tcW w:w="2897" w:type="dxa"/>
          </w:tcPr>
          <w:p w14:paraId="6503A5EC" w14:textId="1E60E1CA" w:rsidR="007F09A7" w:rsidRPr="00C0423D" w:rsidRDefault="009E6B18" w:rsidP="001E6E18">
            <w:pPr>
              <w:pStyle w:val="EstiloTtulo1Antes6ptoDespus3ptoInterlineadoMn"/>
              <w:numPr>
                <w:ilvl w:val="0"/>
                <w:numId w:val="0"/>
              </w:numPr>
              <w:spacing w:before="0" w:after="0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Expediente del contribuyente</w:t>
            </w:r>
            <w:r w:rsidR="007F09A7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.</w:t>
            </w:r>
          </w:p>
        </w:tc>
        <w:tc>
          <w:tcPr>
            <w:tcW w:w="2924" w:type="dxa"/>
          </w:tcPr>
          <w:p w14:paraId="62A1FC50" w14:textId="278AF2E2" w:rsidR="009E6B18" w:rsidRPr="009E6B18" w:rsidRDefault="009E6B18" w:rsidP="00A401D3">
            <w:pPr>
              <w:pStyle w:val="EstiloTtulo1Antes6ptoDespus3ptoInterlineadoMn"/>
              <w:numPr>
                <w:ilvl w:val="0"/>
                <w:numId w:val="11"/>
              </w:numPr>
              <w:tabs>
                <w:tab w:val="num" w:pos="432"/>
              </w:tabs>
              <w:spacing w:before="0" w:after="0"/>
              <w:ind w:left="432" w:hanging="432"/>
              <w:rPr>
                <w:rFonts w:ascii="Montserrat" w:hAnsi="Montserrat"/>
                <w:b w:val="0"/>
                <w:bCs w:val="0"/>
                <w:sz w:val="20"/>
                <w:lang w:val="es-MX"/>
              </w:rPr>
            </w:pPr>
            <w:r w:rsidRPr="009E6B18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Contribuyente.</w:t>
            </w:r>
          </w:p>
          <w:p w14:paraId="580129B2" w14:textId="67094679" w:rsidR="007F09A7" w:rsidRDefault="009E6B18" w:rsidP="00A401D3">
            <w:pPr>
              <w:pStyle w:val="EstiloTtulo1Antes6ptoDespus3ptoInterlineadoMn"/>
              <w:numPr>
                <w:ilvl w:val="0"/>
                <w:numId w:val="11"/>
              </w:numPr>
              <w:tabs>
                <w:tab w:val="num" w:pos="432"/>
              </w:tabs>
              <w:spacing w:before="0" w:after="0"/>
              <w:ind w:left="432" w:hanging="432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 xml:space="preserve">Todas las áreas requieren consultar o realizar </w:t>
            </w:r>
            <w:r w:rsidR="00BC1C33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algún trámite relacionado al registro de contribuyentes</w:t>
            </w:r>
            <w:r w:rsidR="007F09A7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.</w:t>
            </w:r>
          </w:p>
        </w:tc>
        <w:tc>
          <w:tcPr>
            <w:tcW w:w="3027" w:type="dxa"/>
          </w:tcPr>
          <w:p w14:paraId="3FA97F22" w14:textId="0560616A" w:rsidR="007F09A7" w:rsidRDefault="007F09A7" w:rsidP="00A401D3">
            <w:pPr>
              <w:pStyle w:val="EstiloTtulo1Antes6ptoDespus3ptoInterlineadoMn"/>
              <w:numPr>
                <w:ilvl w:val="0"/>
                <w:numId w:val="11"/>
              </w:numPr>
              <w:tabs>
                <w:tab w:val="num" w:pos="432"/>
              </w:tabs>
              <w:spacing w:before="0" w:after="0"/>
              <w:ind w:left="432" w:hanging="432"/>
              <w:rPr>
                <w:rFonts w:ascii="Montserrat" w:hAnsi="Montserrat"/>
                <w:sz w:val="20"/>
                <w:lang w:val="es-MX"/>
              </w:rPr>
            </w:pP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 xml:space="preserve">Archivo </w:t>
            </w:r>
            <w:r w:rsidR="00BC1C33">
              <w:rPr>
                <w:rFonts w:ascii="Montserrat" w:hAnsi="Montserrat"/>
                <w:b w:val="0"/>
                <w:bCs w:val="0"/>
                <w:sz w:val="20"/>
                <w:lang w:val="es-MX"/>
              </w:rPr>
              <w:t>digital que contiene los documentos solicitados para el registro y la información ingresada en el sistema</w:t>
            </w:r>
            <w:r>
              <w:rPr>
                <w:rFonts w:ascii="Montserrat" w:hAnsi="Montserrat"/>
                <w:b w:val="0"/>
                <w:bCs w:val="0"/>
                <w:sz w:val="20"/>
                <w:lang w:val="es-MX"/>
              </w:rPr>
              <w:t>.</w:t>
            </w:r>
          </w:p>
        </w:tc>
      </w:tr>
    </w:tbl>
    <w:p w14:paraId="60652493" w14:textId="77777777" w:rsidR="007F09A7" w:rsidRDefault="007F09A7" w:rsidP="00F208B0">
      <w:pPr>
        <w:spacing w:before="0" w:after="0" w:line="240" w:lineRule="auto"/>
        <w:ind w:left="142"/>
        <w:rPr>
          <w:rFonts w:ascii="Montserrat" w:hAnsi="Montserrat" w:cstheme="minorHAnsi"/>
          <w:szCs w:val="20"/>
          <w:lang w:val="es-ES_tradnl"/>
        </w:rPr>
      </w:pPr>
    </w:p>
    <w:p w14:paraId="7B13BA66" w14:textId="77777777" w:rsidR="00F208B0" w:rsidRDefault="00F208B0" w:rsidP="00F208B0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6CFFCB41" w14:textId="77777777" w:rsidR="00B90C91" w:rsidRDefault="00B90C91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r>
        <w:rPr>
          <w:rFonts w:ascii="Montserrat" w:hAnsi="Montserrat"/>
          <w:lang w:val="es-MX"/>
        </w:rPr>
        <w:br w:type="page"/>
      </w:r>
    </w:p>
    <w:p w14:paraId="0507FF11" w14:textId="61B4E744" w:rsidR="00F208B0" w:rsidRDefault="00F208B0" w:rsidP="00A401D3">
      <w:pPr>
        <w:pStyle w:val="EstiloTtulo1Antes6ptoDespus3ptoInterlineadoMn"/>
        <w:numPr>
          <w:ilvl w:val="2"/>
          <w:numId w:val="14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lastRenderedPageBreak/>
        <w:t>Diagrama</w:t>
      </w:r>
    </w:p>
    <w:p w14:paraId="7418FBD5" w14:textId="5F5183AE" w:rsidR="001C25EB" w:rsidRDefault="001C25EB" w:rsidP="001C25EB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032338B1" w14:textId="425C80BF" w:rsidR="009D70D5" w:rsidRDefault="00BC1C33" w:rsidP="001C25EB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La Persona Física o Moral que tiene obligación de pagar impuestos al gobierno estatal, inicia su el pre-registro al padrón de contribuyentes, a través del sistema SIOX (Sistema de Ingresos de Oaxaca)</w:t>
      </w:r>
      <w:r w:rsidR="009D70D5">
        <w:rPr>
          <w:rFonts w:ascii="Montserrat" w:hAnsi="Montserrat" w:cstheme="minorHAnsi"/>
          <w:szCs w:val="20"/>
          <w:lang w:val="es-ES_tradnl"/>
        </w:rPr>
        <w:t xml:space="preserve">, llenando un cuestionario </w:t>
      </w:r>
      <w:r w:rsidR="00454052">
        <w:rPr>
          <w:rFonts w:ascii="Montserrat" w:hAnsi="Montserrat" w:cstheme="minorHAnsi"/>
          <w:szCs w:val="20"/>
          <w:lang w:val="es-ES_tradnl"/>
        </w:rPr>
        <w:t>de</w:t>
      </w:r>
      <w:r w:rsidR="009D70D5">
        <w:rPr>
          <w:rFonts w:ascii="Montserrat" w:hAnsi="Montserrat" w:cstheme="minorHAnsi"/>
          <w:szCs w:val="20"/>
          <w:lang w:val="es-ES_tradnl"/>
        </w:rPr>
        <w:t xml:space="preserve"> la información mínima necesaria para su registro</w:t>
      </w:r>
      <w:r w:rsidR="00454052">
        <w:rPr>
          <w:rFonts w:ascii="Montserrat" w:hAnsi="Montserrat" w:cstheme="minorHAnsi"/>
          <w:szCs w:val="20"/>
          <w:lang w:val="es-ES_tradnl"/>
        </w:rPr>
        <w:t>, al terminar el llenado, e</w:t>
      </w:r>
      <w:r w:rsidR="009D70D5">
        <w:rPr>
          <w:rFonts w:ascii="Montserrat" w:hAnsi="Montserrat" w:cstheme="minorHAnsi"/>
          <w:szCs w:val="20"/>
          <w:lang w:val="es-ES_tradnl"/>
        </w:rPr>
        <w:t>l sistema le arroja un formato de pre-registro con un número de folio.</w:t>
      </w:r>
    </w:p>
    <w:p w14:paraId="71C3F879" w14:textId="77777777" w:rsidR="00454052" w:rsidRDefault="00454052" w:rsidP="001C25EB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0D28E1DE" w14:textId="36C673E7" w:rsidR="00BC1C33" w:rsidRDefault="009D70D5" w:rsidP="001C25EB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  <w:r>
        <w:rPr>
          <w:rFonts w:ascii="Montserrat" w:hAnsi="Montserrat" w:cstheme="minorHAnsi"/>
          <w:szCs w:val="20"/>
          <w:lang w:val="es-ES_tradnl"/>
        </w:rPr>
        <w:t>La persona deberá presentarse a un Centro de Atención al Contribuyente con el formato de pre-registro y la documentación obligatoria requerida, para que un Asesor realice la validación del registro, así como la documentación física que presenta</w:t>
      </w:r>
      <w:r w:rsidR="00454052">
        <w:rPr>
          <w:rFonts w:ascii="Montserrat" w:hAnsi="Montserrat" w:cstheme="minorHAnsi"/>
          <w:szCs w:val="20"/>
          <w:lang w:val="es-ES_tradnl"/>
        </w:rPr>
        <w:t xml:space="preserve">. Si la solicitud cumple con los requisitos, el Asesor lo indica en el sistema, y automáticamente se genera el Acuse de recibo de la solicitud de inscripción y la Constancia de Registro Estatal. Entonces el Asesor puede escanear los documentos y cargarlos en el sistema para que automáticamente se genere el expediente del contribuyente. </w:t>
      </w:r>
    </w:p>
    <w:p w14:paraId="76593C0E" w14:textId="77777777" w:rsidR="00A35A32" w:rsidRDefault="00A35A32" w:rsidP="001C25EB">
      <w:pPr>
        <w:spacing w:before="0" w:after="0" w:line="276" w:lineRule="auto"/>
        <w:rPr>
          <w:rFonts w:ascii="Montserrat" w:hAnsi="Montserrat" w:cstheme="minorHAnsi"/>
          <w:szCs w:val="20"/>
          <w:lang w:val="es-ES_tradnl"/>
        </w:rPr>
      </w:pPr>
    </w:p>
    <w:p w14:paraId="27150553" w14:textId="10584981" w:rsidR="00FC4BEF" w:rsidRDefault="00A35A32" w:rsidP="00657D63">
      <w:pPr>
        <w:jc w:val="center"/>
        <w:rPr>
          <w:rFonts w:ascii="Montserrat" w:hAnsi="Montserrat"/>
          <w:lang w:val="es-MX"/>
        </w:rPr>
      </w:pPr>
      <w:r>
        <w:rPr>
          <w:noProof/>
        </w:rPr>
        <w:drawing>
          <wp:inline distT="0" distB="0" distL="0" distR="0" wp14:anchorId="0C307650" wp14:editId="61A5F575">
            <wp:extent cx="3028243" cy="447776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49" cy="44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2948" w14:textId="62B82514" w:rsidR="00A35A32" w:rsidRDefault="00A35A32" w:rsidP="00A35A32">
      <w:pPr>
        <w:jc w:val="center"/>
        <w:rPr>
          <w:rFonts w:ascii="Montserrat" w:hAnsi="Montserrat"/>
          <w:lang w:val="es-MX"/>
        </w:rPr>
      </w:pPr>
      <w:r>
        <w:rPr>
          <w:noProof/>
        </w:rPr>
        <w:lastRenderedPageBreak/>
        <w:drawing>
          <wp:inline distT="0" distB="0" distL="0" distR="0" wp14:anchorId="5E1DFF4C" wp14:editId="7B360129">
            <wp:extent cx="5735320" cy="654368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71" cy="654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F2393" w14:textId="77777777" w:rsidR="00A35A32" w:rsidRDefault="00A35A32" w:rsidP="001C25EB">
      <w:pPr>
        <w:rPr>
          <w:rFonts w:ascii="Montserrat" w:hAnsi="Montserrat"/>
          <w:lang w:val="es-MX"/>
        </w:rPr>
      </w:pPr>
    </w:p>
    <w:p w14:paraId="7BE71B71" w14:textId="61D776DB" w:rsidR="001C25EB" w:rsidRDefault="001C25EB" w:rsidP="001C25EB">
      <w:pPr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lastRenderedPageBreak/>
        <w:t>Archivo de referencia</w:t>
      </w:r>
    </w:p>
    <w:p w14:paraId="21F79E3B" w14:textId="337DFBC6" w:rsidR="00A35A32" w:rsidRDefault="00A35A32" w:rsidP="001C25EB">
      <w:pPr>
        <w:rPr>
          <w:rFonts w:ascii="Montserrat" w:hAnsi="Montserrat"/>
          <w:lang w:val="es-MX"/>
        </w:rPr>
      </w:pPr>
    </w:p>
    <w:p w14:paraId="0330B991" w14:textId="2459BB2D" w:rsidR="00A35A32" w:rsidRDefault="00A35A32" w:rsidP="001C25EB">
      <w:pPr>
        <w:rPr>
          <w:rFonts w:ascii="Montserrat" w:hAnsi="Montserrat"/>
          <w:lang w:val="es-MX"/>
        </w:rPr>
      </w:pPr>
      <w:hyperlink r:id="rId13" w:history="1">
        <w:r w:rsidRPr="00A35A32">
          <w:rPr>
            <w:rStyle w:val="Hipervnculo"/>
            <w:rFonts w:ascii="Montserrat" w:hAnsi="Montserrat"/>
            <w:lang w:val="es-MX"/>
          </w:rPr>
          <w:t>Pre-registro contribuyente.jpg</w:t>
        </w:r>
      </w:hyperlink>
    </w:p>
    <w:p w14:paraId="2F8D041E" w14:textId="77777777" w:rsidR="001C25EB" w:rsidRDefault="001C25EB" w:rsidP="001C25EB">
      <w:pPr>
        <w:jc w:val="left"/>
        <w:rPr>
          <w:rFonts w:ascii="Montserrat" w:hAnsi="Montserrat"/>
          <w:lang w:val="es-MX"/>
        </w:rPr>
      </w:pPr>
    </w:p>
    <w:p w14:paraId="704D129A" w14:textId="62435ABC" w:rsidR="00BE52DF" w:rsidRPr="00FC4BEF" w:rsidRDefault="00164507" w:rsidP="00A401D3">
      <w:pPr>
        <w:pStyle w:val="EstiloTtulo1Antes6ptoDespus3ptoInterlineadoMn"/>
        <w:numPr>
          <w:ilvl w:val="2"/>
          <w:numId w:val="14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t xml:space="preserve">Requerimientos </w:t>
      </w:r>
      <w:r w:rsidR="00BE52DF" w:rsidRPr="00FC4BEF">
        <w:rPr>
          <w:rFonts w:ascii="Montserrat" w:hAnsi="Montserrat"/>
          <w:sz w:val="20"/>
          <w:lang w:val="es-MX"/>
        </w:rPr>
        <w:t>relacionados</w:t>
      </w:r>
    </w:p>
    <w:p w14:paraId="61359486" w14:textId="41A8167A" w:rsidR="00BE52DF" w:rsidRDefault="00BE52DF" w:rsidP="006E6200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p w14:paraId="68731CDC" w14:textId="5150E7F4" w:rsidR="007F09A7" w:rsidRPr="0046160D" w:rsidRDefault="00A35A32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ROO1</w:t>
      </w:r>
    </w:p>
    <w:p w14:paraId="27DF5448" w14:textId="23634774" w:rsidR="00A35A32" w:rsidRPr="0046160D" w:rsidRDefault="00A35A32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R002</w:t>
      </w:r>
    </w:p>
    <w:p w14:paraId="32B8FD51" w14:textId="7DBF245B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R003</w:t>
      </w:r>
    </w:p>
    <w:p w14:paraId="28E2BC0F" w14:textId="2B758511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R004</w:t>
      </w:r>
    </w:p>
    <w:p w14:paraId="567E9F43" w14:textId="6FADD085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R005</w:t>
      </w:r>
    </w:p>
    <w:p w14:paraId="7A257E24" w14:textId="64F0728A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R006</w:t>
      </w:r>
    </w:p>
    <w:p w14:paraId="77670FA4" w14:textId="3662F3E2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R007</w:t>
      </w:r>
    </w:p>
    <w:p w14:paraId="0D32E578" w14:textId="480E83D2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R008</w:t>
      </w:r>
    </w:p>
    <w:p w14:paraId="6FE3D977" w14:textId="0FCCC2F9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R009</w:t>
      </w:r>
    </w:p>
    <w:p w14:paraId="3D60740B" w14:textId="7EE38F9D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R010</w:t>
      </w:r>
    </w:p>
    <w:p w14:paraId="7B097032" w14:textId="71C30DA9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R011</w:t>
      </w:r>
    </w:p>
    <w:p w14:paraId="62EFEDB9" w14:textId="29E32491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R012</w:t>
      </w:r>
    </w:p>
    <w:p w14:paraId="09FE9676" w14:textId="0751EAE9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R013</w:t>
      </w:r>
    </w:p>
    <w:p w14:paraId="6CAD97A7" w14:textId="3DEABD7B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R014</w:t>
      </w:r>
    </w:p>
    <w:p w14:paraId="7173E130" w14:textId="44F200CE" w:rsidR="0046160D" w:rsidRPr="0046160D" w:rsidRDefault="0046160D" w:rsidP="00A401D3">
      <w:pPr>
        <w:pStyle w:val="EstiloTtulo1Antes6ptoDespus3ptoInterlineadoMn"/>
        <w:numPr>
          <w:ilvl w:val="0"/>
          <w:numId w:val="12"/>
        </w:numPr>
        <w:spacing w:before="0" w:after="0"/>
        <w:rPr>
          <w:rFonts w:ascii="Montserrat" w:hAnsi="Montserrat"/>
          <w:b w:val="0"/>
          <w:bCs w:val="0"/>
          <w:sz w:val="20"/>
          <w:lang w:val="es-MX"/>
        </w:rPr>
      </w:pPr>
      <w:r w:rsidRPr="0046160D">
        <w:rPr>
          <w:rFonts w:ascii="Montserrat" w:hAnsi="Montserrat"/>
          <w:b w:val="0"/>
          <w:bCs w:val="0"/>
          <w:sz w:val="20"/>
          <w:lang w:val="es-MX"/>
        </w:rPr>
        <w:t>R015</w:t>
      </w:r>
    </w:p>
    <w:p w14:paraId="50EC6D88" w14:textId="48DA0991" w:rsidR="0046160D" w:rsidRPr="009053F2" w:rsidRDefault="0046160D" w:rsidP="0046160D">
      <w:pPr>
        <w:pStyle w:val="EstiloTtulo1Antes6ptoDespus3ptoInterlineadoMn"/>
        <w:numPr>
          <w:ilvl w:val="0"/>
          <w:numId w:val="0"/>
        </w:numPr>
        <w:spacing w:before="0" w:after="0"/>
        <w:rPr>
          <w:rFonts w:ascii="Montserrat" w:hAnsi="Montserrat"/>
          <w:sz w:val="20"/>
          <w:lang w:val="es-MX"/>
        </w:rPr>
      </w:pPr>
    </w:p>
    <w:bookmarkEnd w:id="11"/>
    <w:bookmarkEnd w:id="12"/>
    <w:p w14:paraId="6DEBCCF5" w14:textId="7C638534" w:rsidR="007418B6" w:rsidRDefault="007418B6" w:rsidP="007418B6">
      <w:pPr>
        <w:spacing w:before="0" w:after="0"/>
      </w:pPr>
    </w:p>
    <w:p w14:paraId="0CB74895" w14:textId="6F699258" w:rsidR="00FC4BEF" w:rsidRPr="009053F2" w:rsidRDefault="007F0D46" w:rsidP="00A401D3">
      <w:pPr>
        <w:pStyle w:val="EstiloTtulo1Antes6ptoDespus3ptoInterlineadoMn"/>
        <w:numPr>
          <w:ilvl w:val="1"/>
          <w:numId w:val="14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t>Presentar Declaraciones</w:t>
      </w:r>
    </w:p>
    <w:p w14:paraId="6E68275C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792"/>
        <w:rPr>
          <w:rFonts w:ascii="Montserrat" w:hAnsi="Montserrat"/>
          <w:sz w:val="20"/>
          <w:lang w:val="es-MX"/>
        </w:rPr>
      </w:pPr>
    </w:p>
    <w:p w14:paraId="7D08AF9E" w14:textId="34D43390" w:rsidR="00B90C91" w:rsidRDefault="00FC4BEF" w:rsidP="00A401D3">
      <w:pPr>
        <w:pStyle w:val="EstiloTtulo1Antes6ptoDespus3ptoInterlineadoMn"/>
        <w:numPr>
          <w:ilvl w:val="2"/>
          <w:numId w:val="14"/>
        </w:numPr>
        <w:spacing w:before="0" w:after="0"/>
        <w:rPr>
          <w:rFonts w:ascii="Montserrat" w:hAnsi="Montserrat"/>
          <w:sz w:val="20"/>
          <w:lang w:val="es-MX"/>
        </w:rPr>
      </w:pPr>
      <w:r w:rsidRPr="009053F2">
        <w:rPr>
          <w:rFonts w:ascii="Montserrat" w:hAnsi="Montserrat"/>
          <w:sz w:val="20"/>
          <w:lang w:val="es-MX"/>
        </w:rPr>
        <w:t xml:space="preserve">Objetivo </w:t>
      </w:r>
    </w:p>
    <w:p w14:paraId="7DCE13A6" w14:textId="77777777" w:rsidR="00B90C91" w:rsidRDefault="00FC4BEF" w:rsidP="00A401D3">
      <w:pPr>
        <w:pStyle w:val="EstiloTtulo1Antes6ptoDespus3ptoInterlineadoMn"/>
        <w:numPr>
          <w:ilvl w:val="2"/>
          <w:numId w:val="14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r w:rsidRPr="00B90C91">
        <w:rPr>
          <w:rFonts w:ascii="Montserrat" w:hAnsi="Montserrat"/>
          <w:sz w:val="20"/>
          <w:lang w:val="es-MX"/>
        </w:rPr>
        <w:t xml:space="preserve">Entradas / Proveedor </w:t>
      </w:r>
    </w:p>
    <w:p w14:paraId="1A428C9F" w14:textId="7F937A85" w:rsidR="00B90C91" w:rsidRDefault="00FC4BEF" w:rsidP="00A401D3">
      <w:pPr>
        <w:pStyle w:val="EstiloTtulo1Antes6ptoDespus3ptoInterlineadoMn"/>
        <w:numPr>
          <w:ilvl w:val="2"/>
          <w:numId w:val="14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r w:rsidRPr="00B90C91">
        <w:rPr>
          <w:rFonts w:ascii="Montserrat" w:hAnsi="Montserrat"/>
          <w:sz w:val="20"/>
          <w:lang w:val="es-MX"/>
        </w:rPr>
        <w:t>Resultados / Cliente</w:t>
      </w:r>
    </w:p>
    <w:p w14:paraId="57D049E2" w14:textId="77777777" w:rsidR="001108B4" w:rsidRDefault="001108B4" w:rsidP="001108B4">
      <w:pPr>
        <w:pStyle w:val="EstiloTtulo1Antes6ptoDespus3ptoInterlineadoMn"/>
        <w:numPr>
          <w:ilvl w:val="0"/>
          <w:numId w:val="0"/>
        </w:numPr>
        <w:tabs>
          <w:tab w:val="left" w:pos="1288"/>
        </w:tabs>
        <w:spacing w:before="0" w:after="0"/>
        <w:ind w:left="1224"/>
        <w:rPr>
          <w:rFonts w:ascii="Montserrat" w:hAnsi="Montserrat"/>
          <w:sz w:val="20"/>
          <w:lang w:val="es-MX"/>
        </w:rPr>
      </w:pPr>
    </w:p>
    <w:p w14:paraId="1C961AA3" w14:textId="77777777" w:rsidR="001108B4" w:rsidRDefault="001108B4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r>
        <w:rPr>
          <w:rFonts w:ascii="Montserrat" w:hAnsi="Montserrat"/>
          <w:lang w:val="es-MX"/>
        </w:rPr>
        <w:br w:type="page"/>
      </w:r>
    </w:p>
    <w:p w14:paraId="2BB32F20" w14:textId="3849A862" w:rsidR="00FC4BEF" w:rsidRDefault="00FC4BEF" w:rsidP="00A401D3">
      <w:pPr>
        <w:pStyle w:val="EstiloTtulo1Antes6ptoDespus3ptoInterlineadoMn"/>
        <w:numPr>
          <w:ilvl w:val="2"/>
          <w:numId w:val="14"/>
        </w:numPr>
        <w:tabs>
          <w:tab w:val="left" w:pos="1288"/>
        </w:tabs>
        <w:spacing w:before="0" w:after="0"/>
        <w:rPr>
          <w:rFonts w:ascii="Montserrat" w:hAnsi="Montserrat"/>
          <w:sz w:val="20"/>
          <w:lang w:val="es-MX"/>
        </w:rPr>
      </w:pPr>
      <w:r w:rsidRPr="00B90C91">
        <w:rPr>
          <w:rFonts w:ascii="Montserrat" w:hAnsi="Montserrat"/>
          <w:sz w:val="20"/>
          <w:lang w:val="es-MX"/>
        </w:rPr>
        <w:lastRenderedPageBreak/>
        <w:t>Diagrama</w:t>
      </w:r>
    </w:p>
    <w:p w14:paraId="7CCD8D9E" w14:textId="77777777" w:rsidR="001108B4" w:rsidRPr="001108B4" w:rsidRDefault="001108B4" w:rsidP="001108B4">
      <w:pPr>
        <w:pStyle w:val="EstiloTtulo1Antes6ptoDespus3ptoInterlineadoMn"/>
        <w:numPr>
          <w:ilvl w:val="0"/>
          <w:numId w:val="0"/>
        </w:numPr>
        <w:tabs>
          <w:tab w:val="left" w:pos="1288"/>
        </w:tabs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5EF4632C" w14:textId="1557A172" w:rsidR="00FC4BEF" w:rsidRDefault="001108B4" w:rsidP="001108B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DD94A9C" wp14:editId="48DBB667">
            <wp:extent cx="3843133" cy="6240877"/>
            <wp:effectExtent l="0" t="0" r="508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42" cy="626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1BDE" w14:textId="77777777" w:rsidR="00FC4BEF" w:rsidRPr="00FC4BEF" w:rsidRDefault="00FC4BEF" w:rsidP="00A401D3">
      <w:pPr>
        <w:pStyle w:val="EstiloTtulo1Antes6ptoDespus3ptoInterlineadoMn"/>
        <w:numPr>
          <w:ilvl w:val="2"/>
          <w:numId w:val="6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lastRenderedPageBreak/>
        <w:t>Casos de uso relacionados</w:t>
      </w:r>
    </w:p>
    <w:p w14:paraId="774CED42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p w14:paraId="10FA0DEF" w14:textId="4340A6CC" w:rsidR="00FC4BEF" w:rsidRDefault="00FC4BEF" w:rsidP="00B90C91">
      <w:pPr>
        <w:spacing w:before="0" w:after="0"/>
        <w:ind w:left="360"/>
      </w:pPr>
    </w:p>
    <w:p w14:paraId="509934E3" w14:textId="0D572218" w:rsidR="00FC4BEF" w:rsidRPr="009053F2" w:rsidRDefault="001108B4" w:rsidP="00A401D3">
      <w:pPr>
        <w:pStyle w:val="EstiloTtulo1Antes6ptoDespus3ptoInterlineadoMn"/>
        <w:numPr>
          <w:ilvl w:val="1"/>
          <w:numId w:val="7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t xml:space="preserve">Funcionalidad 3. </w:t>
      </w:r>
      <w:r w:rsidR="007F0D46">
        <w:rPr>
          <w:rFonts w:ascii="Montserrat" w:hAnsi="Montserrat"/>
          <w:sz w:val="20"/>
          <w:lang w:val="es-MX"/>
        </w:rPr>
        <w:t>Declaraciones de Contribuyentes</w:t>
      </w:r>
    </w:p>
    <w:p w14:paraId="208EB5F1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792"/>
        <w:rPr>
          <w:rFonts w:ascii="Montserrat" w:hAnsi="Montserrat"/>
          <w:sz w:val="20"/>
          <w:lang w:val="es-MX"/>
        </w:rPr>
      </w:pPr>
    </w:p>
    <w:p w14:paraId="1DE6B159" w14:textId="77777777" w:rsidR="00FC4BEF" w:rsidRDefault="00FC4BEF" w:rsidP="00A401D3">
      <w:pPr>
        <w:pStyle w:val="EstiloTtulo1Antes6ptoDespus3ptoInterlineadoMn"/>
        <w:numPr>
          <w:ilvl w:val="2"/>
          <w:numId w:val="7"/>
        </w:numPr>
        <w:spacing w:before="0" w:after="0"/>
        <w:rPr>
          <w:rFonts w:ascii="Montserrat" w:hAnsi="Montserrat"/>
          <w:sz w:val="20"/>
          <w:lang w:val="es-MX"/>
        </w:rPr>
      </w:pPr>
      <w:r w:rsidRPr="009053F2">
        <w:rPr>
          <w:rFonts w:ascii="Montserrat" w:hAnsi="Montserrat"/>
          <w:sz w:val="20"/>
          <w:lang w:val="es-MX"/>
        </w:rPr>
        <w:t xml:space="preserve">Objetivo </w:t>
      </w:r>
    </w:p>
    <w:p w14:paraId="362E7228" w14:textId="77777777" w:rsidR="00FC4BEF" w:rsidRDefault="00FC4BEF" w:rsidP="00A401D3">
      <w:pPr>
        <w:pStyle w:val="EstiloTtulo1Antes6ptoDespus3ptoInterlineadoMn"/>
        <w:numPr>
          <w:ilvl w:val="2"/>
          <w:numId w:val="7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t xml:space="preserve">Entradas / Proveedor </w:t>
      </w:r>
    </w:p>
    <w:p w14:paraId="2EDE45AB" w14:textId="35FD995A" w:rsidR="00FC4BEF" w:rsidRDefault="00FC4BEF" w:rsidP="00A401D3">
      <w:pPr>
        <w:pStyle w:val="EstiloTtulo1Antes6ptoDespus3ptoInterlineadoMn"/>
        <w:numPr>
          <w:ilvl w:val="2"/>
          <w:numId w:val="7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t>Resultados / Cliente</w:t>
      </w:r>
    </w:p>
    <w:p w14:paraId="5CF0DCB2" w14:textId="77777777" w:rsidR="001108B4" w:rsidRDefault="001108B4" w:rsidP="001108B4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3FB1F82C" w14:textId="77777777" w:rsidR="001108B4" w:rsidRDefault="001108B4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r>
        <w:rPr>
          <w:rFonts w:ascii="Montserrat" w:hAnsi="Montserrat"/>
          <w:lang w:val="es-MX"/>
        </w:rPr>
        <w:br w:type="page"/>
      </w:r>
    </w:p>
    <w:p w14:paraId="2023827F" w14:textId="1A1200B6" w:rsidR="00FC4BEF" w:rsidRDefault="00FC4BEF" w:rsidP="00A401D3">
      <w:pPr>
        <w:pStyle w:val="EstiloTtulo1Antes6ptoDespus3ptoInterlineadoMn"/>
        <w:numPr>
          <w:ilvl w:val="2"/>
          <w:numId w:val="7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lastRenderedPageBreak/>
        <w:t>Diagrama</w:t>
      </w:r>
    </w:p>
    <w:p w14:paraId="163A8EE9" w14:textId="29E50994" w:rsidR="001108B4" w:rsidRDefault="001108B4" w:rsidP="00FC4BEF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jc w:val="center"/>
        <w:rPr>
          <w:rFonts w:ascii="Montserrat" w:hAnsi="Montserrat"/>
          <w:sz w:val="20"/>
          <w:lang w:val="es-MX"/>
        </w:rPr>
      </w:pPr>
    </w:p>
    <w:p w14:paraId="52AD3839" w14:textId="0D06B0C3" w:rsidR="001108B4" w:rsidRDefault="001108B4" w:rsidP="001108B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70FB8A8" wp14:editId="6A36E8C7">
            <wp:extent cx="5007934" cy="6419612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93" cy="64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D69F" w14:textId="77777777" w:rsidR="001108B4" w:rsidRDefault="001108B4" w:rsidP="001108B4">
      <w:pPr>
        <w:jc w:val="center"/>
        <w:rPr>
          <w:lang w:val="es-MX"/>
        </w:rPr>
      </w:pPr>
    </w:p>
    <w:p w14:paraId="0D51FFA8" w14:textId="77777777" w:rsidR="00FC4BEF" w:rsidRPr="00FC4BEF" w:rsidRDefault="00FC4BEF" w:rsidP="00A401D3">
      <w:pPr>
        <w:pStyle w:val="EstiloTtulo1Antes6ptoDespus3ptoInterlineadoMn"/>
        <w:numPr>
          <w:ilvl w:val="2"/>
          <w:numId w:val="7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lastRenderedPageBreak/>
        <w:t>Casos de uso relacionados</w:t>
      </w:r>
    </w:p>
    <w:p w14:paraId="1DC98861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p w14:paraId="224BCA36" w14:textId="7B12C160" w:rsidR="00FC4BEF" w:rsidRDefault="00FC4BEF" w:rsidP="007418B6">
      <w:pPr>
        <w:spacing w:before="0" w:after="0"/>
      </w:pPr>
    </w:p>
    <w:p w14:paraId="19917285" w14:textId="31E5A3DB" w:rsidR="001108B4" w:rsidRDefault="001108B4" w:rsidP="007418B6">
      <w:pPr>
        <w:spacing w:before="0" w:after="0"/>
      </w:pPr>
    </w:p>
    <w:p w14:paraId="5684821D" w14:textId="25F9157B" w:rsidR="00FC4BEF" w:rsidRPr="009053F2" w:rsidRDefault="001108B4" w:rsidP="00A401D3">
      <w:pPr>
        <w:pStyle w:val="EstiloTtulo1Antes6ptoDespus3ptoInterlineadoMn"/>
        <w:numPr>
          <w:ilvl w:val="1"/>
          <w:numId w:val="8"/>
        </w:numPr>
        <w:spacing w:before="0" w:after="0"/>
        <w:rPr>
          <w:rFonts w:ascii="Montserrat" w:hAnsi="Montserrat"/>
          <w:sz w:val="20"/>
          <w:lang w:val="es-MX"/>
        </w:rPr>
      </w:pPr>
      <w:r>
        <w:rPr>
          <w:rFonts w:ascii="Montserrat" w:hAnsi="Montserrat"/>
          <w:sz w:val="20"/>
          <w:lang w:val="es-MX"/>
        </w:rPr>
        <w:t xml:space="preserve">Funcionalidad 4. </w:t>
      </w:r>
      <w:r w:rsidR="00B03896">
        <w:rPr>
          <w:rFonts w:ascii="Montserrat" w:hAnsi="Montserrat"/>
          <w:sz w:val="20"/>
          <w:lang w:val="es-MX"/>
        </w:rPr>
        <w:t>Gestión del CIP</w:t>
      </w:r>
    </w:p>
    <w:p w14:paraId="348085ED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792"/>
        <w:rPr>
          <w:rFonts w:ascii="Montserrat" w:hAnsi="Montserrat"/>
          <w:sz w:val="20"/>
          <w:lang w:val="es-MX"/>
        </w:rPr>
      </w:pPr>
    </w:p>
    <w:p w14:paraId="419EA472" w14:textId="77777777" w:rsidR="00FC4BEF" w:rsidRDefault="00FC4BEF" w:rsidP="00A401D3">
      <w:pPr>
        <w:pStyle w:val="EstiloTtulo1Antes6ptoDespus3ptoInterlineadoMn"/>
        <w:numPr>
          <w:ilvl w:val="2"/>
          <w:numId w:val="8"/>
        </w:numPr>
        <w:spacing w:before="0" w:after="0"/>
        <w:rPr>
          <w:rFonts w:ascii="Montserrat" w:hAnsi="Montserrat"/>
          <w:sz w:val="20"/>
          <w:lang w:val="es-MX"/>
        </w:rPr>
      </w:pPr>
      <w:r w:rsidRPr="009053F2">
        <w:rPr>
          <w:rFonts w:ascii="Montserrat" w:hAnsi="Montserrat"/>
          <w:sz w:val="20"/>
          <w:lang w:val="es-MX"/>
        </w:rPr>
        <w:t xml:space="preserve">Objetivo </w:t>
      </w:r>
    </w:p>
    <w:p w14:paraId="7E1790F6" w14:textId="77777777" w:rsidR="00FC4BEF" w:rsidRDefault="00FC4BEF" w:rsidP="00A401D3">
      <w:pPr>
        <w:pStyle w:val="EstiloTtulo1Antes6ptoDespus3ptoInterlineadoMn"/>
        <w:numPr>
          <w:ilvl w:val="2"/>
          <w:numId w:val="8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t xml:space="preserve">Entradas / Proveedor </w:t>
      </w:r>
    </w:p>
    <w:p w14:paraId="69212E9E" w14:textId="27F16BD7" w:rsidR="00FC4BEF" w:rsidRDefault="00FC4BEF" w:rsidP="00A401D3">
      <w:pPr>
        <w:pStyle w:val="EstiloTtulo1Antes6ptoDespus3ptoInterlineadoMn"/>
        <w:numPr>
          <w:ilvl w:val="2"/>
          <w:numId w:val="8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t>Resultados / Cliente</w:t>
      </w:r>
    </w:p>
    <w:p w14:paraId="73C2D196" w14:textId="77777777" w:rsidR="001108B4" w:rsidRDefault="001108B4" w:rsidP="001108B4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504225A3" w14:textId="77777777" w:rsidR="001108B4" w:rsidRDefault="001108B4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  <w:lang w:val="es-MX"/>
        </w:rPr>
      </w:pPr>
      <w:r>
        <w:rPr>
          <w:rFonts w:ascii="Montserrat" w:hAnsi="Montserrat"/>
          <w:lang w:val="es-MX"/>
        </w:rPr>
        <w:br w:type="page"/>
      </w:r>
    </w:p>
    <w:p w14:paraId="390649FA" w14:textId="73E5C1A1" w:rsidR="00FC4BEF" w:rsidRDefault="00FC4BEF" w:rsidP="00A401D3">
      <w:pPr>
        <w:pStyle w:val="EstiloTtulo1Antes6ptoDespus3ptoInterlineadoMn"/>
        <w:numPr>
          <w:ilvl w:val="2"/>
          <w:numId w:val="8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lastRenderedPageBreak/>
        <w:t>Diagrama</w:t>
      </w:r>
    </w:p>
    <w:p w14:paraId="75225DCF" w14:textId="14AACAA4" w:rsidR="00FC4BEF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432" w:hanging="432"/>
        <w:rPr>
          <w:rFonts w:ascii="Montserrat" w:hAnsi="Montserrat"/>
          <w:sz w:val="20"/>
          <w:lang w:val="es-MX"/>
        </w:rPr>
      </w:pPr>
    </w:p>
    <w:p w14:paraId="7A68D7ED" w14:textId="1DC34C83" w:rsidR="00FC4BEF" w:rsidRDefault="001108B4" w:rsidP="001108B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85B0345" wp14:editId="6C53B18B">
            <wp:extent cx="5736806" cy="626257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80" cy="626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0C8D9" w14:textId="77777777" w:rsidR="00FC4BEF" w:rsidRPr="00FC4BEF" w:rsidRDefault="00FC4BEF" w:rsidP="00A401D3">
      <w:pPr>
        <w:pStyle w:val="EstiloTtulo1Antes6ptoDespus3ptoInterlineadoMn"/>
        <w:numPr>
          <w:ilvl w:val="2"/>
          <w:numId w:val="8"/>
        </w:numPr>
        <w:spacing w:before="0" w:after="0"/>
        <w:rPr>
          <w:rFonts w:ascii="Montserrat" w:hAnsi="Montserrat"/>
          <w:sz w:val="20"/>
          <w:lang w:val="es-MX"/>
        </w:rPr>
      </w:pPr>
      <w:r w:rsidRPr="00FC4BEF">
        <w:rPr>
          <w:rFonts w:ascii="Montserrat" w:hAnsi="Montserrat"/>
          <w:sz w:val="20"/>
          <w:lang w:val="es-MX"/>
        </w:rPr>
        <w:lastRenderedPageBreak/>
        <w:t>Casos de uso relacionados</w:t>
      </w:r>
    </w:p>
    <w:p w14:paraId="5335FC2E" w14:textId="77777777" w:rsidR="00FC4BEF" w:rsidRPr="009053F2" w:rsidRDefault="00FC4BEF" w:rsidP="00FC4BEF">
      <w:pPr>
        <w:pStyle w:val="EstiloTtulo1Antes6ptoDespus3ptoInterlineadoMn"/>
        <w:numPr>
          <w:ilvl w:val="0"/>
          <w:numId w:val="0"/>
        </w:numPr>
        <w:spacing w:before="0" w:after="0"/>
        <w:ind w:left="1080"/>
        <w:rPr>
          <w:rFonts w:ascii="Montserrat" w:hAnsi="Montserrat"/>
          <w:sz w:val="20"/>
          <w:lang w:val="es-MX"/>
        </w:rPr>
      </w:pPr>
    </w:p>
    <w:p w14:paraId="1D07FD13" w14:textId="77777777" w:rsidR="00FC4BEF" w:rsidRDefault="00FC4BEF" w:rsidP="007418B6">
      <w:pPr>
        <w:spacing w:before="0" w:after="0"/>
      </w:pPr>
    </w:p>
    <w:p w14:paraId="0EAC85F6" w14:textId="5CB6B937" w:rsidR="00FC4BEF" w:rsidRDefault="00FC4BEF" w:rsidP="007418B6">
      <w:pPr>
        <w:spacing w:before="0" w:after="0"/>
      </w:pPr>
    </w:p>
    <w:p w14:paraId="68EC61A6" w14:textId="3CC3E412" w:rsidR="00FC4BEF" w:rsidRDefault="00FC4BEF" w:rsidP="007418B6">
      <w:pPr>
        <w:spacing w:before="0" w:after="0"/>
      </w:pPr>
    </w:p>
    <w:p w14:paraId="421164B9" w14:textId="6F0D1141" w:rsidR="00FC4BEF" w:rsidRDefault="00FC4BEF" w:rsidP="007418B6">
      <w:pPr>
        <w:spacing w:before="0" w:after="0"/>
      </w:pPr>
    </w:p>
    <w:p w14:paraId="635BD04A" w14:textId="4B6E9BCB" w:rsidR="00FC4BEF" w:rsidRDefault="00FC4BEF" w:rsidP="007418B6">
      <w:pPr>
        <w:spacing w:before="0" w:after="0"/>
      </w:pPr>
    </w:p>
    <w:p w14:paraId="6D5B99FA" w14:textId="77777777" w:rsidR="00FC4BEF" w:rsidRPr="007418B6" w:rsidRDefault="00FC4BEF" w:rsidP="007418B6">
      <w:pPr>
        <w:spacing w:before="0" w:after="0"/>
      </w:pPr>
    </w:p>
    <w:p w14:paraId="73F87452" w14:textId="77777777" w:rsidR="00A94A7A" w:rsidRPr="009053F2" w:rsidRDefault="00A94A7A" w:rsidP="00A401D3">
      <w:pPr>
        <w:pStyle w:val="EstiloTtulo1Antes6ptoDespus3ptoInterlineadoMn"/>
        <w:numPr>
          <w:ilvl w:val="0"/>
          <w:numId w:val="6"/>
        </w:numPr>
        <w:spacing w:before="0" w:after="0"/>
        <w:jc w:val="left"/>
        <w:rPr>
          <w:rFonts w:ascii="Montserrat" w:hAnsi="Montserrat"/>
          <w:sz w:val="20"/>
        </w:rPr>
      </w:pPr>
      <w:bookmarkStart w:id="15" w:name="_Toc177545792"/>
      <w:bookmarkEnd w:id="13"/>
      <w:r w:rsidRPr="009053F2">
        <w:rPr>
          <w:rFonts w:ascii="Montserrat" w:hAnsi="Montserrat"/>
          <w:sz w:val="20"/>
        </w:rPr>
        <w:t>Firmas de Aprobación</w:t>
      </w:r>
      <w:bookmarkEnd w:id="15"/>
    </w:p>
    <w:p w14:paraId="1D935604" w14:textId="77777777" w:rsidR="00A94A7A" w:rsidRPr="009053F2" w:rsidRDefault="00A94A7A" w:rsidP="007418B6">
      <w:pPr>
        <w:spacing w:before="0" w:after="0"/>
        <w:rPr>
          <w:rFonts w:ascii="Montserrat" w:hAnsi="Montserrat" w:cs="Calibri"/>
          <w:szCs w:val="20"/>
          <w:lang w:val="es-MX"/>
        </w:rPr>
      </w:pPr>
    </w:p>
    <w:tbl>
      <w:tblPr>
        <w:tblW w:w="92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8"/>
        <w:gridCol w:w="1984"/>
        <w:gridCol w:w="2835"/>
      </w:tblGrid>
      <w:tr w:rsidR="009053F2" w:rsidRPr="009053F2" w14:paraId="2F41C4DC" w14:textId="77777777" w:rsidTr="00D263FB">
        <w:trPr>
          <w:cantSplit/>
          <w:trHeight w:val="432"/>
          <w:jc w:val="center"/>
        </w:trPr>
        <w:tc>
          <w:tcPr>
            <w:tcW w:w="4418" w:type="dxa"/>
            <w:shd w:val="clear" w:color="auto" w:fill="BFBFBF" w:themeFill="background1" w:themeFillShade="BF"/>
            <w:vAlign w:val="center"/>
          </w:tcPr>
          <w:p w14:paraId="1220433F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/>
                <w:vanish/>
                <w:color w:val="0000FF"/>
                <w:szCs w:val="20"/>
              </w:rPr>
            </w:pPr>
            <w:bookmarkStart w:id="16" w:name="_Toc477944693"/>
            <w:bookmarkEnd w:id="16"/>
            <w:r w:rsidRPr="009053F2">
              <w:rPr>
                <w:rFonts w:ascii="Montserrat" w:hAnsi="Montserrat"/>
                <w:b/>
                <w:szCs w:val="20"/>
              </w:rPr>
              <w:t>Solicitante / Rol / Puesto / Organización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(Nombre completo del</w:t>
            </w:r>
          </w:p>
          <w:p w14:paraId="7AC078A9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Responsable / Rol / Puesto / Área de adscripción)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14:paraId="44E1F51D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Fecha</w:t>
            </w:r>
            <w:r w:rsidRPr="009053F2">
              <w:rPr>
                <w:rFonts w:ascii="Montserrat" w:hAnsi="Montserrat" w:cs="Arial"/>
                <w:i/>
                <w:vanish/>
                <w:color w:val="0000FF"/>
                <w:szCs w:val="20"/>
              </w:rPr>
              <w:t>Fecha de autorización (Formato: DD/MM/AAAA)</w:t>
            </w:r>
          </w:p>
        </w:tc>
        <w:tc>
          <w:tcPr>
            <w:tcW w:w="2835" w:type="dxa"/>
            <w:shd w:val="clear" w:color="auto" w:fill="BFBFBF" w:themeFill="background1" w:themeFillShade="BF"/>
            <w:vAlign w:val="center"/>
          </w:tcPr>
          <w:p w14:paraId="2B852DFB" w14:textId="77777777" w:rsidR="009053F2" w:rsidRPr="009053F2" w:rsidRDefault="009053F2" w:rsidP="007418B6">
            <w:pPr>
              <w:spacing w:before="0" w:after="0"/>
              <w:jc w:val="center"/>
              <w:rPr>
                <w:rFonts w:ascii="Montserrat" w:hAnsi="Montserrat"/>
                <w:b/>
                <w:szCs w:val="20"/>
              </w:rPr>
            </w:pPr>
            <w:r w:rsidRPr="009053F2">
              <w:rPr>
                <w:rFonts w:ascii="Montserrat" w:hAnsi="Montserrat"/>
                <w:b/>
                <w:szCs w:val="20"/>
              </w:rPr>
              <w:t>Firma</w:t>
            </w:r>
          </w:p>
        </w:tc>
      </w:tr>
      <w:tr w:rsidR="009053F2" w:rsidRPr="009053F2" w14:paraId="7A55218E" w14:textId="77777777" w:rsidTr="00D263FB">
        <w:trPr>
          <w:cantSplit/>
          <w:trHeight w:val="1060"/>
          <w:jc w:val="center"/>
        </w:trPr>
        <w:tc>
          <w:tcPr>
            <w:tcW w:w="4418" w:type="dxa"/>
            <w:vAlign w:val="center"/>
          </w:tcPr>
          <w:p w14:paraId="0929FB20" w14:textId="39402AA5" w:rsidR="009053F2" w:rsidRPr="006E6200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6E6200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Completo</w:t>
            </w:r>
          </w:p>
          <w:p w14:paraId="2A93ADE1" w14:textId="18B0476F" w:rsidR="009053F2" w:rsidRPr="006E6200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6E6200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del Puesto</w:t>
            </w:r>
          </w:p>
          <w:p w14:paraId="7E824D80" w14:textId="79ECD0B0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6E6200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67E4339D" w14:textId="28717E78" w:rsidR="009053F2" w:rsidRPr="007418B6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/>
                <w:color w:val="4F81BD" w:themeColor="accent1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389D01A6" w14:textId="77777777" w:rsidR="009053F2" w:rsidRPr="009053F2" w:rsidRDefault="009053F2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9053F2" w:rsidRPr="009053F2" w14:paraId="1E0E87B3" w14:textId="77777777" w:rsidTr="00D263FB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1EFAD0C1" w14:textId="77777777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Completo</w:t>
            </w:r>
          </w:p>
          <w:p w14:paraId="1727312A" w14:textId="77777777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del Puesto</w:t>
            </w:r>
          </w:p>
          <w:p w14:paraId="4DDD0361" w14:textId="5595E2CF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32D77116" w14:textId="0DA43F18" w:rsidR="009053F2" w:rsidRPr="007418B6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/>
                <w:color w:val="4F81BD" w:themeColor="accent1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0E1A3276" w14:textId="77777777" w:rsidR="009053F2" w:rsidRPr="009053F2" w:rsidRDefault="009053F2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9053F2" w:rsidRPr="009053F2" w14:paraId="0337F455" w14:textId="77777777" w:rsidTr="00D263FB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33DADBDB" w14:textId="77777777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Completo</w:t>
            </w:r>
          </w:p>
          <w:p w14:paraId="6E312F4E" w14:textId="77777777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del Puesto</w:t>
            </w:r>
          </w:p>
          <w:p w14:paraId="404C6449" w14:textId="6FF0BFDD" w:rsidR="009053F2" w:rsidRPr="007418B6" w:rsidRDefault="009053F2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4DB02301" w14:textId="01FD7D4C" w:rsidR="009053F2" w:rsidRPr="007418B6" w:rsidRDefault="009053F2" w:rsidP="007418B6">
            <w:pPr>
              <w:spacing w:before="0" w:after="0"/>
              <w:jc w:val="center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/>
                <w:color w:val="4F81BD" w:themeColor="accent1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793BB913" w14:textId="77777777" w:rsidR="009053F2" w:rsidRPr="009053F2" w:rsidRDefault="009053F2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522641" w:rsidRPr="009053F2" w14:paraId="6B13374C" w14:textId="77777777" w:rsidTr="00D263FB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7450D353" w14:textId="77777777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Completo</w:t>
            </w:r>
          </w:p>
          <w:p w14:paraId="5BC81136" w14:textId="77777777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del Puesto</w:t>
            </w:r>
          </w:p>
          <w:p w14:paraId="6CE87AE3" w14:textId="25491A69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2DBF55B2" w14:textId="356F86D2" w:rsidR="00522641" w:rsidRPr="007418B6" w:rsidRDefault="00522641" w:rsidP="007418B6">
            <w:pPr>
              <w:spacing w:before="0" w:after="0"/>
              <w:jc w:val="center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/>
                <w:color w:val="4F81BD" w:themeColor="accent1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204751A0" w14:textId="77777777" w:rsidR="00522641" w:rsidRPr="009053F2" w:rsidRDefault="00522641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522641" w:rsidRPr="009053F2" w14:paraId="6362FCFD" w14:textId="77777777" w:rsidTr="00D263FB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0087072A" w14:textId="77777777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Completo</w:t>
            </w:r>
          </w:p>
          <w:p w14:paraId="572A81A4" w14:textId="77777777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del Puesto</w:t>
            </w:r>
          </w:p>
          <w:p w14:paraId="1F80E70D" w14:textId="14BC50F1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2F2CA714" w14:textId="1293E921" w:rsidR="00522641" w:rsidRPr="007418B6" w:rsidRDefault="00522641" w:rsidP="007418B6">
            <w:pPr>
              <w:spacing w:before="0" w:after="0"/>
              <w:jc w:val="center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/>
                <w:color w:val="4F81BD" w:themeColor="accent1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5F127D6F" w14:textId="77777777" w:rsidR="00522641" w:rsidRPr="009053F2" w:rsidRDefault="00522641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  <w:tr w:rsidR="00522641" w:rsidRPr="009053F2" w14:paraId="01D74463" w14:textId="77777777" w:rsidTr="00D263FB">
        <w:trPr>
          <w:cantSplit/>
          <w:trHeight w:val="1079"/>
          <w:jc w:val="center"/>
        </w:trPr>
        <w:tc>
          <w:tcPr>
            <w:tcW w:w="4418" w:type="dxa"/>
            <w:vAlign w:val="center"/>
          </w:tcPr>
          <w:p w14:paraId="1779DCC2" w14:textId="77777777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Completo</w:t>
            </w:r>
          </w:p>
          <w:p w14:paraId="3916C296" w14:textId="77777777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del Puesto</w:t>
            </w:r>
          </w:p>
          <w:p w14:paraId="23C99CA4" w14:textId="3933D29A" w:rsidR="00522641" w:rsidRPr="007418B6" w:rsidRDefault="00522641" w:rsidP="007418B6">
            <w:pPr>
              <w:spacing w:before="0" w:after="0"/>
              <w:rPr>
                <w:rFonts w:ascii="Montserrat" w:hAnsi="Montserrat" w:cs="Arial"/>
                <w:iCs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Cs/>
                <w:color w:val="4F81BD" w:themeColor="accent1"/>
                <w:szCs w:val="20"/>
              </w:rPr>
              <w:t>Nombre de la Organización</w:t>
            </w:r>
          </w:p>
        </w:tc>
        <w:tc>
          <w:tcPr>
            <w:tcW w:w="1984" w:type="dxa"/>
            <w:vAlign w:val="center"/>
          </w:tcPr>
          <w:p w14:paraId="088B1706" w14:textId="4F634B5D" w:rsidR="00522641" w:rsidRPr="007418B6" w:rsidRDefault="00522641" w:rsidP="007418B6">
            <w:pPr>
              <w:spacing w:before="0" w:after="0"/>
              <w:jc w:val="center"/>
              <w:rPr>
                <w:rFonts w:ascii="Montserrat" w:hAnsi="Montserrat" w:cs="Arial"/>
                <w:i/>
                <w:color w:val="4F81BD" w:themeColor="accent1"/>
                <w:szCs w:val="20"/>
              </w:rPr>
            </w:pPr>
            <w:r w:rsidRPr="007418B6">
              <w:rPr>
                <w:rFonts w:ascii="Montserrat" w:hAnsi="Montserrat" w:cs="Arial"/>
                <w:i/>
                <w:color w:val="4F81BD" w:themeColor="accent1"/>
                <w:szCs w:val="20"/>
              </w:rPr>
              <w:t>DD/MM/AAAA</w:t>
            </w:r>
          </w:p>
        </w:tc>
        <w:tc>
          <w:tcPr>
            <w:tcW w:w="2835" w:type="dxa"/>
            <w:vAlign w:val="center"/>
          </w:tcPr>
          <w:p w14:paraId="5AFEF3AE" w14:textId="77777777" w:rsidR="00522641" w:rsidRPr="009053F2" w:rsidRDefault="00522641" w:rsidP="007418B6">
            <w:pPr>
              <w:spacing w:before="0" w:after="0"/>
              <w:rPr>
                <w:rFonts w:ascii="Montserrat" w:hAnsi="Montserrat"/>
                <w:szCs w:val="20"/>
              </w:rPr>
            </w:pPr>
          </w:p>
        </w:tc>
      </w:tr>
    </w:tbl>
    <w:p w14:paraId="74000C86" w14:textId="77777777" w:rsidR="003274DD" w:rsidRDefault="003274DD" w:rsidP="007418B6">
      <w:pPr>
        <w:spacing w:before="0" w:after="0"/>
        <w:rPr>
          <w:rFonts w:ascii="Montserrat" w:hAnsi="Montserrat"/>
        </w:rPr>
      </w:pPr>
    </w:p>
    <w:p w14:paraId="264C68E5" w14:textId="77777777" w:rsidR="009053F2" w:rsidRDefault="009053F2" w:rsidP="007418B6">
      <w:pPr>
        <w:spacing w:before="0" w:after="0"/>
        <w:rPr>
          <w:rFonts w:ascii="Montserrat" w:hAnsi="Montserrat" w:cs="Calibri"/>
          <w:b/>
          <w:bCs/>
          <w:szCs w:val="20"/>
          <w:lang w:val="es-MX"/>
        </w:rPr>
      </w:pPr>
    </w:p>
    <w:p w14:paraId="2330A29F" w14:textId="77777777" w:rsidR="009053F2" w:rsidRPr="009053F2" w:rsidRDefault="009053F2" w:rsidP="007418B6">
      <w:pPr>
        <w:spacing w:before="0" w:after="0"/>
        <w:rPr>
          <w:rFonts w:ascii="Montserrat" w:hAnsi="Montserrat" w:cs="Calibri"/>
          <w:b/>
          <w:bCs/>
          <w:szCs w:val="20"/>
          <w:lang w:val="es-MX"/>
        </w:rPr>
      </w:pPr>
    </w:p>
    <w:sectPr w:rsidR="009053F2" w:rsidRPr="009053F2" w:rsidSect="004D32F5">
      <w:headerReference w:type="default" r:id="rId17"/>
      <w:footerReference w:type="default" r:id="rId18"/>
      <w:pgSz w:w="12242" w:h="15842" w:code="1"/>
      <w:pgMar w:top="1440" w:right="1080" w:bottom="1440" w:left="108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0A90A" w14:textId="77777777" w:rsidR="00F93BE6" w:rsidRDefault="00F93BE6" w:rsidP="0060039F">
      <w:pPr>
        <w:pStyle w:val="Encabezado"/>
      </w:pPr>
      <w:r>
        <w:separator/>
      </w:r>
    </w:p>
  </w:endnote>
  <w:endnote w:type="continuationSeparator" w:id="0">
    <w:p w14:paraId="3CF16778" w14:textId="77777777" w:rsidR="00F93BE6" w:rsidRDefault="00F93BE6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6030B3" w:rsidRPr="00AC21FB" w14:paraId="13A8A444" w14:textId="77777777" w:rsidTr="00C73EA8">
      <w:trPr>
        <w:trHeight w:val="438"/>
        <w:jc w:val="center"/>
      </w:trPr>
      <w:tc>
        <w:tcPr>
          <w:tcW w:w="9067" w:type="dxa"/>
          <w:vAlign w:val="center"/>
        </w:tcPr>
        <w:p w14:paraId="0485E19C" w14:textId="77777777" w:rsidR="006030B3" w:rsidRPr="00AC21FB" w:rsidRDefault="006030B3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1F2CC5B0" w14:textId="77777777" w:rsidR="006030B3" w:rsidRPr="00AC21FB" w:rsidRDefault="006030B3" w:rsidP="000E5825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47B28870" w14:textId="77777777" w:rsidR="005A1960" w:rsidRPr="00A65C57" w:rsidRDefault="005A1960" w:rsidP="00D91BC6">
    <w:pPr>
      <w:pStyle w:val="Piedepgina"/>
      <w:jc w:val="center"/>
      <w:rPr>
        <w:rFonts w:cs="Arial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F5306" w14:textId="77777777" w:rsidR="00F93BE6" w:rsidRDefault="00F93BE6" w:rsidP="0060039F">
      <w:pPr>
        <w:pStyle w:val="Encabezado"/>
      </w:pPr>
      <w:r>
        <w:separator/>
      </w:r>
    </w:p>
  </w:footnote>
  <w:footnote w:type="continuationSeparator" w:id="0">
    <w:p w14:paraId="560E8E05" w14:textId="77777777" w:rsidR="00F93BE6" w:rsidRDefault="00F93BE6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0C7A0" w14:textId="4BB13846" w:rsidR="004E7699" w:rsidRDefault="004E7699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9D62E5" w14:paraId="764DB092" w14:textId="77777777" w:rsidTr="009D62E5">
      <w:tc>
        <w:tcPr>
          <w:tcW w:w="3256" w:type="dxa"/>
          <w:vMerge w:val="restart"/>
          <w:vAlign w:val="center"/>
        </w:tcPr>
        <w:p w14:paraId="28D81D27" w14:textId="557FE67E" w:rsidR="009D62E5" w:rsidRDefault="009D62E5" w:rsidP="004E7699">
          <w:pPr>
            <w:pStyle w:val="Encabezado"/>
            <w:jc w:val="center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71D36AE" wp14:editId="533ACB22">
                <wp:simplePos x="0" y="0"/>
                <wp:positionH relativeFrom="column">
                  <wp:posOffset>60960</wp:posOffset>
                </wp:positionH>
                <wp:positionV relativeFrom="paragraph">
                  <wp:posOffset>139065</wp:posOffset>
                </wp:positionV>
                <wp:extent cx="1906905" cy="514350"/>
                <wp:effectExtent l="0" t="0" r="0" b="0"/>
                <wp:wrapNone/>
                <wp:docPr id="8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05E326A1" w14:textId="33C14E2C" w:rsidR="009D62E5" w:rsidRDefault="009D62E5" w:rsidP="004E7699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9D62E5" w14:paraId="00049B0B" w14:textId="77777777" w:rsidTr="009D62E5">
      <w:tc>
        <w:tcPr>
          <w:tcW w:w="3256" w:type="dxa"/>
          <w:vMerge/>
          <w:vAlign w:val="center"/>
        </w:tcPr>
        <w:p w14:paraId="6DEC679A" w14:textId="77777777" w:rsidR="009D62E5" w:rsidRDefault="009D62E5" w:rsidP="004E7699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214F733C" w14:textId="692CF0B6" w:rsidR="009D62E5" w:rsidRPr="00E809DF" w:rsidRDefault="009D62E5" w:rsidP="004E7699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9D62E5" w14:paraId="61F354D5" w14:textId="77777777" w:rsidTr="009D62E5">
      <w:tc>
        <w:tcPr>
          <w:tcW w:w="3256" w:type="dxa"/>
          <w:vMerge/>
        </w:tcPr>
        <w:p w14:paraId="1D7BD930" w14:textId="77777777" w:rsidR="009D62E5" w:rsidRDefault="009D62E5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3347BB90" w14:textId="32C1358B" w:rsidR="009D62E5" w:rsidRPr="004E7699" w:rsidRDefault="009D62E5" w:rsidP="004E7699">
          <w:pPr>
            <w:pStyle w:val="Encabezado"/>
            <w:jc w:val="center"/>
            <w:rPr>
              <w:b/>
              <w:bCs/>
            </w:rPr>
          </w:pP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 xml:space="preserve">Documentos </w:t>
          </w:r>
          <w:r w:rsidR="000422B3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M</w:t>
          </w:r>
          <w:r w:rsidRPr="004E7699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odelado As Is</w:t>
          </w:r>
        </w:p>
      </w:tc>
    </w:tr>
    <w:tr w:rsidR="009D62E5" w14:paraId="3DA18D8F" w14:textId="77777777" w:rsidTr="009D62E5">
      <w:tc>
        <w:tcPr>
          <w:tcW w:w="3256" w:type="dxa"/>
          <w:vMerge/>
        </w:tcPr>
        <w:p w14:paraId="34BDF5B0" w14:textId="77777777" w:rsidR="009D62E5" w:rsidRDefault="009D62E5">
          <w:pPr>
            <w:pStyle w:val="Encabezado"/>
          </w:pPr>
        </w:p>
      </w:tc>
      <w:tc>
        <w:tcPr>
          <w:tcW w:w="4819" w:type="dxa"/>
          <w:vAlign w:val="center"/>
        </w:tcPr>
        <w:p w14:paraId="52CA6B54" w14:textId="00837881" w:rsidR="009D62E5" w:rsidRPr="009D62E5" w:rsidRDefault="009D62E5" w:rsidP="004E7699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6873FA5" w14:textId="519398E6" w:rsidR="009D62E5" w:rsidRPr="004E7699" w:rsidRDefault="009D62E5" w:rsidP="009D62E5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05992C94" wp14:editId="49EB62FF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9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DB4A1B" w14:paraId="31E55477" w14:textId="77777777" w:rsidTr="00717273">
      <w:tc>
        <w:tcPr>
          <w:tcW w:w="9964" w:type="dxa"/>
          <w:gridSpan w:val="3"/>
        </w:tcPr>
        <w:p w14:paraId="3512EB9A" w14:textId="291905B7" w:rsidR="00DB4A1B" w:rsidRPr="00DB4A1B" w:rsidRDefault="00DB4A1B" w:rsidP="004E7699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</w:tbl>
  <w:p w14:paraId="11E479B7" w14:textId="2397E467" w:rsidR="005A1960" w:rsidRPr="00C1246F" w:rsidRDefault="004D32F5" w:rsidP="004D32F5">
    <w:pPr>
      <w:pStyle w:val="Encabezado"/>
      <w:tabs>
        <w:tab w:val="clear" w:pos="4252"/>
        <w:tab w:val="clear" w:pos="8504"/>
        <w:tab w:val="left" w:pos="7590"/>
      </w:tabs>
      <w:rPr>
        <w:szCs w:val="2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06ACA"/>
    <w:multiLevelType w:val="hybridMultilevel"/>
    <w:tmpl w:val="FC3051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833D0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3" w15:restartNumberingAfterBreak="0">
    <w:nsid w:val="24515E06"/>
    <w:multiLevelType w:val="hybridMultilevel"/>
    <w:tmpl w:val="3C0AA550"/>
    <w:lvl w:ilvl="0" w:tplc="93B659CE">
      <w:start w:val="1"/>
      <w:numFmt w:val="decimal"/>
      <w:pStyle w:val="TituloMDOC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9063C"/>
    <w:multiLevelType w:val="hybridMultilevel"/>
    <w:tmpl w:val="DCF4FDF4"/>
    <w:lvl w:ilvl="0" w:tplc="08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8125BF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391E5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973457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5703A0"/>
    <w:multiLevelType w:val="hybridMultilevel"/>
    <w:tmpl w:val="8DC416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650387"/>
    <w:multiLevelType w:val="multilevel"/>
    <w:tmpl w:val="CE04F1D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7A83041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A32200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E0A212A"/>
    <w:multiLevelType w:val="hybridMultilevel"/>
    <w:tmpl w:val="120A72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1"/>
  </w:num>
  <w:num w:numId="5">
    <w:abstractNumId w:val="3"/>
  </w:num>
  <w:num w:numId="6">
    <w:abstractNumId w:val="13"/>
  </w:num>
  <w:num w:numId="7">
    <w:abstractNumId w:val="1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5"/>
  </w:num>
  <w:num w:numId="13">
    <w:abstractNumId w:val="10"/>
  </w:num>
  <w:num w:numId="14">
    <w:abstractNumId w:val="7"/>
  </w:num>
  <w:num w:numId="15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9"/>
    <w:rsid w:val="0000657F"/>
    <w:rsid w:val="00011964"/>
    <w:rsid w:val="00013271"/>
    <w:rsid w:val="00014979"/>
    <w:rsid w:val="00026A1B"/>
    <w:rsid w:val="000363C8"/>
    <w:rsid w:val="00037181"/>
    <w:rsid w:val="000405F5"/>
    <w:rsid w:val="000422B3"/>
    <w:rsid w:val="000446B0"/>
    <w:rsid w:val="000538B5"/>
    <w:rsid w:val="0005765E"/>
    <w:rsid w:val="00057985"/>
    <w:rsid w:val="00060B9C"/>
    <w:rsid w:val="000639F0"/>
    <w:rsid w:val="0006628B"/>
    <w:rsid w:val="00066D73"/>
    <w:rsid w:val="000714A0"/>
    <w:rsid w:val="00073565"/>
    <w:rsid w:val="0008296C"/>
    <w:rsid w:val="00091BF2"/>
    <w:rsid w:val="00092227"/>
    <w:rsid w:val="00095861"/>
    <w:rsid w:val="000A112A"/>
    <w:rsid w:val="000A6334"/>
    <w:rsid w:val="000B360F"/>
    <w:rsid w:val="000B3F53"/>
    <w:rsid w:val="000D4B35"/>
    <w:rsid w:val="000E0ACB"/>
    <w:rsid w:val="000E5187"/>
    <w:rsid w:val="000E5825"/>
    <w:rsid w:val="000F0A75"/>
    <w:rsid w:val="000F620A"/>
    <w:rsid w:val="00104E0E"/>
    <w:rsid w:val="001108B4"/>
    <w:rsid w:val="00114425"/>
    <w:rsid w:val="00152F19"/>
    <w:rsid w:val="00152F83"/>
    <w:rsid w:val="00164507"/>
    <w:rsid w:val="0018098D"/>
    <w:rsid w:val="00187A45"/>
    <w:rsid w:val="001A5ED2"/>
    <w:rsid w:val="001B651C"/>
    <w:rsid w:val="001C0850"/>
    <w:rsid w:val="001C25EB"/>
    <w:rsid w:val="001C5234"/>
    <w:rsid w:val="001D27BB"/>
    <w:rsid w:val="00207247"/>
    <w:rsid w:val="00217345"/>
    <w:rsid w:val="00232A4D"/>
    <w:rsid w:val="00233257"/>
    <w:rsid w:val="002448B8"/>
    <w:rsid w:val="00276653"/>
    <w:rsid w:val="00282968"/>
    <w:rsid w:val="0028456A"/>
    <w:rsid w:val="00293797"/>
    <w:rsid w:val="00295C56"/>
    <w:rsid w:val="002A6F7D"/>
    <w:rsid w:val="002B7FBA"/>
    <w:rsid w:val="002C40E6"/>
    <w:rsid w:val="002E0EB8"/>
    <w:rsid w:val="002E11F7"/>
    <w:rsid w:val="002F19EA"/>
    <w:rsid w:val="002F23E8"/>
    <w:rsid w:val="002F3DA9"/>
    <w:rsid w:val="003061A5"/>
    <w:rsid w:val="003117A3"/>
    <w:rsid w:val="00312669"/>
    <w:rsid w:val="00312F2A"/>
    <w:rsid w:val="003222E8"/>
    <w:rsid w:val="003274DD"/>
    <w:rsid w:val="00327C75"/>
    <w:rsid w:val="00340A40"/>
    <w:rsid w:val="0034240E"/>
    <w:rsid w:val="00353F93"/>
    <w:rsid w:val="0036306D"/>
    <w:rsid w:val="00364E36"/>
    <w:rsid w:val="00375FD6"/>
    <w:rsid w:val="00384F29"/>
    <w:rsid w:val="00387649"/>
    <w:rsid w:val="0039002E"/>
    <w:rsid w:val="003B457E"/>
    <w:rsid w:val="003C6670"/>
    <w:rsid w:val="003C71C2"/>
    <w:rsid w:val="003D19BA"/>
    <w:rsid w:val="003D1C50"/>
    <w:rsid w:val="003D3DA8"/>
    <w:rsid w:val="003E3B20"/>
    <w:rsid w:val="003F50FE"/>
    <w:rsid w:val="003F6E97"/>
    <w:rsid w:val="004014ED"/>
    <w:rsid w:val="004038AD"/>
    <w:rsid w:val="00405143"/>
    <w:rsid w:val="00405922"/>
    <w:rsid w:val="00417FD7"/>
    <w:rsid w:val="004209CC"/>
    <w:rsid w:val="004215B5"/>
    <w:rsid w:val="00422690"/>
    <w:rsid w:val="00425283"/>
    <w:rsid w:val="004370D6"/>
    <w:rsid w:val="00443D43"/>
    <w:rsid w:val="00447FF4"/>
    <w:rsid w:val="00454052"/>
    <w:rsid w:val="0046160D"/>
    <w:rsid w:val="00463B9A"/>
    <w:rsid w:val="00471FF7"/>
    <w:rsid w:val="0047620E"/>
    <w:rsid w:val="00492D8A"/>
    <w:rsid w:val="004A0EA4"/>
    <w:rsid w:val="004B001E"/>
    <w:rsid w:val="004C7826"/>
    <w:rsid w:val="004D32F5"/>
    <w:rsid w:val="004D3C2D"/>
    <w:rsid w:val="004D647F"/>
    <w:rsid w:val="004D7007"/>
    <w:rsid w:val="004E5D31"/>
    <w:rsid w:val="004E7699"/>
    <w:rsid w:val="004E7A30"/>
    <w:rsid w:val="004F0E93"/>
    <w:rsid w:val="004F1A92"/>
    <w:rsid w:val="004F7C5B"/>
    <w:rsid w:val="0050303F"/>
    <w:rsid w:val="005030B9"/>
    <w:rsid w:val="00517F87"/>
    <w:rsid w:val="00522641"/>
    <w:rsid w:val="005314E2"/>
    <w:rsid w:val="005401CB"/>
    <w:rsid w:val="0054220C"/>
    <w:rsid w:val="00543808"/>
    <w:rsid w:val="0056780C"/>
    <w:rsid w:val="0057644B"/>
    <w:rsid w:val="005800BB"/>
    <w:rsid w:val="0058501A"/>
    <w:rsid w:val="0058660D"/>
    <w:rsid w:val="005934B8"/>
    <w:rsid w:val="005A1960"/>
    <w:rsid w:val="005A3296"/>
    <w:rsid w:val="005B1C5D"/>
    <w:rsid w:val="005B608B"/>
    <w:rsid w:val="005B71B7"/>
    <w:rsid w:val="005C1A05"/>
    <w:rsid w:val="005C33A5"/>
    <w:rsid w:val="005C5929"/>
    <w:rsid w:val="005D036D"/>
    <w:rsid w:val="005E115F"/>
    <w:rsid w:val="005E5122"/>
    <w:rsid w:val="005F60D1"/>
    <w:rsid w:val="005F74D0"/>
    <w:rsid w:val="0060039F"/>
    <w:rsid w:val="006030B3"/>
    <w:rsid w:val="00610483"/>
    <w:rsid w:val="00611FBD"/>
    <w:rsid w:val="00617BEA"/>
    <w:rsid w:val="00626AB9"/>
    <w:rsid w:val="00632BEA"/>
    <w:rsid w:val="00657D63"/>
    <w:rsid w:val="00667AB9"/>
    <w:rsid w:val="0067026C"/>
    <w:rsid w:val="00677401"/>
    <w:rsid w:val="006904CD"/>
    <w:rsid w:val="0069763C"/>
    <w:rsid w:val="006A08FE"/>
    <w:rsid w:val="006A0EBB"/>
    <w:rsid w:val="006A2B08"/>
    <w:rsid w:val="006A3BFA"/>
    <w:rsid w:val="006C3D9F"/>
    <w:rsid w:val="006E1BFB"/>
    <w:rsid w:val="006E25E8"/>
    <w:rsid w:val="006E6200"/>
    <w:rsid w:val="006F5540"/>
    <w:rsid w:val="00700597"/>
    <w:rsid w:val="00702504"/>
    <w:rsid w:val="00717720"/>
    <w:rsid w:val="0072483D"/>
    <w:rsid w:val="007367BF"/>
    <w:rsid w:val="007418B6"/>
    <w:rsid w:val="00750958"/>
    <w:rsid w:val="00754B75"/>
    <w:rsid w:val="00766972"/>
    <w:rsid w:val="00773A1C"/>
    <w:rsid w:val="00774265"/>
    <w:rsid w:val="00784BB5"/>
    <w:rsid w:val="00785032"/>
    <w:rsid w:val="00790AD7"/>
    <w:rsid w:val="00793C46"/>
    <w:rsid w:val="007C1AD2"/>
    <w:rsid w:val="007C4417"/>
    <w:rsid w:val="007C6AAF"/>
    <w:rsid w:val="007D351C"/>
    <w:rsid w:val="007E1494"/>
    <w:rsid w:val="007E4DB3"/>
    <w:rsid w:val="007F09A7"/>
    <w:rsid w:val="007F0D46"/>
    <w:rsid w:val="00805049"/>
    <w:rsid w:val="0081549F"/>
    <w:rsid w:val="00821813"/>
    <w:rsid w:val="00833CD9"/>
    <w:rsid w:val="0085432E"/>
    <w:rsid w:val="008559C1"/>
    <w:rsid w:val="008872F4"/>
    <w:rsid w:val="008875D6"/>
    <w:rsid w:val="008B5854"/>
    <w:rsid w:val="008B653B"/>
    <w:rsid w:val="008D3AC7"/>
    <w:rsid w:val="008D4933"/>
    <w:rsid w:val="008E0A3B"/>
    <w:rsid w:val="008E39A6"/>
    <w:rsid w:val="008F5A7B"/>
    <w:rsid w:val="00900E4D"/>
    <w:rsid w:val="009053F2"/>
    <w:rsid w:val="00907310"/>
    <w:rsid w:val="00912C59"/>
    <w:rsid w:val="00931AAD"/>
    <w:rsid w:val="00932334"/>
    <w:rsid w:val="009358C5"/>
    <w:rsid w:val="00940569"/>
    <w:rsid w:val="009420FF"/>
    <w:rsid w:val="00944398"/>
    <w:rsid w:val="009563C2"/>
    <w:rsid w:val="00970F48"/>
    <w:rsid w:val="00971283"/>
    <w:rsid w:val="00973AF2"/>
    <w:rsid w:val="009917B8"/>
    <w:rsid w:val="0099391D"/>
    <w:rsid w:val="009B73DC"/>
    <w:rsid w:val="009C165A"/>
    <w:rsid w:val="009C5D04"/>
    <w:rsid w:val="009C79B5"/>
    <w:rsid w:val="009D62E5"/>
    <w:rsid w:val="009D70D5"/>
    <w:rsid w:val="009E20FF"/>
    <w:rsid w:val="009E55FD"/>
    <w:rsid w:val="009E6B18"/>
    <w:rsid w:val="009F271C"/>
    <w:rsid w:val="009F402E"/>
    <w:rsid w:val="009F5C2D"/>
    <w:rsid w:val="009F7B8A"/>
    <w:rsid w:val="00A027A6"/>
    <w:rsid w:val="00A03926"/>
    <w:rsid w:val="00A138B7"/>
    <w:rsid w:val="00A35A32"/>
    <w:rsid w:val="00A401D3"/>
    <w:rsid w:val="00A61EFF"/>
    <w:rsid w:val="00A65C57"/>
    <w:rsid w:val="00A8201A"/>
    <w:rsid w:val="00A865E6"/>
    <w:rsid w:val="00A94A42"/>
    <w:rsid w:val="00A94A7A"/>
    <w:rsid w:val="00A95760"/>
    <w:rsid w:val="00AB2B16"/>
    <w:rsid w:val="00AB429B"/>
    <w:rsid w:val="00AB745E"/>
    <w:rsid w:val="00AC21FB"/>
    <w:rsid w:val="00AD3437"/>
    <w:rsid w:val="00AD53E5"/>
    <w:rsid w:val="00AE3BC3"/>
    <w:rsid w:val="00AF35BC"/>
    <w:rsid w:val="00B03896"/>
    <w:rsid w:val="00B0509B"/>
    <w:rsid w:val="00B1276C"/>
    <w:rsid w:val="00B352A4"/>
    <w:rsid w:val="00B47AD9"/>
    <w:rsid w:val="00B64055"/>
    <w:rsid w:val="00B67167"/>
    <w:rsid w:val="00B733FF"/>
    <w:rsid w:val="00B76E91"/>
    <w:rsid w:val="00B90C91"/>
    <w:rsid w:val="00BB5AF5"/>
    <w:rsid w:val="00BC1C33"/>
    <w:rsid w:val="00BC2389"/>
    <w:rsid w:val="00BC36D3"/>
    <w:rsid w:val="00BD0B53"/>
    <w:rsid w:val="00BD0E19"/>
    <w:rsid w:val="00BD592E"/>
    <w:rsid w:val="00BD6111"/>
    <w:rsid w:val="00BE4042"/>
    <w:rsid w:val="00BE52DF"/>
    <w:rsid w:val="00BF5FDA"/>
    <w:rsid w:val="00BF7608"/>
    <w:rsid w:val="00BF7D03"/>
    <w:rsid w:val="00C04640"/>
    <w:rsid w:val="00C1246F"/>
    <w:rsid w:val="00C12B84"/>
    <w:rsid w:val="00C15F55"/>
    <w:rsid w:val="00C272C8"/>
    <w:rsid w:val="00C43215"/>
    <w:rsid w:val="00C436ED"/>
    <w:rsid w:val="00C45F21"/>
    <w:rsid w:val="00C51F56"/>
    <w:rsid w:val="00C6067E"/>
    <w:rsid w:val="00C658AA"/>
    <w:rsid w:val="00C67473"/>
    <w:rsid w:val="00C701CD"/>
    <w:rsid w:val="00C73EA8"/>
    <w:rsid w:val="00C8057E"/>
    <w:rsid w:val="00C94D89"/>
    <w:rsid w:val="00CA03E8"/>
    <w:rsid w:val="00CA1473"/>
    <w:rsid w:val="00CA34C0"/>
    <w:rsid w:val="00CB0518"/>
    <w:rsid w:val="00CB5026"/>
    <w:rsid w:val="00CB663D"/>
    <w:rsid w:val="00CB6C49"/>
    <w:rsid w:val="00CD172A"/>
    <w:rsid w:val="00CD1CF6"/>
    <w:rsid w:val="00CD6E95"/>
    <w:rsid w:val="00CD72B9"/>
    <w:rsid w:val="00CF172C"/>
    <w:rsid w:val="00CF56A7"/>
    <w:rsid w:val="00D0510C"/>
    <w:rsid w:val="00D100D2"/>
    <w:rsid w:val="00D104F7"/>
    <w:rsid w:val="00D31479"/>
    <w:rsid w:val="00D72FFB"/>
    <w:rsid w:val="00D90BBA"/>
    <w:rsid w:val="00D91BC6"/>
    <w:rsid w:val="00D97917"/>
    <w:rsid w:val="00DA2B29"/>
    <w:rsid w:val="00DB464E"/>
    <w:rsid w:val="00DB4A1B"/>
    <w:rsid w:val="00DC095F"/>
    <w:rsid w:val="00DC7303"/>
    <w:rsid w:val="00DD6421"/>
    <w:rsid w:val="00DE5ABF"/>
    <w:rsid w:val="00DE76CA"/>
    <w:rsid w:val="00E01551"/>
    <w:rsid w:val="00E01C09"/>
    <w:rsid w:val="00E02CD9"/>
    <w:rsid w:val="00E13A69"/>
    <w:rsid w:val="00E14EA6"/>
    <w:rsid w:val="00E3010C"/>
    <w:rsid w:val="00E31694"/>
    <w:rsid w:val="00E52C8A"/>
    <w:rsid w:val="00E56743"/>
    <w:rsid w:val="00E572EB"/>
    <w:rsid w:val="00E64B51"/>
    <w:rsid w:val="00E70B98"/>
    <w:rsid w:val="00E71188"/>
    <w:rsid w:val="00E71BC4"/>
    <w:rsid w:val="00E74E74"/>
    <w:rsid w:val="00E8124E"/>
    <w:rsid w:val="00E93FC4"/>
    <w:rsid w:val="00E94919"/>
    <w:rsid w:val="00E969AA"/>
    <w:rsid w:val="00EA0B49"/>
    <w:rsid w:val="00EA5788"/>
    <w:rsid w:val="00EB219E"/>
    <w:rsid w:val="00EB3C13"/>
    <w:rsid w:val="00EB6ED4"/>
    <w:rsid w:val="00EC687D"/>
    <w:rsid w:val="00EC6C3E"/>
    <w:rsid w:val="00ED3E32"/>
    <w:rsid w:val="00ED5788"/>
    <w:rsid w:val="00ED6F63"/>
    <w:rsid w:val="00EE3A5A"/>
    <w:rsid w:val="00EF5793"/>
    <w:rsid w:val="00EF5C1B"/>
    <w:rsid w:val="00EF7D81"/>
    <w:rsid w:val="00F040BF"/>
    <w:rsid w:val="00F0625E"/>
    <w:rsid w:val="00F135F3"/>
    <w:rsid w:val="00F17CE4"/>
    <w:rsid w:val="00F208B0"/>
    <w:rsid w:val="00F42F99"/>
    <w:rsid w:val="00F43BC4"/>
    <w:rsid w:val="00F50F09"/>
    <w:rsid w:val="00F54BA2"/>
    <w:rsid w:val="00F575AF"/>
    <w:rsid w:val="00F65A79"/>
    <w:rsid w:val="00F9308C"/>
    <w:rsid w:val="00F93BE6"/>
    <w:rsid w:val="00F94B6F"/>
    <w:rsid w:val="00FA3C8C"/>
    <w:rsid w:val="00FA6F5B"/>
    <w:rsid w:val="00FB098B"/>
    <w:rsid w:val="00FB6715"/>
    <w:rsid w:val="00FC4298"/>
    <w:rsid w:val="00FC4BEF"/>
    <w:rsid w:val="00FD153E"/>
    <w:rsid w:val="00FD3228"/>
    <w:rsid w:val="00FF45DA"/>
    <w:rsid w:val="00FF48F4"/>
    <w:rsid w:val="00FF53D5"/>
    <w:rsid w:val="00FF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C5DA99"/>
  <w15:docId w15:val="{1D2902D6-AE02-479E-B050-0A3D1E11C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D04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aliases w:val="HD2,Heading 2 Hidden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aliases w:val="Heading 3 - old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semiHidden/>
    <w:rsid w:val="00DB4A1B"/>
    <w:pPr>
      <w:spacing w:before="0" w:after="0" w:line="240" w:lineRule="auto"/>
      <w:ind w:left="284" w:right="301"/>
    </w:pPr>
    <w:rPr>
      <w:rFonts w:ascii="Calibri" w:hAnsi="Calibri" w:cs="Arial"/>
      <w:i/>
      <w:color w:val="4F81BD" w:themeColor="accent1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paragraph" w:styleId="Subttulo">
    <w:name w:val="Subtitle"/>
    <w:basedOn w:val="Normal"/>
    <w:link w:val="SubttuloCar"/>
    <w:qFormat/>
    <w:rsid w:val="003274DD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3274DD"/>
    <w:rPr>
      <w:rFonts w:ascii="Arial" w:hAnsi="Arial" w:cs="Arial"/>
      <w:i/>
      <w:iCs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3274DD"/>
    <w:pPr>
      <w:spacing w:before="0" w:after="0" w:line="240" w:lineRule="auto"/>
      <w:ind w:left="720"/>
      <w:contextualSpacing/>
      <w:jc w:val="left"/>
    </w:pPr>
    <w:rPr>
      <w:sz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14979"/>
    <w:rPr>
      <w:rFonts w:ascii="Arial" w:hAnsi="Arial"/>
      <w:szCs w:val="24"/>
      <w:lang w:val="es-ES" w:eastAsia="es-ES"/>
    </w:rPr>
  </w:style>
  <w:style w:type="paragraph" w:customStyle="1" w:styleId="TemplateNote">
    <w:name w:val="Template Note"/>
    <w:basedOn w:val="Normal"/>
    <w:link w:val="TemplateNoteChar"/>
    <w:rsid w:val="002E0EB8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0" w:after="0" w:line="240" w:lineRule="auto"/>
    </w:pPr>
    <w:rPr>
      <w:rFonts w:ascii="Times New Roman" w:hAnsi="Times New Roman"/>
      <w:i/>
      <w:color w:val="FF0000"/>
      <w:szCs w:val="20"/>
      <w:lang w:val="en-US" w:eastAsia="en-US"/>
    </w:rPr>
  </w:style>
  <w:style w:type="character" w:customStyle="1" w:styleId="TemplateNoteChar">
    <w:name w:val="Template Note Char"/>
    <w:basedOn w:val="Fuentedeprrafopredeter"/>
    <w:link w:val="TemplateNote"/>
    <w:rsid w:val="002E0EB8"/>
    <w:rPr>
      <w:i/>
      <w:color w:val="FF0000"/>
      <w:shd w:val="pct5" w:color="auto" w:fill="auto"/>
      <w:lang w:val="en-US" w:eastAsia="en-US"/>
    </w:rPr>
  </w:style>
  <w:style w:type="character" w:customStyle="1" w:styleId="TtuloCar">
    <w:name w:val="Título Car"/>
    <w:basedOn w:val="Fuentedeprrafopredeter"/>
    <w:link w:val="Ttulo"/>
    <w:rsid w:val="002E0EB8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paragraph" w:customStyle="1" w:styleId="InfoBlue0">
    <w:name w:val="InfoBlue"/>
    <w:basedOn w:val="Normal"/>
    <w:next w:val="Textoindependiente"/>
    <w:rsid w:val="00A94A7A"/>
    <w:pPr>
      <w:widowControl w:val="0"/>
      <w:tabs>
        <w:tab w:val="left" w:pos="162"/>
        <w:tab w:val="left" w:pos="1260"/>
      </w:tabs>
      <w:spacing w:before="120" w:after="0" w:line="240" w:lineRule="atLeast"/>
      <w:ind w:left="158"/>
      <w:jc w:val="left"/>
    </w:pPr>
    <w:rPr>
      <w:rFonts w:ascii="Times New Roman" w:hAnsi="Times New Roman"/>
      <w:i/>
      <w:color w:val="0000FF"/>
      <w:szCs w:val="20"/>
      <w:lang w:val="en-US" w:eastAsia="en-US"/>
    </w:rPr>
  </w:style>
  <w:style w:type="character" w:customStyle="1" w:styleId="infoblueCar">
    <w:name w:val="infoblue Car"/>
    <w:basedOn w:val="Fuentedeprrafopredeter"/>
    <w:link w:val="infoblue"/>
    <w:rsid w:val="00A94A7A"/>
    <w:rPr>
      <w:rFonts w:ascii="Arial" w:eastAsia="Arial Unicode MS" w:hAnsi="Arial"/>
      <w:i/>
      <w:color w:val="0000FF"/>
      <w:lang w:val="es-ES" w:eastAsia="es-ES"/>
    </w:rPr>
  </w:style>
  <w:style w:type="paragraph" w:customStyle="1" w:styleId="tabletext1">
    <w:name w:val="tabletext"/>
    <w:basedOn w:val="Normal"/>
    <w:rsid w:val="00A94A7A"/>
    <w:pPr>
      <w:spacing w:before="0" w:after="120" w:line="240" w:lineRule="atLeast"/>
      <w:jc w:val="left"/>
    </w:pPr>
    <w:rPr>
      <w:rFonts w:ascii="Times New Roman" w:eastAsia="Arial Unicode MS" w:hAnsi="Times New Roman"/>
      <w:szCs w:val="20"/>
    </w:rPr>
  </w:style>
  <w:style w:type="paragraph" w:styleId="Sangra2detindependiente">
    <w:name w:val="Body Text Indent 2"/>
    <w:basedOn w:val="Normal"/>
    <w:link w:val="Sangra2detindependienteCar"/>
    <w:rsid w:val="00A94A7A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A94A7A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0E5825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4E7699"/>
    <w:rPr>
      <w:rFonts w:ascii="Arial" w:hAnsi="Arial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4D32F5"/>
  </w:style>
  <w:style w:type="paragraph" w:customStyle="1" w:styleId="TituloMDOC">
    <w:name w:val="Titulo MDOC"/>
    <w:basedOn w:val="Ttulo"/>
    <w:qFormat/>
    <w:rsid w:val="004D32F5"/>
    <w:pPr>
      <w:numPr>
        <w:numId w:val="5"/>
      </w:numPr>
      <w:tabs>
        <w:tab w:val="num" w:pos="720"/>
      </w:tabs>
      <w:spacing w:before="0" w:line="240" w:lineRule="auto"/>
      <w:contextualSpacing/>
      <w:jc w:val="both"/>
    </w:pPr>
    <w:rPr>
      <w:rFonts w:ascii="Montserrat" w:eastAsiaTheme="majorEastAsia" w:hAnsi="Montserrat"/>
      <w:spacing w:val="-10"/>
      <w:kern w:val="28"/>
      <w:sz w:val="20"/>
      <w:szCs w:val="56"/>
      <w:lang w:val="es-MX"/>
    </w:rPr>
  </w:style>
  <w:style w:type="paragraph" w:customStyle="1" w:styleId="BodyText">
    <w:name w:val="BodyText"/>
    <w:basedOn w:val="Normal"/>
    <w:link w:val="BodyTextCar"/>
    <w:rsid w:val="00293797"/>
    <w:pPr>
      <w:spacing w:before="120" w:after="120" w:line="240" w:lineRule="auto"/>
      <w:jc w:val="left"/>
    </w:pPr>
    <w:rPr>
      <w:rFonts w:ascii="Times New Roman" w:hAnsi="Times New Roman"/>
      <w:sz w:val="24"/>
      <w:szCs w:val="20"/>
      <w:lang w:val="es-MX" w:eastAsia="en-US"/>
    </w:rPr>
  </w:style>
  <w:style w:type="character" w:customStyle="1" w:styleId="BodyTextCar">
    <w:name w:val="BodyText Car"/>
    <w:basedOn w:val="Fuentedeprrafopredeter"/>
    <w:link w:val="BodyText"/>
    <w:locked/>
    <w:rsid w:val="00293797"/>
    <w:rPr>
      <w:sz w:val="24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A35A3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5A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5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Pre-registro%20contribuyente.jp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DA24E5-7A10-4C4D-9AA7-E0CCADE7E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XXXX - Alcance del proyecto</Template>
  <TotalTime>211</TotalTime>
  <Pages>15</Pages>
  <Words>989</Words>
  <Characters>5442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Word</vt:lpstr>
      <vt:lpstr>Plantilla Word</vt:lpstr>
    </vt:vector>
  </TitlesOfParts>
  <Manager>Dirección de Informática</Manager>
  <Company>Dirección General de Tecnologías de Información</Company>
  <LinksUpToDate>false</LinksUpToDate>
  <CharactersWithSpaces>6419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Word</dc:title>
  <dc:subject>Metodología de Desarrollo de Aplicaciones</dc:subject>
  <dc:creator>Itera</dc:creator>
  <cp:lastModifiedBy>Miledi Arias</cp:lastModifiedBy>
  <cp:revision>6</cp:revision>
  <cp:lastPrinted>2017-03-22T00:40:00Z</cp:lastPrinted>
  <dcterms:created xsi:type="dcterms:W3CDTF">2024-10-11T20:10:00Z</dcterms:created>
  <dcterms:modified xsi:type="dcterms:W3CDTF">2024-10-11T23:41:00Z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
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D5B0C" w14:textId="77777777" w:rsidR="004469FD" w:rsidRPr="004469FD" w:rsidRDefault="004469FD" w:rsidP="009B7C1F">
      <w:pPr>
        <w:pStyle w:val="Ttulo"/>
        <w:spacing w:before="0"/>
        <w:jc w:val="both"/>
        <w:rPr>
          <w:rFonts w:ascii="Montserrat" w:hAnsi="Montserrat"/>
        </w:rPr>
      </w:pPr>
      <w:bookmarkStart w:id="0" w:name="_Hlk177566880"/>
      <w:r w:rsidRPr="004469FD">
        <w:rPr>
          <w:rFonts w:ascii="Montserrat" w:hAnsi="Montserrat"/>
          <w:noProof/>
          <w:lang w:val="es-MX" w:eastAsia="es-MX"/>
        </w:rPr>
        <w:drawing>
          <wp:anchor distT="0" distB="0" distL="114300" distR="114300" simplePos="0" relativeHeight="251660288" behindDoc="1" locked="0" layoutInCell="1" allowOverlap="1" wp14:anchorId="1E94B2F0" wp14:editId="49A1722F">
            <wp:simplePos x="0" y="0"/>
            <wp:positionH relativeFrom="column">
              <wp:posOffset>1413510</wp:posOffset>
            </wp:positionH>
            <wp:positionV relativeFrom="paragraph">
              <wp:posOffset>156210</wp:posOffset>
            </wp:positionV>
            <wp:extent cx="1581785" cy="410993"/>
            <wp:effectExtent l="0" t="0" r="0" b="8255"/>
            <wp:wrapNone/>
            <wp:docPr id="2119818230" name="Imagen 4" descr="Imagen que contiene alimentos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96ED64F4-AA6D-49AA-B2B4-EE5D92B125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Imagen que contiene alimentos&#10;&#10;Descripción generada automáticamente">
                      <a:extLst>
                        <a:ext uri="{FF2B5EF4-FFF2-40B4-BE49-F238E27FC236}">
                          <a16:creationId xmlns:a16="http://schemas.microsoft.com/office/drawing/2014/main" id="{96ED64F4-AA6D-49AA-B2B4-EE5D92B125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14" b="33762"/>
                    <a:stretch/>
                  </pic:blipFill>
                  <pic:spPr>
                    <a:xfrm>
                      <a:off x="0" y="0"/>
                      <a:ext cx="1581785" cy="410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69FD">
        <w:rPr>
          <w:rFonts w:ascii="Montserrat" w:hAnsi="Montserrat"/>
          <w:noProof/>
          <w:sz w:val="20"/>
          <w:szCs w:val="20"/>
          <w:lang w:val="es-MX" w:eastAsia="es-MX"/>
        </w:rPr>
        <w:drawing>
          <wp:anchor distT="0" distB="0" distL="114300" distR="114300" simplePos="0" relativeHeight="251659264" behindDoc="0" locked="0" layoutInCell="1" allowOverlap="1" wp14:anchorId="51A65C79" wp14:editId="54861315">
            <wp:simplePos x="0" y="0"/>
            <wp:positionH relativeFrom="page">
              <wp:posOffset>3837940</wp:posOffset>
            </wp:positionH>
            <wp:positionV relativeFrom="paragraph">
              <wp:posOffset>82550</wp:posOffset>
            </wp:positionV>
            <wp:extent cx="2154555" cy="581025"/>
            <wp:effectExtent l="0" t="0" r="0" b="9525"/>
            <wp:wrapThrough wrapText="bothSides">
              <wp:wrapPolygon edited="0">
                <wp:start x="955" y="0"/>
                <wp:lineTo x="382" y="3541"/>
                <wp:lineTo x="0" y="8498"/>
                <wp:lineTo x="0" y="14164"/>
                <wp:lineTo x="573" y="19830"/>
                <wp:lineTo x="764" y="21246"/>
                <wp:lineTo x="4584" y="21246"/>
                <wp:lineTo x="10504" y="19830"/>
                <wp:lineTo x="20626" y="15580"/>
                <wp:lineTo x="20626" y="9207"/>
                <wp:lineTo x="15279" y="5666"/>
                <wp:lineTo x="4393" y="0"/>
                <wp:lineTo x="955" y="0"/>
              </wp:wrapPolygon>
            </wp:wrapThrough>
            <wp:docPr id="1698284587" name="Imagen 169828458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84587" name="Imagen 1698284587" descr="Imagen que contiene Text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2" t="3564" r="65962" b="90618"/>
                    <a:stretch/>
                  </pic:blipFill>
                  <pic:spPr bwMode="auto">
                    <a:xfrm>
                      <a:off x="0" y="0"/>
                      <a:ext cx="215455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CACA2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</w:rPr>
      </w:pPr>
    </w:p>
    <w:p w14:paraId="58BB1310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1BD72A2D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2879C04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color w:val="0070C0"/>
        </w:rPr>
      </w:pPr>
    </w:p>
    <w:p w14:paraId="75A72CF4" w14:textId="77777777" w:rsidR="00CB2CDF" w:rsidRPr="009053F2" w:rsidRDefault="00CB2CDF" w:rsidP="00CB2CDF">
      <w:pPr>
        <w:pStyle w:val="Ttulo"/>
        <w:spacing w:before="0"/>
        <w:rPr>
          <w:rFonts w:ascii="Montserrat" w:hAnsi="Montserrat"/>
          <w:color w:val="943634" w:themeColor="accent2" w:themeShade="BF"/>
          <w:sz w:val="40"/>
          <w:szCs w:val="40"/>
        </w:rPr>
      </w:pPr>
      <w:r w:rsidRPr="009053F2">
        <w:rPr>
          <w:rFonts w:ascii="Montserrat" w:hAnsi="Montserrat" w:cs="Times New Roman"/>
          <w:bCs w:val="0"/>
          <w:color w:val="943634" w:themeColor="accent2" w:themeShade="BF"/>
          <w:sz w:val="40"/>
          <w:szCs w:val="40"/>
        </w:rPr>
        <w:t>Secretaría de Finanzas del poder Ejecutivo del Estado</w:t>
      </w:r>
    </w:p>
    <w:p w14:paraId="423B2E64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36F98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1B35AA37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74CFC5E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95A95D8" w14:textId="3E3E5D6D" w:rsidR="004469FD" w:rsidRPr="004469FD" w:rsidRDefault="004D4024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D4024">
        <w:rPr>
          <w:rFonts w:ascii="Montserrat" w:hAnsi="Montserrat"/>
          <w:sz w:val="40"/>
          <w:szCs w:val="40"/>
        </w:rPr>
        <w:t>Documento del procedimiento en el que se establece el uso de la plataforma</w:t>
      </w:r>
    </w:p>
    <w:p w14:paraId="733336C3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0EC8D8FE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p w14:paraId="4A394F61" w14:textId="77777777" w:rsidR="004469FD" w:rsidRPr="004469FD" w:rsidRDefault="004469FD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</w:p>
    <w:tbl>
      <w:tblPr>
        <w:tblStyle w:val="Tablaconcuadrcula"/>
        <w:tblW w:w="10072" w:type="dxa"/>
        <w:jc w:val="center"/>
        <w:tblLook w:val="04A0" w:firstRow="1" w:lastRow="0" w:firstColumn="1" w:lastColumn="0" w:noHBand="0" w:noVBand="1"/>
      </w:tblPr>
      <w:tblGrid>
        <w:gridCol w:w="3256"/>
        <w:gridCol w:w="2126"/>
        <w:gridCol w:w="4690"/>
      </w:tblGrid>
      <w:tr w:rsidR="00CB2CDF" w:rsidRPr="004469FD" w14:paraId="51802DF2" w14:textId="77777777" w:rsidTr="004D690D">
        <w:trPr>
          <w:jc w:val="center"/>
        </w:trPr>
        <w:tc>
          <w:tcPr>
            <w:tcW w:w="3256" w:type="dxa"/>
            <w:vAlign w:val="center"/>
          </w:tcPr>
          <w:p w14:paraId="7FAE1E74" w14:textId="77777777" w:rsidR="00CB2CDF" w:rsidRPr="004469FD" w:rsidRDefault="00CB2CDF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No. de Contrato:</w:t>
            </w:r>
          </w:p>
        </w:tc>
        <w:tc>
          <w:tcPr>
            <w:tcW w:w="2126" w:type="dxa"/>
            <w:vAlign w:val="center"/>
          </w:tcPr>
          <w:p w14:paraId="55D33948" w14:textId="77777777" w:rsidR="00CB2CDF" w:rsidRPr="004469FD" w:rsidRDefault="00CB2CDF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E46388">
              <w:rPr>
                <w:rFonts w:ascii="Montserrat" w:hAnsi="Montserrat"/>
                <w:b/>
                <w:sz w:val="24"/>
              </w:rPr>
              <w:t>Acrónimo del Proyecto</w:t>
            </w:r>
            <w:r>
              <w:rPr>
                <w:rFonts w:ascii="Montserrat" w:hAnsi="Montserrat"/>
                <w:b/>
                <w:sz w:val="24"/>
              </w:rPr>
              <w:t>:</w:t>
            </w:r>
          </w:p>
        </w:tc>
        <w:tc>
          <w:tcPr>
            <w:tcW w:w="4690" w:type="dxa"/>
            <w:vAlign w:val="center"/>
          </w:tcPr>
          <w:p w14:paraId="234963A3" w14:textId="77777777" w:rsidR="00CB2CDF" w:rsidRPr="004469FD" w:rsidRDefault="00CB2CDF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 w:rsidRPr="004469FD">
              <w:rPr>
                <w:rFonts w:ascii="Montserrat" w:hAnsi="Montserrat"/>
                <w:b/>
                <w:sz w:val="24"/>
              </w:rPr>
              <w:t>Nombre del Proyecto:</w:t>
            </w:r>
          </w:p>
        </w:tc>
      </w:tr>
      <w:tr w:rsidR="00CB2CDF" w:rsidRPr="004469FD" w14:paraId="4AA9B9DE" w14:textId="77777777" w:rsidTr="004D690D">
        <w:trPr>
          <w:jc w:val="center"/>
        </w:trPr>
        <w:tc>
          <w:tcPr>
            <w:tcW w:w="3256" w:type="dxa"/>
            <w:vAlign w:val="center"/>
          </w:tcPr>
          <w:p w14:paraId="3D6F6C90" w14:textId="77777777" w:rsidR="00CB2CDF" w:rsidRPr="004469FD" w:rsidRDefault="00CB2CDF" w:rsidP="004D690D">
            <w:pPr>
              <w:tabs>
                <w:tab w:val="left" w:pos="3481"/>
              </w:tabs>
              <w:spacing w:before="0" w:after="0"/>
              <w:rPr>
                <w:rFonts w:ascii="Montserrat" w:hAnsi="Montserrat"/>
                <w:b/>
                <w:sz w:val="24"/>
              </w:rPr>
            </w:pPr>
          </w:p>
        </w:tc>
        <w:tc>
          <w:tcPr>
            <w:tcW w:w="2126" w:type="dxa"/>
            <w:vAlign w:val="center"/>
          </w:tcPr>
          <w:p w14:paraId="76A4AD5F" w14:textId="77777777" w:rsidR="00CB2CDF" w:rsidRPr="004D4024" w:rsidRDefault="00CB2CDF" w:rsidP="004D690D">
            <w:pPr>
              <w:tabs>
                <w:tab w:val="left" w:pos="3481"/>
              </w:tabs>
              <w:spacing w:before="0" w:after="0"/>
              <w:jc w:val="center"/>
              <w:rPr>
                <w:rFonts w:ascii="Montserrat" w:hAnsi="Montserrat"/>
                <w:bCs/>
                <w:sz w:val="24"/>
              </w:rPr>
            </w:pPr>
            <w:r>
              <w:rPr>
                <w:rFonts w:ascii="Montserrat" w:hAnsi="Montserrat"/>
                <w:bCs/>
                <w:sz w:val="24"/>
              </w:rPr>
              <w:t>AUDITORÍA</w:t>
            </w:r>
          </w:p>
        </w:tc>
        <w:tc>
          <w:tcPr>
            <w:tcW w:w="4690" w:type="dxa"/>
          </w:tcPr>
          <w:p w14:paraId="269C0648" w14:textId="77777777" w:rsidR="00CB2CDF" w:rsidRDefault="00CB2CDF" w:rsidP="004D690D">
            <w:pPr>
              <w:tabs>
                <w:tab w:val="left" w:pos="3481"/>
              </w:tabs>
              <w:spacing w:before="0" w:after="0"/>
              <w:rPr>
                <w:rFonts w:ascii="Montserrat" w:hAnsi="Montserrat" w:cstheme="minorHAnsi"/>
                <w:sz w:val="24"/>
              </w:rPr>
            </w:pPr>
            <w:r>
              <w:rPr>
                <w:rFonts w:ascii="Montserrat" w:hAnsi="Montserrat" w:cstheme="minorHAnsi"/>
                <w:sz w:val="24"/>
              </w:rPr>
              <w:t>S</w:t>
            </w:r>
            <w:r w:rsidRPr="004D4024">
              <w:rPr>
                <w:rFonts w:ascii="Montserrat" w:hAnsi="Montserrat" w:cstheme="minorHAnsi"/>
                <w:sz w:val="24"/>
              </w:rPr>
              <w:t>ervicios profesionales para el desarrollo e implementación de un sistema para el control y seguimiento de auditoría a impuestos estatales conforme al programa operativo de fiscalización</w:t>
            </w:r>
          </w:p>
        </w:tc>
      </w:tr>
    </w:tbl>
    <w:p w14:paraId="3BC385BA" w14:textId="77777777" w:rsidR="004469FD" w:rsidRPr="004469FD" w:rsidRDefault="004469FD" w:rsidP="00CB2CDF">
      <w:pPr>
        <w:pStyle w:val="Ttulo"/>
        <w:spacing w:before="0"/>
        <w:jc w:val="both"/>
        <w:rPr>
          <w:rFonts w:ascii="Montserrat" w:hAnsi="Montserrat"/>
          <w:sz w:val="24"/>
        </w:rPr>
      </w:pPr>
    </w:p>
    <w:p w14:paraId="56EDF7FA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024F0FA2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2E177D37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62B65C6" w14:textId="77777777" w:rsidR="004469FD" w:rsidRPr="004469FD" w:rsidRDefault="004469FD" w:rsidP="00F85182">
      <w:pPr>
        <w:pStyle w:val="Ttulo"/>
        <w:spacing w:before="0"/>
        <w:jc w:val="right"/>
        <w:rPr>
          <w:rFonts w:ascii="Montserrat" w:hAnsi="Montserrat"/>
          <w:sz w:val="24"/>
        </w:rPr>
      </w:pPr>
    </w:p>
    <w:p w14:paraId="59EC2FA6" w14:textId="77777777" w:rsidR="004469FD" w:rsidRPr="004469FD" w:rsidRDefault="004469FD" w:rsidP="00F85182">
      <w:pPr>
        <w:pStyle w:val="Encabezado"/>
        <w:spacing w:before="0" w:after="0"/>
        <w:jc w:val="center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t>La información contenida en este documento es para uso interno</w:t>
      </w:r>
    </w:p>
    <w:bookmarkEnd w:id="0"/>
    <w:p w14:paraId="54ECE186" w14:textId="77777777" w:rsidR="004469FD" w:rsidRPr="004469FD" w:rsidRDefault="004469FD" w:rsidP="00F85182">
      <w:pPr>
        <w:spacing w:before="0" w:after="0" w:line="240" w:lineRule="auto"/>
        <w:jc w:val="left"/>
        <w:rPr>
          <w:rFonts w:ascii="Montserrat" w:hAnsi="Montserrat"/>
          <w:b/>
          <w:bCs/>
          <w:sz w:val="16"/>
          <w:szCs w:val="16"/>
        </w:rPr>
      </w:pPr>
      <w:r w:rsidRPr="004469FD">
        <w:rPr>
          <w:rFonts w:ascii="Montserrat" w:hAnsi="Montserrat"/>
          <w:b/>
          <w:bCs/>
          <w:sz w:val="16"/>
          <w:szCs w:val="16"/>
        </w:rPr>
        <w:br w:type="page"/>
      </w:r>
    </w:p>
    <w:p w14:paraId="4E9AC785" w14:textId="77777777" w:rsidR="00E94919" w:rsidRPr="004469FD" w:rsidRDefault="00E94919" w:rsidP="00F85182">
      <w:pPr>
        <w:pStyle w:val="Ttulo"/>
        <w:spacing w:before="0"/>
        <w:rPr>
          <w:rFonts w:ascii="Montserrat" w:hAnsi="Montserrat"/>
          <w:sz w:val="28"/>
          <w:szCs w:val="28"/>
        </w:rPr>
      </w:pPr>
      <w:r w:rsidRPr="004469FD">
        <w:rPr>
          <w:rFonts w:ascii="Montserrat" w:hAnsi="Montserrat"/>
          <w:sz w:val="28"/>
          <w:szCs w:val="28"/>
        </w:rPr>
        <w:lastRenderedPageBreak/>
        <w:t>Contenido</w:t>
      </w:r>
    </w:p>
    <w:p w14:paraId="2566CBF8" w14:textId="77777777" w:rsidR="005D627E" w:rsidRDefault="00487C61">
      <w:pPr>
        <w:pStyle w:val="TDC1"/>
        <w:tabs>
          <w:tab w:val="left" w:pos="340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r w:rsidRPr="004469FD">
        <w:rPr>
          <w:rFonts w:ascii="Montserrat" w:hAnsi="Montserrat" w:cstheme="minorHAnsi"/>
          <w:lang w:val="es-MX"/>
        </w:rPr>
        <w:fldChar w:fldCharType="begin"/>
      </w:r>
      <w:r w:rsidR="00E94919" w:rsidRPr="004469FD">
        <w:rPr>
          <w:rFonts w:ascii="Montserrat" w:hAnsi="Montserrat" w:cstheme="minorHAnsi"/>
          <w:lang w:val="es-MX"/>
        </w:rPr>
        <w:instrText xml:space="preserve"> TOC \o "1-4" \h \z \u </w:instrText>
      </w:r>
      <w:r w:rsidRPr="004469FD">
        <w:rPr>
          <w:rFonts w:ascii="Montserrat" w:hAnsi="Montserrat" w:cstheme="minorHAnsi"/>
          <w:lang w:val="es-MX"/>
        </w:rPr>
        <w:fldChar w:fldCharType="separate"/>
      </w:r>
      <w:hyperlink w:anchor="_Toc179338422" w:history="1">
        <w:r w:rsidR="005D627E" w:rsidRPr="007E402B">
          <w:rPr>
            <w:rStyle w:val="Hipervnculo"/>
            <w:rFonts w:ascii="Montserrat" w:hAnsi="Montserrat" w:cstheme="minorHAnsi"/>
            <w:noProof/>
          </w:rPr>
          <w:t>1.</w:t>
        </w:r>
        <w:r w:rsidR="005D627E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="005D627E" w:rsidRPr="007E402B">
          <w:rPr>
            <w:rStyle w:val="Hipervnculo"/>
            <w:rFonts w:ascii="Montserrat" w:hAnsi="Montserrat" w:cstheme="minorHAnsi"/>
            <w:noProof/>
          </w:rPr>
          <w:t>Alcance</w:t>
        </w:r>
        <w:r w:rsidR="005D627E">
          <w:rPr>
            <w:noProof/>
            <w:webHidden/>
          </w:rPr>
          <w:tab/>
        </w:r>
        <w:r w:rsidR="005D627E">
          <w:rPr>
            <w:noProof/>
            <w:webHidden/>
          </w:rPr>
          <w:fldChar w:fldCharType="begin"/>
        </w:r>
        <w:r w:rsidR="005D627E">
          <w:rPr>
            <w:noProof/>
            <w:webHidden/>
          </w:rPr>
          <w:instrText xml:space="preserve"> PAGEREF _Toc179338422 \h </w:instrText>
        </w:r>
        <w:r w:rsidR="005D627E">
          <w:rPr>
            <w:noProof/>
            <w:webHidden/>
          </w:rPr>
        </w:r>
        <w:r w:rsidR="005D627E">
          <w:rPr>
            <w:noProof/>
            <w:webHidden/>
          </w:rPr>
          <w:fldChar w:fldCharType="separate"/>
        </w:r>
        <w:r w:rsidR="005D627E">
          <w:rPr>
            <w:noProof/>
            <w:webHidden/>
          </w:rPr>
          <w:t>4</w:t>
        </w:r>
        <w:r w:rsidR="005D627E">
          <w:rPr>
            <w:noProof/>
            <w:webHidden/>
          </w:rPr>
          <w:fldChar w:fldCharType="end"/>
        </w:r>
      </w:hyperlink>
    </w:p>
    <w:p w14:paraId="73ABBFA2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3" w:history="1">
        <w:r w:rsidRPr="007E402B">
          <w:rPr>
            <w:rStyle w:val="Hipervnculo"/>
            <w:rFonts w:ascii="Montserrat" w:hAnsi="Montserrat" w:cstheme="minorHAnsi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Funcionalidad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E3A230" w14:textId="77777777" w:rsidR="005D627E" w:rsidRDefault="005D627E">
      <w:pPr>
        <w:pStyle w:val="TDC1"/>
        <w:tabs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4" w:history="1">
        <w:r w:rsidRPr="007E402B">
          <w:rPr>
            <w:rStyle w:val="Hipervnculo"/>
            <w:rFonts w:ascii="Montserrat" w:hAnsi="Montserrat" w:cstheme="minorHAnsi"/>
            <w:noProof/>
          </w:rPr>
          <w:t>Visualizar listado de contribuyentes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D1DA7D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5" w:history="1">
        <w:r w:rsidRPr="007E402B">
          <w:rPr>
            <w:rStyle w:val="Hipervnculo"/>
            <w:rFonts w:ascii="Montserrat" w:hAnsi="Montserrat" w:cstheme="minorHAnsi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Breve Descripción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B7B917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6" w:history="1">
        <w:r w:rsidRPr="007E402B">
          <w:rPr>
            <w:rStyle w:val="Hipervnculo"/>
            <w:rFonts w:ascii="Montserrat" w:hAnsi="Montserrat" w:cstheme="minorHAnsi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Diagrama proceso ToBe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446C5E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7" w:history="1">
        <w:r w:rsidRPr="007E402B">
          <w:rPr>
            <w:rStyle w:val="Hipervnculo"/>
            <w:rFonts w:ascii="Montserrat" w:hAnsi="Montserrat" w:cstheme="minorHAnsi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Diagrama de la Funcionalidad del Módulo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FE10CA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8" w:history="1">
        <w:r w:rsidRPr="007E402B">
          <w:rPr>
            <w:rStyle w:val="Hipervnculo"/>
            <w:rFonts w:ascii="Montserrat" w:hAnsi="Montserrat" w:cstheme="minorHAnsi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Roles Involucrados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D6E987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29" w:history="1">
        <w:r w:rsidRPr="007E402B">
          <w:rPr>
            <w:rStyle w:val="Hipervnculo"/>
            <w:rFonts w:ascii="Montserrat" w:hAnsi="Montserrat" w:cstheme="minorHAnsi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 w:cstheme="minorHAnsi"/>
            <w:noProof/>
          </w:rPr>
          <w:t>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C9B935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0" w:history="1">
        <w:r w:rsidRPr="007E402B">
          <w:rPr>
            <w:rStyle w:val="Hipervnculo"/>
            <w:rFonts w:ascii="Montserrat" w:hAnsi="Montserrat"/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Reglas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D305F1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1" w:history="1">
        <w:r w:rsidRPr="007E402B">
          <w:rPr>
            <w:rStyle w:val="Hipervnculo"/>
            <w:rFonts w:ascii="Montserrat" w:hAnsi="Montserrat"/>
            <w:noProof/>
          </w:rPr>
          <w:t>2.7.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Requerimientos asociados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B97A04D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2" w:history="1">
        <w:r w:rsidRPr="007E402B">
          <w:rPr>
            <w:rStyle w:val="Hipervnculo"/>
            <w:rFonts w:ascii="Montserrat" w:hAnsi="Montserrat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ED9B30" w14:textId="77777777" w:rsidR="005D627E" w:rsidRDefault="005D627E">
      <w:pPr>
        <w:pStyle w:val="TDC1"/>
        <w:tabs>
          <w:tab w:val="left" w:pos="567"/>
          <w:tab w:val="right" w:leader="dot" w:pos="1007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s-MX" w:eastAsia="es-MX"/>
        </w:rPr>
      </w:pPr>
      <w:hyperlink w:anchor="_Toc179338433" w:history="1">
        <w:r w:rsidRPr="007E402B">
          <w:rPr>
            <w:rStyle w:val="Hipervnculo"/>
            <w:rFonts w:ascii="Montserrat" w:hAnsi="Montserrat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s-MX" w:eastAsia="es-MX"/>
          </w:rPr>
          <w:tab/>
        </w:r>
        <w:r w:rsidRPr="007E402B">
          <w:rPr>
            <w:rStyle w:val="Hipervnculo"/>
            <w:rFonts w:ascii="Montserrat" w:hAnsi="Montserrat"/>
            <w:noProof/>
          </w:rPr>
          <w:t>Firmas de Aprobación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_Toc179338433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7508210" w14:textId="77777777" w:rsidR="004469FD" w:rsidRDefault="00487C61" w:rsidP="00F85182">
      <w:pPr>
        <w:spacing w:before="0" w:after="0"/>
        <w:rPr>
          <w:rFonts w:ascii="Montserrat" w:hAnsi="Montserrat" w:cstheme="minorHAnsi"/>
          <w:lang w:val="es-MX"/>
        </w:rPr>
      </w:pPr>
      <w:r w:rsidRPr="004469FD">
        <w:rPr>
          <w:rFonts w:ascii="Montserrat" w:hAnsi="Montserrat" w:cstheme="minorHAnsi"/>
          <w:lang w:val="es-MX"/>
        </w:rPr>
        <w:fldChar w:fldCharType="end"/>
      </w:r>
      <w:bookmarkStart w:id="1" w:name="_Toc135133100"/>
      <w:bookmarkStart w:id="2" w:name="_Toc294257054"/>
      <w:bookmarkStart w:id="3" w:name="_Toc371934662"/>
      <w:bookmarkStart w:id="4" w:name="_Toc115491660"/>
      <w:bookmarkStart w:id="5" w:name="_Toc126228547"/>
      <w:bookmarkStart w:id="6" w:name="_Toc126229114"/>
      <w:bookmarkStart w:id="7" w:name="_Toc126231375"/>
      <w:bookmarkStart w:id="8" w:name="_Toc126231386"/>
      <w:bookmarkStart w:id="9" w:name="_Toc126231482"/>
      <w:bookmarkStart w:id="10" w:name="_Toc126231549"/>
      <w:bookmarkStart w:id="11" w:name="_Toc126231663"/>
    </w:p>
    <w:p w14:paraId="6A9CDCA3" w14:textId="2C19F990" w:rsidR="00C55CC6" w:rsidRPr="004469FD" w:rsidRDefault="004469FD" w:rsidP="00C67A68">
      <w:pPr>
        <w:spacing w:before="0" w:after="0" w:line="240" w:lineRule="auto"/>
        <w:jc w:val="left"/>
        <w:rPr>
          <w:rFonts w:ascii="Montserrat" w:hAnsi="Montserrat" w:cstheme="minorHAnsi"/>
          <w:b/>
          <w:bCs/>
          <w:iCs/>
          <w:szCs w:val="20"/>
          <w:lang w:val="es-MX"/>
        </w:rPr>
      </w:pPr>
      <w:r>
        <w:rPr>
          <w:rFonts w:ascii="Montserrat" w:hAnsi="Montserrat" w:cstheme="minorHAnsi"/>
          <w:lang w:val="es-MX"/>
        </w:rPr>
        <w:br w:type="page"/>
      </w:r>
      <w:r w:rsidR="00C55CC6" w:rsidRPr="004469FD">
        <w:rPr>
          <w:rFonts w:ascii="Montserrat" w:hAnsi="Montserrat" w:cstheme="minorHAnsi"/>
          <w:b/>
          <w:bCs/>
          <w:iCs/>
          <w:szCs w:val="20"/>
          <w:lang w:val="es-MX"/>
        </w:rPr>
        <w:lastRenderedPageBreak/>
        <w:t>Tabla de Versiones y Modificaciones</w:t>
      </w:r>
      <w:bookmarkEnd w:id="1"/>
    </w:p>
    <w:p w14:paraId="045EE1E6" w14:textId="77777777" w:rsidR="004A57E9" w:rsidRPr="004469FD" w:rsidRDefault="004A57E9" w:rsidP="00F85182">
      <w:pPr>
        <w:spacing w:before="0" w:after="0" w:line="240" w:lineRule="auto"/>
        <w:rPr>
          <w:rFonts w:ascii="Montserrat" w:hAnsi="Montserrat" w:cstheme="minorHAnsi"/>
          <w:b/>
          <w:bCs/>
          <w:iCs/>
          <w:color w:val="0070C0"/>
          <w:szCs w:val="20"/>
          <w:lang w:val="es-MX"/>
        </w:rPr>
      </w:pPr>
    </w:p>
    <w:p w14:paraId="70F9DDB7" w14:textId="6F535203" w:rsidR="00C55CC6" w:rsidRPr="004469FD" w:rsidRDefault="00C55CC6" w:rsidP="00F85182">
      <w:pPr>
        <w:spacing w:before="0" w:after="0" w:line="240" w:lineRule="auto"/>
        <w:rPr>
          <w:rFonts w:ascii="Montserrat" w:hAnsi="Montserrat" w:cstheme="minorHAnsi"/>
          <w:vanish/>
          <w:szCs w:val="20"/>
        </w:rPr>
      </w:pPr>
    </w:p>
    <w:tbl>
      <w:tblPr>
        <w:tblW w:w="9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0"/>
        <w:gridCol w:w="4147"/>
        <w:gridCol w:w="2977"/>
        <w:gridCol w:w="1554"/>
      </w:tblGrid>
      <w:tr w:rsidR="00C55CC6" w:rsidRPr="004469FD" w14:paraId="6AC70EAF" w14:textId="77777777" w:rsidTr="00F85182">
        <w:trPr>
          <w:cantSplit/>
          <w:tblHeader/>
          <w:jc w:val="center"/>
        </w:trPr>
        <w:tc>
          <w:tcPr>
            <w:tcW w:w="1240" w:type="dxa"/>
            <w:shd w:val="clear" w:color="auto" w:fill="BFBFBF" w:themeFill="background1" w:themeFillShade="BF"/>
            <w:vAlign w:val="center"/>
          </w:tcPr>
          <w:p w14:paraId="05199039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bookmarkStart w:id="12" w:name="Tabla_versiones"/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Versión</w:t>
            </w:r>
          </w:p>
        </w:tc>
        <w:tc>
          <w:tcPr>
            <w:tcW w:w="4147" w:type="dxa"/>
            <w:shd w:val="clear" w:color="auto" w:fill="BFBFBF" w:themeFill="background1" w:themeFillShade="BF"/>
            <w:vAlign w:val="center"/>
          </w:tcPr>
          <w:p w14:paraId="40BE924E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Descripción del cambio</w:t>
            </w:r>
          </w:p>
          <w:p w14:paraId="69FF8BA2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0B9CA2C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Síntesis de la modificación hecha al contenido del documento</w:t>
            </w:r>
          </w:p>
          <w:p w14:paraId="131CF5AC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909915D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5F1A7A5E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b/>
                <w:bCs/>
                <w:color w:val="FFFFFF"/>
                <w:szCs w:val="20"/>
              </w:rPr>
            </w:pPr>
          </w:p>
        </w:tc>
        <w:tc>
          <w:tcPr>
            <w:tcW w:w="2977" w:type="dxa"/>
            <w:shd w:val="clear" w:color="auto" w:fill="BFBFBF" w:themeFill="background1" w:themeFillShade="BF"/>
            <w:vAlign w:val="center"/>
          </w:tcPr>
          <w:p w14:paraId="15D5635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Responsable de la Versión</w:t>
            </w:r>
          </w:p>
          <w:p w14:paraId="36507F0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nombre completo del responsable(s) de la versión del documento</w:t>
            </w:r>
          </w:p>
        </w:tc>
        <w:tc>
          <w:tcPr>
            <w:tcW w:w="1554" w:type="dxa"/>
            <w:shd w:val="clear" w:color="auto" w:fill="BFBFBF" w:themeFill="background1" w:themeFillShade="BF"/>
            <w:vAlign w:val="center"/>
          </w:tcPr>
          <w:p w14:paraId="492636DD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color w:val="000000" w:themeColor="text1"/>
                <w:szCs w:val="20"/>
              </w:rPr>
              <w:t>Fecha</w:t>
            </w:r>
          </w:p>
          <w:p w14:paraId="5A1397C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Especificar la fecha de la versión.</w:t>
            </w:r>
          </w:p>
          <w:p w14:paraId="3CB25874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</w:pPr>
          </w:p>
          <w:p w14:paraId="20F82598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color w:val="C00000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i/>
                <w:vanish/>
                <w:color w:val="0000FF"/>
                <w:szCs w:val="20"/>
              </w:rPr>
              <w:t>Formato: dd/mm/aaaa</w:t>
            </w:r>
          </w:p>
        </w:tc>
      </w:tr>
      <w:tr w:rsidR="00C55CC6" w:rsidRPr="004469FD" w14:paraId="35B5A832" w14:textId="77777777" w:rsidTr="00CB2CDF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718B40F0" w14:textId="77777777" w:rsidR="00C55CC6" w:rsidRPr="00A26793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0.01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>0.01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064730A6" w14:textId="77777777" w:rsidR="00C55CC6" w:rsidRPr="00A26793" w:rsidRDefault="00C55CC6" w:rsidP="00F8518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 w:rsidRPr="00A26793">
              <w:rPr>
                <w:rFonts w:ascii="Montserrat" w:hAnsi="Montserrat" w:cstheme="minorHAnsi"/>
                <w:iCs/>
                <w:szCs w:val="20"/>
              </w:rPr>
              <w:t>Creación del documento.</w:t>
            </w:r>
            <w:r w:rsidRPr="00A26793">
              <w:rPr>
                <w:rFonts w:ascii="Montserrat" w:hAnsi="Montserrat" w:cstheme="minorHAnsi"/>
                <w:iCs/>
                <w:vanish/>
                <w:szCs w:val="20"/>
              </w:rPr>
              <w:t xml:space="preserve">Creación del documento vvvvvvvv 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742214B6" w14:textId="33853B41" w:rsidR="00C55CC6" w:rsidRPr="004469FD" w:rsidRDefault="00A26793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Ana Laura Ortega Aguilar</w:t>
            </w:r>
          </w:p>
        </w:tc>
        <w:tc>
          <w:tcPr>
            <w:tcW w:w="1554" w:type="dxa"/>
            <w:vAlign w:val="center"/>
          </w:tcPr>
          <w:p w14:paraId="5A818419" w14:textId="056E9133" w:rsidR="00C55CC6" w:rsidRPr="004469FD" w:rsidRDefault="00A26793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02/10/2024</w:t>
            </w:r>
          </w:p>
        </w:tc>
      </w:tr>
      <w:tr w:rsidR="00C55CC6" w:rsidRPr="004469FD" w14:paraId="0FBBDD70" w14:textId="77777777" w:rsidTr="00CB2CDF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15025C56" w14:textId="72A0723B" w:rsidR="00C55CC6" w:rsidRPr="00A26793" w:rsidRDefault="00B62ED0" w:rsidP="00F85182">
            <w:pPr>
              <w:spacing w:before="0" w:after="0"/>
              <w:jc w:val="center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iCs/>
                <w:szCs w:val="20"/>
              </w:rPr>
              <w:t>0.02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169CFE60" w14:textId="2C8A98FC" w:rsidR="00C55CC6" w:rsidRPr="00A26793" w:rsidRDefault="00B62ED0" w:rsidP="00F85182">
            <w:pPr>
              <w:spacing w:before="0" w:after="0"/>
              <w:rPr>
                <w:rFonts w:ascii="Montserrat" w:hAnsi="Montserrat" w:cstheme="minorHAnsi"/>
                <w:iCs/>
                <w:szCs w:val="20"/>
              </w:rPr>
            </w:pPr>
            <w:r>
              <w:rPr>
                <w:rFonts w:ascii="Montserrat" w:hAnsi="Montserrat" w:cstheme="minorHAnsi"/>
                <w:iCs/>
                <w:szCs w:val="20"/>
              </w:rPr>
              <w:t>Modificaciones solicitadas por la Coordinación de Auditoría.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FD76605" w14:textId="412DA485" w:rsidR="00C55CC6" w:rsidRPr="004469FD" w:rsidRDefault="00B62ED0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Ana Laura Ortega Aguilar</w:t>
            </w:r>
          </w:p>
        </w:tc>
        <w:tc>
          <w:tcPr>
            <w:tcW w:w="1554" w:type="dxa"/>
            <w:vAlign w:val="center"/>
          </w:tcPr>
          <w:p w14:paraId="257189B0" w14:textId="0F0D6440" w:rsidR="00C55CC6" w:rsidRPr="004469FD" w:rsidRDefault="00B62ED0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15/10/2024</w:t>
            </w:r>
          </w:p>
        </w:tc>
      </w:tr>
      <w:tr w:rsidR="00C55CC6" w:rsidRPr="004469FD" w14:paraId="5600A9DE" w14:textId="77777777" w:rsidTr="00CB2CDF">
        <w:trPr>
          <w:cantSplit/>
          <w:jc w:val="center"/>
        </w:trPr>
        <w:tc>
          <w:tcPr>
            <w:tcW w:w="1240" w:type="dxa"/>
            <w:shd w:val="clear" w:color="auto" w:fill="auto"/>
            <w:vAlign w:val="center"/>
          </w:tcPr>
          <w:p w14:paraId="352AC384" w14:textId="77681A45" w:rsidR="00C55CC6" w:rsidRPr="004469FD" w:rsidRDefault="009B7C1F" w:rsidP="00F85182">
            <w:pPr>
              <w:spacing w:before="0" w:after="0"/>
              <w:jc w:val="center"/>
              <w:rPr>
                <w:rFonts w:ascii="Montserrat" w:hAnsi="Montserrat" w:cstheme="minorHAnsi"/>
                <w:vanish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0.03</w:t>
            </w:r>
          </w:p>
        </w:tc>
        <w:tc>
          <w:tcPr>
            <w:tcW w:w="4147" w:type="dxa"/>
            <w:shd w:val="clear" w:color="auto" w:fill="auto"/>
            <w:vAlign w:val="center"/>
          </w:tcPr>
          <w:p w14:paraId="449B70C6" w14:textId="173D317D" w:rsidR="00C55CC6" w:rsidRPr="004469FD" w:rsidRDefault="009B7C1F" w:rsidP="00F85182">
            <w:pPr>
              <w:spacing w:before="0" w:after="0"/>
              <w:rPr>
                <w:rFonts w:ascii="Montserrat" w:hAnsi="Montserrat" w:cstheme="minorHAnsi"/>
                <w:vanish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Integración de pantallas</w:t>
            </w:r>
            <w:r w:rsidR="00290201">
              <w:rPr>
                <w:rFonts w:ascii="Montserrat" w:hAnsi="Montserrat" w:cstheme="minorHAnsi"/>
                <w:color w:val="000000" w:themeColor="text1"/>
                <w:szCs w:val="20"/>
              </w:rPr>
              <w:t xml:space="preserve"> y mejora del documento.</w:t>
            </w:r>
          </w:p>
        </w:tc>
        <w:tc>
          <w:tcPr>
            <w:tcW w:w="2977" w:type="dxa"/>
            <w:shd w:val="clear" w:color="auto" w:fill="auto"/>
            <w:vAlign w:val="center"/>
          </w:tcPr>
          <w:p w14:paraId="1A424342" w14:textId="562766BC" w:rsidR="00C55CC6" w:rsidRPr="004469FD" w:rsidRDefault="009B7C1F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Ana Laura Ortega Aguilar</w:t>
            </w:r>
          </w:p>
        </w:tc>
        <w:tc>
          <w:tcPr>
            <w:tcW w:w="1554" w:type="dxa"/>
            <w:vAlign w:val="center"/>
          </w:tcPr>
          <w:p w14:paraId="7B1B00F5" w14:textId="409D126A" w:rsidR="00C55CC6" w:rsidRPr="004469FD" w:rsidRDefault="009B7C1F" w:rsidP="00CB2CDF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  <w:r>
              <w:rPr>
                <w:rFonts w:ascii="Montserrat" w:hAnsi="Montserrat" w:cstheme="minorHAnsi"/>
                <w:color w:val="000000" w:themeColor="text1"/>
                <w:szCs w:val="20"/>
              </w:rPr>
              <w:t>22/10/2024</w:t>
            </w:r>
          </w:p>
        </w:tc>
      </w:tr>
      <w:bookmarkEnd w:id="12"/>
      <w:tr w:rsidR="00C55CC6" w:rsidRPr="004469FD" w14:paraId="2D1FAEF7" w14:textId="77777777" w:rsidTr="00F85182">
        <w:trPr>
          <w:cantSplit/>
          <w:jc w:val="center"/>
        </w:trPr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819505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EC5D1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7DD6F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6C491" w14:textId="77777777" w:rsidR="00C55CC6" w:rsidRPr="004469FD" w:rsidRDefault="00C55CC6" w:rsidP="00F85182">
            <w:pPr>
              <w:spacing w:before="0" w:after="0"/>
              <w:jc w:val="center"/>
              <w:rPr>
                <w:rFonts w:ascii="Montserrat" w:hAnsi="Montserrat" w:cstheme="minorHAnsi"/>
                <w:color w:val="000000" w:themeColor="text1"/>
                <w:szCs w:val="20"/>
              </w:rPr>
            </w:pPr>
          </w:p>
        </w:tc>
      </w:tr>
    </w:tbl>
    <w:p w14:paraId="1D64BDA1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82537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62FDC69" w14:textId="3328C4BA" w:rsidR="00C55CC6" w:rsidRPr="004469FD" w:rsidRDefault="00F85182" w:rsidP="00F85182">
      <w:pPr>
        <w:tabs>
          <w:tab w:val="left" w:pos="4960"/>
        </w:tabs>
        <w:spacing w:before="0" w:after="0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ab/>
      </w:r>
    </w:p>
    <w:p w14:paraId="2234D17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6E725F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0568E0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CA54B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26686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342536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4611325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3F1F89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51D17CA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839E23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D6A99C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7D799D07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741E89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05C2B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D0457A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14ECE4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7744039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9B31E26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0BEE13E8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50519FCC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00429EE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69CE978D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47D3E1E2" w14:textId="77777777" w:rsidR="00C55CC6" w:rsidRPr="004469FD" w:rsidRDefault="00C55CC6" w:rsidP="00F85182">
      <w:pPr>
        <w:spacing w:before="0" w:after="0"/>
        <w:rPr>
          <w:rFonts w:ascii="Montserrat" w:hAnsi="Montserrat" w:cstheme="minorHAnsi"/>
        </w:rPr>
      </w:pPr>
    </w:p>
    <w:p w14:paraId="20259CA8" w14:textId="77777777" w:rsidR="004469FD" w:rsidRDefault="004469FD" w:rsidP="00F85182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67EA9990" w14:textId="346EF033" w:rsidR="00D16B4F" w:rsidRPr="004469FD" w:rsidRDefault="0096635A" w:rsidP="00F8518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3" w:name="_Toc179338422"/>
      <w:bookmarkEnd w:id="2"/>
      <w:bookmarkEnd w:id="3"/>
      <w:r>
        <w:rPr>
          <w:rFonts w:ascii="Montserrat" w:hAnsi="Montserrat" w:cstheme="minorHAnsi"/>
          <w:sz w:val="20"/>
        </w:rPr>
        <w:lastRenderedPageBreak/>
        <w:t>Alcance</w:t>
      </w:r>
      <w:bookmarkEnd w:id="13"/>
    </w:p>
    <w:p w14:paraId="7EE4313A" w14:textId="77777777" w:rsidR="004469FD" w:rsidRDefault="004469FD" w:rsidP="00F85182">
      <w:pPr>
        <w:spacing w:before="0" w:after="0"/>
        <w:rPr>
          <w:rFonts w:ascii="Montserrat" w:hAnsi="Montserrat" w:cstheme="minorHAnsi"/>
        </w:rPr>
      </w:pPr>
    </w:p>
    <w:p w14:paraId="2E122253" w14:textId="7177A225" w:rsidR="00D16B4F" w:rsidRDefault="00D16B4F" w:rsidP="00F85182">
      <w:pPr>
        <w:spacing w:before="0" w:after="0"/>
        <w:rPr>
          <w:rFonts w:ascii="Montserrat" w:hAnsi="Montserrat" w:cstheme="minorHAnsi"/>
        </w:rPr>
      </w:pPr>
      <w:r w:rsidRPr="004469FD">
        <w:rPr>
          <w:rFonts w:ascii="Montserrat" w:hAnsi="Montserrat" w:cstheme="minorHAnsi"/>
        </w:rPr>
        <w:t>El presente documento especifica cada uno de los requerimientos funcionales identificados para el desarrollo de</w:t>
      </w:r>
      <w:r w:rsidR="00986FA1">
        <w:rPr>
          <w:rFonts w:ascii="Montserrat" w:hAnsi="Montserrat" w:cstheme="minorHAnsi"/>
        </w:rPr>
        <w:t xml:space="preserve"> un</w:t>
      </w:r>
      <w:r w:rsidRPr="004469FD">
        <w:rPr>
          <w:rFonts w:ascii="Montserrat" w:hAnsi="Montserrat" w:cstheme="minorHAnsi"/>
        </w:rPr>
        <w:t xml:space="preserve"> </w:t>
      </w:r>
      <w:r w:rsidR="00986FA1" w:rsidRPr="00986FA1">
        <w:rPr>
          <w:rFonts w:ascii="Montserrat" w:hAnsi="Montserrat" w:cstheme="minorHAnsi"/>
        </w:rPr>
        <w:t>sistema para el control y seguimiento de auditoría a impuestos estatales.</w:t>
      </w:r>
      <w:r w:rsidR="00986FA1">
        <w:rPr>
          <w:rFonts w:ascii="Montserrat" w:hAnsi="Montserrat" w:cstheme="minorHAnsi"/>
          <w:i/>
          <w:color w:val="0070C0"/>
        </w:rPr>
        <w:t xml:space="preserve"> </w:t>
      </w:r>
      <w:r w:rsidRPr="004469FD">
        <w:rPr>
          <w:rFonts w:ascii="Montserrat" w:hAnsi="Montserrat" w:cstheme="minorHAnsi"/>
        </w:rPr>
        <w:t>Los requerimientos funcionales expresan lo que hace la solución tecnológica. Específicamente, los requerimientos funcionales describen cuáles son las entradas y salidas de la solución, y como serán convertidas esas entradas en salidas.</w:t>
      </w:r>
    </w:p>
    <w:p w14:paraId="1F01A6E0" w14:textId="77777777" w:rsidR="0096635A" w:rsidRDefault="0096635A" w:rsidP="00F85182">
      <w:pPr>
        <w:spacing w:before="0" w:after="0"/>
        <w:rPr>
          <w:rFonts w:ascii="Montserrat" w:hAnsi="Montserrat" w:cstheme="minorHAnsi"/>
        </w:rPr>
      </w:pPr>
    </w:p>
    <w:p w14:paraId="1719BF2A" w14:textId="0226690A" w:rsidR="0096635A" w:rsidRDefault="0096635A" w:rsidP="00F85182">
      <w:pPr>
        <w:spacing w:before="0" w:after="0"/>
        <w:rPr>
          <w:rFonts w:ascii="Montserrat" w:hAnsi="Montserrat" w:cstheme="minorHAnsi"/>
        </w:rPr>
      </w:pPr>
      <w:r>
        <w:rPr>
          <w:rFonts w:ascii="Montserrat" w:hAnsi="Montserrat" w:cstheme="minorHAnsi"/>
        </w:rPr>
        <w:t>En este documento se encuentras las siguientes funcionalidades:</w:t>
      </w:r>
    </w:p>
    <w:p w14:paraId="67E94762" w14:textId="77777777" w:rsidR="0096635A" w:rsidRDefault="0096635A" w:rsidP="00F85182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88"/>
        <w:gridCol w:w="9084"/>
      </w:tblGrid>
      <w:tr w:rsidR="0096635A" w14:paraId="37B89EDA" w14:textId="77777777" w:rsidTr="0096635A">
        <w:tc>
          <w:tcPr>
            <w:tcW w:w="988" w:type="dxa"/>
            <w:shd w:val="clear" w:color="auto" w:fill="A6A6A6" w:themeFill="background1" w:themeFillShade="A6"/>
          </w:tcPr>
          <w:p w14:paraId="615EB7C6" w14:textId="1FF42BFE" w:rsidR="0096635A" w:rsidRPr="0096635A" w:rsidRDefault="0096635A" w:rsidP="0096635A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96635A">
              <w:rPr>
                <w:rFonts w:ascii="Montserrat" w:hAnsi="Montserrat" w:cstheme="minorHAnsi"/>
                <w:b/>
              </w:rPr>
              <w:t>Id</w:t>
            </w:r>
          </w:p>
        </w:tc>
        <w:tc>
          <w:tcPr>
            <w:tcW w:w="9084" w:type="dxa"/>
            <w:shd w:val="clear" w:color="auto" w:fill="A6A6A6" w:themeFill="background1" w:themeFillShade="A6"/>
          </w:tcPr>
          <w:p w14:paraId="09BD2171" w14:textId="779C136A" w:rsidR="0096635A" w:rsidRPr="0096635A" w:rsidRDefault="0096635A" w:rsidP="0096635A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96635A">
              <w:rPr>
                <w:rFonts w:ascii="Montserrat" w:hAnsi="Montserrat" w:cstheme="minorHAnsi"/>
                <w:b/>
              </w:rPr>
              <w:t>Nombre de la funcionalidad</w:t>
            </w:r>
          </w:p>
        </w:tc>
      </w:tr>
      <w:tr w:rsidR="0096635A" w14:paraId="4F23BD27" w14:textId="77777777" w:rsidTr="00CB2CDF">
        <w:tc>
          <w:tcPr>
            <w:tcW w:w="988" w:type="dxa"/>
            <w:vAlign w:val="center"/>
          </w:tcPr>
          <w:p w14:paraId="336BEC26" w14:textId="39A1CC69" w:rsidR="0096635A" w:rsidRDefault="0096635A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theme="minorHAnsi"/>
              </w:rPr>
              <w:t>1</w:t>
            </w:r>
          </w:p>
        </w:tc>
        <w:tc>
          <w:tcPr>
            <w:tcW w:w="9084" w:type="dxa"/>
          </w:tcPr>
          <w:p w14:paraId="4E4F3151" w14:textId="21415D8A" w:rsidR="0096635A" w:rsidRPr="00CB2CDF" w:rsidRDefault="00CC538D" w:rsidP="00CC538D">
            <w:pPr>
              <w:spacing w:before="0" w:after="0"/>
              <w:rPr>
                <w:rFonts w:ascii="Montserrat" w:hAnsi="Montserrat" w:cstheme="minorHAnsi"/>
                <w:color w:val="000000" w:themeColor="text1"/>
              </w:rPr>
            </w:pPr>
            <w:hyperlink w:anchor="Tabla_versiones" w:history="1">
              <w:r w:rsidRPr="00CB2CDF">
                <w:rPr>
                  <w:rStyle w:val="Hipervnculo"/>
                  <w:rFonts w:ascii="Montserrat" w:hAnsi="Montserrat" w:cstheme="minorHAnsi"/>
                  <w:color w:val="000000" w:themeColor="text1"/>
                  <w:u w:val="none"/>
                </w:rPr>
                <w:t>Generar</w:t>
              </w:r>
            </w:hyperlink>
            <w:r w:rsidRPr="00CB2CDF"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  <w:t xml:space="preserve"> convocatoria y registro de propuestas</w:t>
            </w:r>
          </w:p>
        </w:tc>
      </w:tr>
      <w:tr w:rsidR="00CC538D" w14:paraId="3C881563" w14:textId="77777777" w:rsidTr="00CB2CDF">
        <w:tc>
          <w:tcPr>
            <w:tcW w:w="988" w:type="dxa"/>
            <w:vAlign w:val="center"/>
          </w:tcPr>
          <w:p w14:paraId="443B811D" w14:textId="089BC9AA" w:rsidR="00CC538D" w:rsidRDefault="00CC538D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theme="minorHAnsi"/>
              </w:rPr>
              <w:t>2</w:t>
            </w:r>
          </w:p>
        </w:tc>
        <w:tc>
          <w:tcPr>
            <w:tcW w:w="9084" w:type="dxa"/>
          </w:tcPr>
          <w:p w14:paraId="39D5075C" w14:textId="094C3510" w:rsidR="00CC538D" w:rsidRPr="00CB2CDF" w:rsidRDefault="00520611" w:rsidP="00520611">
            <w:pPr>
              <w:tabs>
                <w:tab w:val="left" w:pos="1560"/>
              </w:tabs>
              <w:spacing w:before="0" w:after="0"/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</w:pPr>
            <w:r w:rsidRPr="00CB2CDF"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  <w:t>Participantes del Comité</w:t>
            </w:r>
          </w:p>
        </w:tc>
      </w:tr>
      <w:tr w:rsidR="00CC538D" w14:paraId="79533817" w14:textId="77777777" w:rsidTr="00CB2CDF">
        <w:tc>
          <w:tcPr>
            <w:tcW w:w="988" w:type="dxa"/>
            <w:vAlign w:val="center"/>
          </w:tcPr>
          <w:p w14:paraId="673B7797" w14:textId="5B94233F" w:rsidR="00CC538D" w:rsidRDefault="00CC538D" w:rsidP="00CB2CDF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theme="minorHAnsi"/>
              </w:rPr>
              <w:t>3</w:t>
            </w:r>
          </w:p>
        </w:tc>
        <w:tc>
          <w:tcPr>
            <w:tcW w:w="9084" w:type="dxa"/>
          </w:tcPr>
          <w:p w14:paraId="6F67B9E3" w14:textId="4B76B591" w:rsidR="00CC538D" w:rsidRPr="00CB2CDF" w:rsidRDefault="00520611" w:rsidP="00CC538D">
            <w:pPr>
              <w:spacing w:before="0" w:after="0"/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</w:pPr>
            <w:r w:rsidRPr="00CB2CDF">
              <w:rPr>
                <w:rStyle w:val="Hipervnculo"/>
                <w:rFonts w:ascii="Montserrat" w:hAnsi="Montserrat" w:cstheme="minorHAnsi"/>
                <w:color w:val="000000" w:themeColor="text1"/>
                <w:u w:val="none"/>
              </w:rPr>
              <w:t>Catálogos</w:t>
            </w:r>
          </w:p>
        </w:tc>
      </w:tr>
    </w:tbl>
    <w:p w14:paraId="547BDF3F" w14:textId="77777777" w:rsidR="004469FD" w:rsidRPr="004469FD" w:rsidRDefault="004469FD" w:rsidP="00F85182">
      <w:pPr>
        <w:spacing w:before="0" w:after="0"/>
        <w:rPr>
          <w:rFonts w:ascii="Montserrat" w:hAnsi="Montserrat" w:cstheme="minorHAnsi"/>
        </w:rPr>
      </w:pPr>
    </w:p>
    <w:p w14:paraId="6A2E553C" w14:textId="77777777" w:rsidR="004469FD" w:rsidRDefault="00D16B4F" w:rsidP="00F85182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4" w:name="_Toc179338423"/>
      <w:bookmarkStart w:id="15" w:name="_Toc371934663"/>
      <w:r w:rsidRPr="004469FD">
        <w:rPr>
          <w:rFonts w:ascii="Montserrat" w:hAnsi="Montserrat" w:cstheme="minorHAnsi"/>
          <w:sz w:val="20"/>
        </w:rPr>
        <w:t>Funcionalidad del Sistema</w:t>
      </w:r>
      <w:bookmarkEnd w:id="14"/>
      <w:r w:rsidRPr="004469FD">
        <w:rPr>
          <w:rFonts w:ascii="Montserrat" w:hAnsi="Montserrat" w:cstheme="minorHAnsi"/>
          <w:sz w:val="20"/>
        </w:rPr>
        <w:t xml:space="preserve"> </w:t>
      </w:r>
    </w:p>
    <w:p w14:paraId="2ECF6F00" w14:textId="77777777" w:rsidR="004469FD" w:rsidRDefault="004469FD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bookmarkEnd w:id="15"/>
    <w:p w14:paraId="08BB8B0B" w14:textId="4B34334D" w:rsidR="00D16B4F" w:rsidRPr="005D627E" w:rsidRDefault="00CC538D" w:rsidP="005D627E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Generar convocatoria y registro de propuestas</w:t>
      </w:r>
    </w:p>
    <w:p w14:paraId="0AA04B28" w14:textId="77777777" w:rsidR="004469FD" w:rsidRPr="004469FD" w:rsidRDefault="004469FD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1DD1E403" w14:textId="77777777" w:rsidR="00D16B4F" w:rsidRPr="004469FD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16" w:name="_Toc371934664"/>
      <w:bookmarkStart w:id="17" w:name="_Toc289774372"/>
      <w:bookmarkStart w:id="18" w:name="_Toc126991045"/>
      <w:bookmarkStart w:id="19" w:name="_Toc179338425"/>
      <w:r w:rsidRPr="004469FD">
        <w:rPr>
          <w:rFonts w:ascii="Montserrat" w:hAnsi="Montserrat" w:cstheme="minorHAnsi"/>
          <w:sz w:val="20"/>
        </w:rPr>
        <w:t>Breve Descripción</w:t>
      </w:r>
      <w:bookmarkEnd w:id="16"/>
      <w:bookmarkEnd w:id="17"/>
      <w:bookmarkEnd w:id="18"/>
      <w:bookmarkEnd w:id="19"/>
    </w:p>
    <w:p w14:paraId="299E2C9B" w14:textId="77777777" w:rsidR="004469FD" w:rsidRDefault="004469FD" w:rsidP="005008FC">
      <w:pPr>
        <w:pStyle w:val="ndice2"/>
      </w:pPr>
    </w:p>
    <w:p w14:paraId="3C6C3E62" w14:textId="28EA9A75" w:rsidR="00D16B4F" w:rsidRPr="005008FC" w:rsidRDefault="005008FC" w:rsidP="005008FC">
      <w:pPr>
        <w:pStyle w:val="ndice2"/>
      </w:pPr>
      <w:r>
        <w:t>Creaci</w:t>
      </w:r>
      <w:r w:rsidR="00BF38BA">
        <w:t xml:space="preserve">ón de una funcionalidad para </w:t>
      </w:r>
      <w:r w:rsidR="00CC538D">
        <w:t>generar convocatoria de comité e invitar a los participantes para la sesión ordinaria o extraordinaria, asimismo realizar durante la sesión el registro de propuestas para su rechazo o aprobación</w:t>
      </w:r>
      <w:r w:rsidR="00BF38BA">
        <w:t>.</w:t>
      </w:r>
    </w:p>
    <w:p w14:paraId="52A527FC" w14:textId="77777777" w:rsidR="00342D3E" w:rsidRDefault="00342D3E" w:rsidP="00342D3E"/>
    <w:p w14:paraId="2EBFA006" w14:textId="77777777" w:rsidR="00D84315" w:rsidRDefault="00D84315" w:rsidP="00342D3E"/>
    <w:p w14:paraId="086AC81F" w14:textId="77777777" w:rsidR="00D84315" w:rsidRDefault="00D84315" w:rsidP="00342D3E"/>
    <w:p w14:paraId="038BFABF" w14:textId="77777777" w:rsidR="00D84315" w:rsidRDefault="00D84315" w:rsidP="00342D3E"/>
    <w:p w14:paraId="2C1F2EAE" w14:textId="77777777" w:rsidR="00D84315" w:rsidRDefault="00D84315" w:rsidP="00342D3E"/>
    <w:p w14:paraId="43146826" w14:textId="77777777" w:rsidR="00C64FDB" w:rsidRDefault="00C64FDB" w:rsidP="00342D3E"/>
    <w:p w14:paraId="00EC4590" w14:textId="77777777" w:rsidR="00C64FDB" w:rsidRDefault="00C64FDB" w:rsidP="00342D3E"/>
    <w:p w14:paraId="434E9304" w14:textId="77777777" w:rsidR="00D84315" w:rsidRDefault="00D84315" w:rsidP="00342D3E"/>
    <w:p w14:paraId="386AD712" w14:textId="77777777" w:rsidR="00D84315" w:rsidRDefault="00D84315" w:rsidP="00342D3E"/>
    <w:p w14:paraId="75C9A67A" w14:textId="77777777" w:rsidR="00D84315" w:rsidRDefault="00D84315" w:rsidP="00342D3E"/>
    <w:p w14:paraId="54048776" w14:textId="77777777" w:rsidR="00D84315" w:rsidRDefault="00D84315" w:rsidP="00342D3E"/>
    <w:p w14:paraId="074645CE" w14:textId="77777777" w:rsidR="00D84315" w:rsidRPr="00342D3E" w:rsidRDefault="00D84315" w:rsidP="00342D3E"/>
    <w:p w14:paraId="1E76E7BE" w14:textId="77777777" w:rsidR="00342D3E" w:rsidRPr="004469FD" w:rsidRDefault="00342D3E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0" w:name="_Toc179338426"/>
      <w:r>
        <w:rPr>
          <w:rFonts w:ascii="Montserrat" w:hAnsi="Montserrat" w:cstheme="minorHAnsi"/>
          <w:sz w:val="20"/>
        </w:rPr>
        <w:lastRenderedPageBreak/>
        <w:t>Diagrama proceso ToBe</w:t>
      </w:r>
      <w:bookmarkEnd w:id="20"/>
    </w:p>
    <w:p w14:paraId="4C8B7E3E" w14:textId="77777777" w:rsidR="00342D3E" w:rsidRPr="00342D3E" w:rsidRDefault="00342D3E" w:rsidP="00342D3E"/>
    <w:p w14:paraId="16FDF412" w14:textId="316C5B18" w:rsidR="004469FD" w:rsidRDefault="006A5630" w:rsidP="00F85182">
      <w:pPr>
        <w:spacing w:before="0" w:after="0"/>
      </w:pPr>
      <w:r>
        <w:rPr>
          <w:noProof/>
          <w:lang w:val="es-MX" w:eastAsia="es-MX"/>
        </w:rPr>
        <w:drawing>
          <wp:inline distT="0" distB="0" distL="0" distR="0" wp14:anchorId="24EF85FB" wp14:editId="0D6F4038">
            <wp:extent cx="6402070" cy="565721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-BE Importar padrón Auditoría V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CAC9" w14:textId="77777777" w:rsidR="000A6207" w:rsidRDefault="000A6207" w:rsidP="00F85182">
      <w:pPr>
        <w:spacing w:before="0" w:after="0"/>
      </w:pPr>
    </w:p>
    <w:p w14:paraId="2E576B36" w14:textId="77777777" w:rsidR="00B60BA1" w:rsidRDefault="00B60BA1" w:rsidP="00F85182">
      <w:pPr>
        <w:spacing w:before="0" w:after="0"/>
      </w:pPr>
    </w:p>
    <w:p w14:paraId="7A0945F3" w14:textId="77777777" w:rsidR="00B60BA1" w:rsidRDefault="00B60BA1" w:rsidP="00F85182">
      <w:pPr>
        <w:spacing w:before="0" w:after="0"/>
      </w:pPr>
    </w:p>
    <w:p w14:paraId="1FA209F9" w14:textId="1B06B2F6" w:rsidR="00D16B4F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1" w:name="_Toc371934666"/>
      <w:bookmarkStart w:id="22" w:name="_Toc289774376"/>
      <w:bookmarkStart w:id="23" w:name="_Toc126991049"/>
      <w:bookmarkStart w:id="24" w:name="_Toc179338427"/>
      <w:bookmarkStart w:id="25" w:name="_Toc289774377"/>
      <w:r w:rsidRPr="004469FD">
        <w:rPr>
          <w:rFonts w:ascii="Montserrat" w:hAnsi="Montserrat" w:cstheme="minorHAnsi"/>
          <w:sz w:val="20"/>
        </w:rPr>
        <w:lastRenderedPageBreak/>
        <w:t xml:space="preserve">Diagrama de la Funcionalidad del </w:t>
      </w:r>
      <w:bookmarkEnd w:id="21"/>
      <w:bookmarkEnd w:id="22"/>
      <w:bookmarkEnd w:id="23"/>
      <w:r w:rsidR="009A50EC" w:rsidRPr="004469FD">
        <w:rPr>
          <w:rFonts w:ascii="Montserrat" w:hAnsi="Montserrat" w:cstheme="minorHAnsi"/>
          <w:sz w:val="20"/>
        </w:rPr>
        <w:t>Módulo</w:t>
      </w:r>
      <w:bookmarkEnd w:id="24"/>
    </w:p>
    <w:p w14:paraId="765E1C74" w14:textId="77777777" w:rsidR="00342D3E" w:rsidRDefault="00342D3E" w:rsidP="005008FC">
      <w:pPr>
        <w:pStyle w:val="ndice2"/>
      </w:pPr>
    </w:p>
    <w:p w14:paraId="4049024A" w14:textId="0E3F4D1A" w:rsidR="00342D3E" w:rsidRDefault="009A0D22" w:rsidP="00291FD8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32" w:hanging="432"/>
        <w:jc w:val="center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noProof/>
          <w:sz w:val="20"/>
          <w:lang w:val="es-MX" w:eastAsia="es-MX"/>
        </w:rPr>
        <w:drawing>
          <wp:inline distT="0" distB="0" distL="0" distR="0" wp14:anchorId="2D7D900D" wp14:editId="77595C37">
            <wp:extent cx="6402070" cy="58407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v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493F" w14:textId="77777777" w:rsidR="004469FD" w:rsidRDefault="004469FD" w:rsidP="005008FC">
      <w:pPr>
        <w:pStyle w:val="ndice2"/>
      </w:pPr>
    </w:p>
    <w:p w14:paraId="3A33B3B3" w14:textId="77777777" w:rsidR="009A0D22" w:rsidRDefault="009A0D22" w:rsidP="00294378"/>
    <w:p w14:paraId="2AC4DC38" w14:textId="77777777" w:rsidR="00CB2CDF" w:rsidRDefault="00CB2CDF" w:rsidP="00294378"/>
    <w:p w14:paraId="31D09A46" w14:textId="7F0038B6" w:rsidR="00294378" w:rsidRPr="00CB2CDF" w:rsidRDefault="00294378" w:rsidP="00CB2CDF">
      <w:pPr>
        <w:pStyle w:val="Prrafodelista"/>
        <w:numPr>
          <w:ilvl w:val="0"/>
          <w:numId w:val="48"/>
        </w:numPr>
        <w:rPr>
          <w:rFonts w:ascii="Montserrat" w:hAnsi="Montserrat"/>
          <w:b/>
          <w:bCs/>
        </w:rPr>
      </w:pPr>
      <w:r w:rsidRPr="00CB2CDF">
        <w:rPr>
          <w:rFonts w:ascii="Montserrat" w:hAnsi="Montserrat"/>
          <w:b/>
          <w:bCs/>
        </w:rPr>
        <w:lastRenderedPageBreak/>
        <w:t>Diagrama de casos de uso</w:t>
      </w:r>
    </w:p>
    <w:p w14:paraId="6E9A865D" w14:textId="77777777" w:rsidR="00294378" w:rsidRDefault="00294378" w:rsidP="00294378"/>
    <w:p w14:paraId="43C52F55" w14:textId="1A5E1E16" w:rsidR="00294378" w:rsidRPr="00CD5FF9" w:rsidRDefault="00CD5FF9" w:rsidP="00294378">
      <w:r>
        <w:rPr>
          <w:noProof/>
          <w:lang w:val="es-MX" w:eastAsia="es-MX"/>
        </w:rPr>
        <w:drawing>
          <wp:inline distT="0" distB="0" distL="0" distR="0" wp14:anchorId="27B4E41F" wp14:editId="7685D34B">
            <wp:extent cx="6096000" cy="4200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gfgf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4D8B" w14:textId="77777777" w:rsidR="00294378" w:rsidRPr="00294378" w:rsidRDefault="00294378" w:rsidP="00294378"/>
    <w:p w14:paraId="19B3E795" w14:textId="5A5A5929" w:rsidR="00D16B4F" w:rsidRPr="004469FD" w:rsidRDefault="009A50EC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6" w:name="_Toc371934667"/>
      <w:bookmarkStart w:id="27" w:name="_Toc179338428"/>
      <w:r w:rsidRPr="004469FD">
        <w:rPr>
          <w:rFonts w:ascii="Montserrat" w:hAnsi="Montserrat" w:cstheme="minorHAnsi"/>
          <w:sz w:val="20"/>
        </w:rPr>
        <w:t>Roles</w:t>
      </w:r>
      <w:r w:rsidR="00D16B4F" w:rsidRPr="004469FD">
        <w:rPr>
          <w:rFonts w:ascii="Montserrat" w:hAnsi="Montserrat" w:cstheme="minorHAnsi"/>
          <w:sz w:val="20"/>
        </w:rPr>
        <w:t xml:space="preserve"> Involucrados</w:t>
      </w:r>
      <w:bookmarkEnd w:id="26"/>
      <w:bookmarkEnd w:id="27"/>
    </w:p>
    <w:p w14:paraId="7FEAF3C2" w14:textId="77777777" w:rsidR="004469FD" w:rsidRDefault="004469FD" w:rsidP="005008FC">
      <w:pPr>
        <w:pStyle w:val="ndice2"/>
      </w:pPr>
    </w:p>
    <w:p w14:paraId="25C7F202" w14:textId="060EC6BD" w:rsidR="00D16B4F" w:rsidRPr="004469FD" w:rsidRDefault="00D16B4F" w:rsidP="005008FC">
      <w:pPr>
        <w:pStyle w:val="ndice2"/>
      </w:pPr>
      <w:r w:rsidRPr="004469FD">
        <w:t xml:space="preserve">En esta sección se deberá plasmar la lista de los </w:t>
      </w:r>
      <w:r w:rsidR="009A50EC" w:rsidRPr="004469FD">
        <w:t>roles</w:t>
      </w:r>
      <w:r w:rsidRPr="004469FD">
        <w:t xml:space="preserve"> involucrados.</w:t>
      </w:r>
    </w:p>
    <w:p w14:paraId="029BF705" w14:textId="77777777" w:rsidR="00D16B4F" w:rsidRDefault="00D16B4F" w:rsidP="00F85182">
      <w:pPr>
        <w:spacing w:before="0" w:after="0"/>
        <w:rPr>
          <w:rFonts w:ascii="Montserrat" w:hAnsi="Montserrat" w:cstheme="minorHAnsi"/>
        </w:rPr>
      </w:pPr>
    </w:p>
    <w:p w14:paraId="415AF9D7" w14:textId="77777777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p w14:paraId="6CEB5CFD" w14:textId="77777777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p w14:paraId="7431E8AA" w14:textId="77777777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p w14:paraId="5950EF45" w14:textId="77777777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p w14:paraId="199A6057" w14:textId="77777777" w:rsidR="00CB2CDF" w:rsidRDefault="00CB2CDF" w:rsidP="00F85182">
      <w:pPr>
        <w:spacing w:before="0" w:after="0"/>
        <w:rPr>
          <w:rFonts w:ascii="Montserrat" w:hAnsi="Montserrat" w:cstheme="minorHAnsi"/>
        </w:rPr>
      </w:pPr>
    </w:p>
    <w:p w14:paraId="7822A515" w14:textId="77777777" w:rsidR="00CB2CDF" w:rsidRPr="004469FD" w:rsidRDefault="00CB2CDF" w:rsidP="00F85182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D16B4F" w:rsidRPr="004469FD" w14:paraId="2E3BC38C" w14:textId="77777777" w:rsidTr="00F85182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02873" w14:textId="77777777" w:rsidR="00D16B4F" w:rsidRPr="004469FD" w:rsidRDefault="00D16B4F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lastRenderedPageBreak/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FC8F01" w14:textId="617EE579" w:rsidR="00D16B4F" w:rsidRPr="004469FD" w:rsidRDefault="009A50EC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F07184A" w14:textId="77777777" w:rsidR="00D16B4F" w:rsidRPr="004469FD" w:rsidRDefault="00D16B4F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3A6845" w:rsidRPr="004469FD" w14:paraId="38C364CA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738B1" w14:textId="3C564822" w:rsidR="003A6845" w:rsidRPr="004D5E3B" w:rsidRDefault="00C16CB5" w:rsidP="00CB2CDF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6CA34" w14:textId="64241568" w:rsidR="003A6845" w:rsidRDefault="003A6845" w:rsidP="00CB2CDF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Jefe del departamento de programación federal y estatal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7CF94" w14:textId="7CDAC7A6" w:rsidR="003A6845" w:rsidRDefault="00D961CB" w:rsidP="00FE3692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El J</w:t>
            </w:r>
            <w:r w:rsidR="003A6845">
              <w:rPr>
                <w:rFonts w:ascii="Montserrat" w:hAnsi="Montserrat" w:cstheme="minorHAnsi"/>
                <w:bCs/>
              </w:rPr>
              <w:t xml:space="preserve">efe del departamento </w:t>
            </w:r>
            <w:r w:rsidR="00C16CB5">
              <w:rPr>
                <w:rFonts w:ascii="Montserrat" w:hAnsi="Montserrat" w:cstheme="minorHAnsi"/>
                <w:bCs/>
              </w:rPr>
              <w:t xml:space="preserve">es quien </w:t>
            </w:r>
            <w:r w:rsidR="00FE3692">
              <w:rPr>
                <w:rFonts w:ascii="Montserrat" w:hAnsi="Montserrat" w:cstheme="minorHAnsi"/>
                <w:bCs/>
              </w:rPr>
              <w:t xml:space="preserve">genera la convocatoria para sesión de comité Ordinaria o Extraordinaria y </w:t>
            </w:r>
            <w:r w:rsidR="00C16CB5">
              <w:rPr>
                <w:rFonts w:ascii="Montserrat" w:hAnsi="Montserrat" w:cstheme="minorHAnsi"/>
                <w:bCs/>
              </w:rPr>
              <w:t>hace el registro de contribu</w:t>
            </w:r>
            <w:r w:rsidR="00FE3692">
              <w:rPr>
                <w:rFonts w:ascii="Montserrat" w:hAnsi="Montserrat" w:cstheme="minorHAnsi"/>
                <w:bCs/>
              </w:rPr>
              <w:t>yentes de la propuesta.</w:t>
            </w:r>
          </w:p>
        </w:tc>
      </w:tr>
      <w:tr w:rsidR="00D16B4F" w:rsidRPr="004469FD" w14:paraId="79265464" w14:textId="77777777" w:rsidTr="00CB2CDF">
        <w:trPr>
          <w:trHeight w:val="281"/>
        </w:trPr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3E94C7" w14:textId="650F9F9C" w:rsidR="00D16B4F" w:rsidRPr="004D5E3B" w:rsidRDefault="00C16CB5" w:rsidP="00CB2CDF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2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E899B" w14:textId="7140FFA1" w:rsidR="00D16B4F" w:rsidRPr="004D5E3B" w:rsidRDefault="00C16CB5" w:rsidP="00CB2CDF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Administrador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E0E" w14:textId="54E012FD" w:rsidR="00D16B4F" w:rsidRPr="004D5E3B" w:rsidRDefault="00C16CB5" w:rsidP="00F85182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rol del sistema quién administrará los catálogos, para esta funcionalidad es el catálogo “Integrantes del Comité”.</w:t>
            </w:r>
          </w:p>
        </w:tc>
      </w:tr>
      <w:tr w:rsidR="00D16B4F" w:rsidRPr="004469FD" w14:paraId="5D983667" w14:textId="77777777" w:rsidTr="00CB2CDF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08135" w14:textId="5CFF0011" w:rsidR="00D16B4F" w:rsidRPr="004D5E3B" w:rsidRDefault="00C16CB5" w:rsidP="00CB2CDF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3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E9A8FE" w14:textId="1BB0F23F" w:rsidR="00D16B4F" w:rsidRPr="004D5E3B" w:rsidRDefault="00C16CB5" w:rsidP="00CB2CDF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Integrantes del Comité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4F0D7" w14:textId="1B88B5A6" w:rsidR="00D16B4F" w:rsidRPr="004D5E3B" w:rsidRDefault="00C16CB5" w:rsidP="00F85182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Son las personas registradas en sistema quiénes recibirán una notificación por correo de la convocatoria para el Comité próximo a </w:t>
            </w:r>
            <w:r w:rsidR="00174C1F">
              <w:rPr>
                <w:rFonts w:ascii="Montserrat" w:hAnsi="Montserrat" w:cstheme="minorHAnsi"/>
                <w:bCs/>
              </w:rPr>
              <w:t>celebrarse</w:t>
            </w:r>
            <w:r>
              <w:rPr>
                <w:rFonts w:ascii="Montserrat" w:hAnsi="Montserrat" w:cstheme="minorHAnsi"/>
                <w:bCs/>
              </w:rPr>
              <w:t>.</w:t>
            </w:r>
          </w:p>
        </w:tc>
      </w:tr>
      <w:bookmarkEnd w:id="25"/>
    </w:tbl>
    <w:p w14:paraId="4049DA63" w14:textId="77777777" w:rsidR="00F85182" w:rsidRDefault="00F85182" w:rsidP="00F85182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36C0681" w14:textId="0494172D" w:rsidR="00D16B4F" w:rsidRPr="004469FD" w:rsidRDefault="0081062B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bookmarkStart w:id="28" w:name="_Toc179338429"/>
      <w:r w:rsidRPr="004469FD">
        <w:rPr>
          <w:rFonts w:ascii="Montserrat" w:hAnsi="Montserrat" w:cstheme="minorHAnsi"/>
          <w:sz w:val="20"/>
        </w:rPr>
        <w:t>Casos de uso</w:t>
      </w:r>
      <w:bookmarkEnd w:id="28"/>
      <w:r w:rsidRPr="004469FD">
        <w:rPr>
          <w:rFonts w:ascii="Montserrat" w:hAnsi="Montserrat" w:cstheme="minorHAnsi"/>
          <w:sz w:val="20"/>
        </w:rPr>
        <w:t xml:space="preserve"> </w:t>
      </w:r>
    </w:p>
    <w:p w14:paraId="694901F9" w14:textId="77777777" w:rsidR="004469FD" w:rsidRDefault="004469FD" w:rsidP="005008FC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CD5FF9" w:rsidRPr="004469FD" w14:paraId="50ED7058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333DE63" w14:textId="77777777" w:rsidR="00CD5FF9" w:rsidRPr="004469FD" w:rsidRDefault="00CD5FF9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7E7567B" w14:textId="77777777" w:rsidR="00CD5FF9" w:rsidRPr="00A24C10" w:rsidRDefault="00CD5FF9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CU001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Generar Convocatoria</w:t>
            </w:r>
          </w:p>
        </w:tc>
      </w:tr>
      <w:tr w:rsidR="00CD5FF9" w:rsidRPr="004469FD" w14:paraId="541ED033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FFBBAA2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733AA73" w14:textId="641B47E7" w:rsidR="00CD5FF9" w:rsidRPr="00A24C10" w:rsidRDefault="00324E06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Para generar una sesión ordinaria o extraordinaria, el jefe de departamento de programas estatales y federales debe generar en el sistema una convocatoria.</w:t>
            </w:r>
          </w:p>
        </w:tc>
      </w:tr>
      <w:tr w:rsidR="00CD5FF9" w:rsidRPr="004469FD" w14:paraId="6BF1DD9C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D2606E0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76E28AC0" w14:textId="77777777" w:rsidR="00CD5FF9" w:rsidRPr="00A24C10" w:rsidRDefault="00CD5FF9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programación federal y estatal</w:t>
            </w:r>
          </w:p>
        </w:tc>
      </w:tr>
      <w:tr w:rsidR="00CD5FF9" w:rsidRPr="004469FD" w14:paraId="038A4EC5" w14:textId="77777777" w:rsidTr="00CB2CDF">
        <w:trPr>
          <w:trHeight w:val="2246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8CF9F3C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45C01FD5" w14:textId="77777777" w:rsidR="00CB2CDF" w:rsidRPr="00CB2CDF" w:rsidRDefault="00CB2CDF" w:rsidP="00CB2CDF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  <w:p w14:paraId="101C9A7D" w14:textId="1C856D55" w:rsidR="00CD5FF9" w:rsidRDefault="00324E06" w:rsidP="00CB2CDF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necesita tener registrados los integrantes de comité</w:t>
            </w:r>
            <w:r w:rsidR="00CD5FF9">
              <w:rPr>
                <w:rFonts w:ascii="Montserrat" w:hAnsi="Montserrat" w:cstheme="minorHAnsi"/>
                <w:szCs w:val="20"/>
              </w:rPr>
              <w:t>.</w:t>
            </w:r>
          </w:p>
          <w:p w14:paraId="7817BED7" w14:textId="42013E9C" w:rsidR="00324E06" w:rsidRDefault="00324E06" w:rsidP="00CB2CDF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jefe de departamento debe elegir a los integrantes convocados.</w:t>
            </w:r>
          </w:p>
          <w:p w14:paraId="345F7125" w14:textId="77777777" w:rsidR="00CD5FF9" w:rsidRDefault="00CD5FF9" w:rsidP="00CB2CDF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necesita crear una tabla en la base de datos para registrar los datos de la convocatoria, los datos a registrar son los siguientes:</w:t>
            </w:r>
          </w:p>
          <w:p w14:paraId="4C847A13" w14:textId="77777777" w:rsidR="00CD5FF9" w:rsidRDefault="00CD5FF9" w:rsidP="00FB54AB">
            <w:pPr>
              <w:pStyle w:val="Prrafodelista"/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816"/>
              <w:gridCol w:w="3488"/>
              <w:gridCol w:w="1737"/>
            </w:tblGrid>
            <w:tr w:rsidR="00BF570A" w14:paraId="36644C18" w14:textId="7C728E6D" w:rsidTr="00BF570A">
              <w:trPr>
                <w:jc w:val="center"/>
              </w:trPr>
              <w:tc>
                <w:tcPr>
                  <w:tcW w:w="1816" w:type="dxa"/>
                  <w:shd w:val="clear" w:color="auto" w:fill="BFBFBF" w:themeFill="background1" w:themeFillShade="BF"/>
                </w:tcPr>
                <w:p w14:paraId="114BF862" w14:textId="77777777" w:rsidR="00BF570A" w:rsidRPr="000E4A18" w:rsidRDefault="00BF570A" w:rsidP="00FB54AB">
                  <w:pPr>
                    <w:spacing w:before="0" w:after="0"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</w:pPr>
                  <w:r w:rsidRPr="000E4A18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  <w:t>Campo</w:t>
                  </w:r>
                </w:p>
              </w:tc>
              <w:tc>
                <w:tcPr>
                  <w:tcW w:w="3488" w:type="dxa"/>
                  <w:shd w:val="clear" w:color="auto" w:fill="BFBFBF" w:themeFill="background1" w:themeFillShade="BF"/>
                </w:tcPr>
                <w:p w14:paraId="2A847409" w14:textId="77777777" w:rsidR="00BF570A" w:rsidRPr="000E4A18" w:rsidRDefault="00BF570A" w:rsidP="00FB54AB">
                  <w:pPr>
                    <w:spacing w:before="0" w:after="0"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</w:pPr>
                  <w:r w:rsidRPr="000E4A18"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  <w:t>Descripción</w:t>
                  </w:r>
                </w:p>
              </w:tc>
              <w:tc>
                <w:tcPr>
                  <w:tcW w:w="1737" w:type="dxa"/>
                  <w:shd w:val="clear" w:color="auto" w:fill="BFBFBF" w:themeFill="background1" w:themeFillShade="BF"/>
                </w:tcPr>
                <w:p w14:paraId="51CEF8D6" w14:textId="0184C685" w:rsidR="00BF570A" w:rsidRPr="000E4A18" w:rsidRDefault="00BF570A" w:rsidP="00FB54AB">
                  <w:pPr>
                    <w:spacing w:before="0" w:after="0" w:line="240" w:lineRule="auto"/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22"/>
                      <w:szCs w:val="22"/>
                      <w:lang w:val="es-MX" w:eastAsia="es-MX"/>
                    </w:rPr>
                    <w:t>Tipo de dato</w:t>
                  </w:r>
                </w:p>
              </w:tc>
            </w:tr>
            <w:tr w:rsidR="00BF570A" w14:paraId="0172C158" w14:textId="0C2D12B8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40C811DB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Fecha creación</w:t>
                  </w:r>
                </w:p>
              </w:tc>
              <w:tc>
                <w:tcPr>
                  <w:tcW w:w="3488" w:type="dxa"/>
                </w:tcPr>
                <w:p w14:paraId="5661CFEE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en que se está generando la convocatoria</w:t>
                  </w:r>
                </w:p>
              </w:tc>
              <w:tc>
                <w:tcPr>
                  <w:tcW w:w="1737" w:type="dxa"/>
                  <w:vAlign w:val="center"/>
                </w:tcPr>
                <w:p w14:paraId="3833E2AD" w14:textId="40B85CFD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BF570A" w14:paraId="6707FEC6" w14:textId="398BEBC7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2A700551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Fecha sesión</w:t>
                  </w:r>
                </w:p>
              </w:tc>
              <w:tc>
                <w:tcPr>
                  <w:tcW w:w="3488" w:type="dxa"/>
                </w:tcPr>
                <w:p w14:paraId="2688BEAF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fecha que el usuario elija para la sesión.</w:t>
                  </w:r>
                </w:p>
              </w:tc>
              <w:tc>
                <w:tcPr>
                  <w:tcW w:w="1737" w:type="dxa"/>
                  <w:vAlign w:val="center"/>
                </w:tcPr>
                <w:p w14:paraId="47E0FE78" w14:textId="7BD41CF0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Date</w:t>
                  </w:r>
                </w:p>
              </w:tc>
            </w:tr>
            <w:tr w:rsidR="00BF570A" w14:paraId="43169A86" w14:textId="1D8F1EE2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38C5E728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Hora sesión</w:t>
                  </w:r>
                </w:p>
              </w:tc>
              <w:tc>
                <w:tcPr>
                  <w:tcW w:w="3488" w:type="dxa"/>
                </w:tcPr>
                <w:p w14:paraId="1B41B702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 hora que el usuario elija para la sesión.</w:t>
                  </w:r>
                </w:p>
              </w:tc>
              <w:tc>
                <w:tcPr>
                  <w:tcW w:w="1737" w:type="dxa"/>
                  <w:vAlign w:val="center"/>
                </w:tcPr>
                <w:p w14:paraId="16A07D0D" w14:textId="13672AE3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Time</w:t>
                  </w:r>
                </w:p>
              </w:tc>
            </w:tr>
            <w:tr w:rsidR="00BF570A" w14:paraId="14553860" w14:textId="25EA1100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5532D581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Ubicación</w:t>
                  </w:r>
                </w:p>
              </w:tc>
              <w:tc>
                <w:tcPr>
                  <w:tcW w:w="3488" w:type="dxa"/>
                </w:tcPr>
                <w:p w14:paraId="1A359300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las instalaciones que el usuario registre para la sesión.</w:t>
                  </w:r>
                </w:p>
              </w:tc>
              <w:tc>
                <w:tcPr>
                  <w:tcW w:w="1737" w:type="dxa"/>
                  <w:vAlign w:val="center"/>
                </w:tcPr>
                <w:p w14:paraId="1F9AE619" w14:textId="327EACCF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Varchar</w:t>
                  </w:r>
                </w:p>
              </w:tc>
            </w:tr>
            <w:tr w:rsidR="00BF570A" w14:paraId="670510E2" w14:textId="147A104C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24607865" w14:textId="77777777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Número de sesión</w:t>
                  </w:r>
                </w:p>
              </w:tc>
              <w:tc>
                <w:tcPr>
                  <w:tcW w:w="3488" w:type="dxa"/>
                </w:tcPr>
                <w:p w14:paraId="23F7730A" w14:textId="68901640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número de sesión, esté número se generará automáticamente dependiendo el tipo de sesión.</w:t>
                  </w:r>
                </w:p>
              </w:tc>
              <w:tc>
                <w:tcPr>
                  <w:tcW w:w="1737" w:type="dxa"/>
                  <w:vAlign w:val="center"/>
                </w:tcPr>
                <w:p w14:paraId="29CFE477" w14:textId="71AE5CD5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Texto (Char)</w:t>
                  </w:r>
                </w:p>
              </w:tc>
            </w:tr>
            <w:tr w:rsidR="00BF570A" w14:paraId="1C5F3BCA" w14:textId="277C6D31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4865AE87" w14:textId="77777777" w:rsidR="00BF570A" w:rsidRDefault="00BF570A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lastRenderedPageBreak/>
                    <w:t>Tipo sesión</w:t>
                  </w:r>
                </w:p>
              </w:tc>
              <w:tc>
                <w:tcPr>
                  <w:tcW w:w="3488" w:type="dxa"/>
                </w:tcPr>
                <w:p w14:paraId="7FE5579E" w14:textId="2AC6F23E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tipo de sesión, el usuario debe elegir el tipo de sesión con 2 posibles valores: Ordinaria o Extraordinaria</w:t>
                  </w:r>
                </w:p>
              </w:tc>
              <w:tc>
                <w:tcPr>
                  <w:tcW w:w="1737" w:type="dxa"/>
                  <w:vAlign w:val="center"/>
                </w:tcPr>
                <w:p w14:paraId="6B75C0F9" w14:textId="14D1E502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Texto (Char)</w:t>
                  </w:r>
                </w:p>
              </w:tc>
            </w:tr>
            <w:tr w:rsidR="00BF570A" w14:paraId="2FB663F0" w14:textId="1F78F7EF" w:rsidTr="00CB2CDF">
              <w:trPr>
                <w:jc w:val="center"/>
              </w:trPr>
              <w:tc>
                <w:tcPr>
                  <w:tcW w:w="1816" w:type="dxa"/>
                  <w:vAlign w:val="center"/>
                </w:tcPr>
                <w:p w14:paraId="0C8583BC" w14:textId="77777777" w:rsidR="00BF570A" w:rsidRDefault="00BF570A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Estado</w:t>
                  </w:r>
                </w:p>
              </w:tc>
              <w:tc>
                <w:tcPr>
                  <w:tcW w:w="3488" w:type="dxa"/>
                </w:tcPr>
                <w:p w14:paraId="791B847B" w14:textId="73308B22" w:rsidR="00BF570A" w:rsidRDefault="00BF570A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estado de la convocatoria, tendrá los estados: Vista previa, generada y cancelada.</w:t>
                  </w:r>
                </w:p>
              </w:tc>
              <w:tc>
                <w:tcPr>
                  <w:tcW w:w="1737" w:type="dxa"/>
                  <w:vAlign w:val="center"/>
                </w:tcPr>
                <w:p w14:paraId="7ECC5FD1" w14:textId="05807704" w:rsidR="00BF570A" w:rsidRDefault="00BF570A" w:rsidP="00CB2CDF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Texto (Char)</w:t>
                  </w:r>
                </w:p>
              </w:tc>
            </w:tr>
          </w:tbl>
          <w:p w14:paraId="31437272" w14:textId="510A944B" w:rsidR="00CD5FF9" w:rsidRPr="00FB54AB" w:rsidRDefault="00CD5FF9" w:rsidP="00FB54AB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</w:tc>
      </w:tr>
      <w:tr w:rsidR="00CD5FF9" w:rsidRPr="004469FD" w14:paraId="29995B8A" w14:textId="77777777" w:rsidTr="00CB2CDF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BFC8D64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operativo</w:t>
            </w:r>
          </w:p>
        </w:tc>
        <w:tc>
          <w:tcPr>
            <w:tcW w:w="8077" w:type="dxa"/>
            <w:vAlign w:val="center"/>
          </w:tcPr>
          <w:p w14:paraId="52C92D83" w14:textId="130B3610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selecciona botón o funcionalidad “</w:t>
            </w:r>
            <w:r w:rsidR="00E013A0">
              <w:rPr>
                <w:rFonts w:ascii="Montserrat" w:hAnsi="Montserrat" w:cstheme="minorHAnsi"/>
                <w:szCs w:val="20"/>
              </w:rPr>
              <w:t>Nueva</w:t>
            </w:r>
            <w:r>
              <w:rPr>
                <w:rFonts w:ascii="Montserrat" w:hAnsi="Montserrat" w:cstheme="minorHAnsi"/>
                <w:szCs w:val="20"/>
              </w:rPr>
              <w:t xml:space="preserve"> convocatoria”.</w:t>
            </w:r>
          </w:p>
          <w:p w14:paraId="0AE3E1EB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muestra la pantalla con el formulario de registro de datos de la convocatoria.</w:t>
            </w:r>
          </w:p>
          <w:p w14:paraId="635EBA5A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captura datos de la convocatoria.</w:t>
            </w:r>
          </w:p>
          <w:p w14:paraId="4420018F" w14:textId="5B2A7B5B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botón “</w:t>
            </w:r>
            <w:r w:rsidR="00E013A0">
              <w:rPr>
                <w:rFonts w:ascii="Montserrat" w:hAnsi="Montserrat" w:cstheme="minorHAnsi"/>
                <w:szCs w:val="20"/>
              </w:rPr>
              <w:t>Previsualizar oficio</w:t>
            </w:r>
            <w:r>
              <w:rPr>
                <w:rFonts w:ascii="Montserrat" w:hAnsi="Montserrat" w:cstheme="minorHAnsi"/>
                <w:szCs w:val="20"/>
              </w:rPr>
              <w:t xml:space="preserve">”. </w:t>
            </w:r>
          </w:p>
          <w:p w14:paraId="1AE8B640" w14:textId="77777777" w:rsidR="00CD5FF9" w:rsidRPr="00970F42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registra en la tabla los datos correspondientes a la convocatoria y registra el estado “vista previa”.</w:t>
            </w:r>
          </w:p>
          <w:p w14:paraId="6CA46CEB" w14:textId="07CB345E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botón “Generar</w:t>
            </w:r>
            <w:r w:rsidR="00E013A0">
              <w:rPr>
                <w:rFonts w:ascii="Montserrat" w:hAnsi="Montserrat" w:cstheme="minorHAnsi"/>
                <w:szCs w:val="20"/>
              </w:rPr>
              <w:t xml:space="preserve"> convocatoria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7AF371FF" w14:textId="1FD89F0C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Sistema registra el estado “generada”. </w:t>
            </w:r>
          </w:p>
          <w:p w14:paraId="686942F0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busca en base de datos los correos de los integrantes seleccionados.</w:t>
            </w:r>
          </w:p>
          <w:p w14:paraId="2939E268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genera el archivo convocatoria en pdf.</w:t>
            </w:r>
          </w:p>
          <w:p w14:paraId="2CAF74DE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envía el archivo convocatoria por correo a los integrantes.</w:t>
            </w:r>
          </w:p>
          <w:p w14:paraId="62232E41" w14:textId="77777777" w:rsidR="00CD5FF9" w:rsidRDefault="00CD5FF9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en pantalla la convocatoria generada.</w:t>
            </w:r>
          </w:p>
          <w:p w14:paraId="57D646D5" w14:textId="06673025" w:rsidR="00CD5FF9" w:rsidRDefault="000357CF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</w:t>
            </w:r>
            <w:r w:rsidR="00CD5FF9">
              <w:rPr>
                <w:rFonts w:ascii="Montserrat" w:hAnsi="Montserrat" w:cstheme="minorHAnsi"/>
                <w:szCs w:val="20"/>
              </w:rPr>
              <w:t xml:space="preserve"> puede imprimir convocatoria.</w:t>
            </w:r>
          </w:p>
          <w:p w14:paraId="7AB269FF" w14:textId="05F22CA6" w:rsidR="000357CF" w:rsidRPr="00EC79E6" w:rsidRDefault="000357CF" w:rsidP="00CB2CDF">
            <w:pPr>
              <w:pStyle w:val="Prrafodelista"/>
              <w:numPr>
                <w:ilvl w:val="0"/>
                <w:numId w:val="1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puede adjuntar la convocatoria firmada al sistema</w:t>
            </w:r>
            <w:r w:rsidR="00F21ED4">
              <w:rPr>
                <w:rFonts w:ascii="Montserrat" w:hAnsi="Montserrat" w:cstheme="minorHAnsi"/>
                <w:szCs w:val="20"/>
              </w:rPr>
              <w:t xml:space="preserve">. </w:t>
            </w:r>
            <w:r w:rsidR="00F21ED4" w:rsidRPr="00F21ED4">
              <w:rPr>
                <w:rFonts w:ascii="Montserrat" w:hAnsi="Montserrat" w:cstheme="minorHAnsi"/>
                <w:szCs w:val="20"/>
                <w:highlight w:val="yellow"/>
              </w:rPr>
              <w:t>Un máximo de 100k</w:t>
            </w:r>
          </w:p>
        </w:tc>
      </w:tr>
      <w:tr w:rsidR="00CD5FF9" w:rsidRPr="004469FD" w14:paraId="447E7E92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B59995E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375D9BFE" w14:textId="77777777" w:rsidR="00CD5FF9" w:rsidRDefault="00CD5FF9" w:rsidP="00CB2CDF">
            <w:pPr>
              <w:pStyle w:val="Prrafodelista"/>
              <w:numPr>
                <w:ilvl w:val="0"/>
                <w:numId w:val="2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visualiza convocatoria en estado vista previa.</w:t>
            </w:r>
          </w:p>
          <w:p w14:paraId="1D362808" w14:textId="77777777" w:rsidR="00CD5FF9" w:rsidRDefault="00CD5FF9" w:rsidP="00CB2CDF">
            <w:pPr>
              <w:pStyle w:val="Prrafodelista"/>
              <w:numPr>
                <w:ilvl w:val="0"/>
                <w:numId w:val="2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observa un error en la captura proveniente de un mal registro de datos.</w:t>
            </w:r>
          </w:p>
          <w:p w14:paraId="0B6760E3" w14:textId="77777777" w:rsidR="00CD5FF9" w:rsidRDefault="00CD5FF9" w:rsidP="00CB2CDF">
            <w:pPr>
              <w:pStyle w:val="Prrafodelista"/>
              <w:numPr>
                <w:ilvl w:val="0"/>
                <w:numId w:val="2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</w:t>
            </w:r>
            <w:r w:rsidR="00E013A0">
              <w:rPr>
                <w:rFonts w:ascii="Montserrat" w:hAnsi="Montserrat" w:cstheme="minorHAnsi"/>
                <w:szCs w:val="20"/>
              </w:rPr>
              <w:t>artamento presiona botón “Regresar”.</w:t>
            </w:r>
          </w:p>
          <w:p w14:paraId="50386BE7" w14:textId="77777777" w:rsidR="00E013A0" w:rsidRDefault="00E013A0" w:rsidP="00CB2CDF">
            <w:pPr>
              <w:pStyle w:val="Prrafodelista"/>
              <w:numPr>
                <w:ilvl w:val="0"/>
                <w:numId w:val="2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el formulario de captura.</w:t>
            </w:r>
          </w:p>
          <w:p w14:paraId="41AA7CB2" w14:textId="7F64E060" w:rsidR="00E013A0" w:rsidRPr="00E013A0" w:rsidRDefault="00E013A0" w:rsidP="00CB2CDF">
            <w:pPr>
              <w:pStyle w:val="Prrafodelista"/>
              <w:numPr>
                <w:ilvl w:val="0"/>
                <w:numId w:val="2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hace los cambios que necesita.</w:t>
            </w:r>
          </w:p>
        </w:tc>
      </w:tr>
      <w:tr w:rsidR="00CD5FF9" w:rsidRPr="004469FD" w14:paraId="3E1C08DD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3CA92F0" w14:textId="0F2361A8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4D73CA3E" w14:textId="77777777" w:rsidR="00CD5FF9" w:rsidRDefault="00CD5FF9" w:rsidP="00CB2CDF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Generar archivo pdf de la convocatoria.</w:t>
            </w:r>
          </w:p>
          <w:p w14:paraId="6E228A2E" w14:textId="77777777" w:rsidR="00CD5FF9" w:rsidRPr="007D1391" w:rsidRDefault="00CD5FF9" w:rsidP="00CB2CDF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Envío de correo electrónico a los integrantes del comité con el archivo adjunto de la convocatoria.</w:t>
            </w:r>
          </w:p>
        </w:tc>
      </w:tr>
    </w:tbl>
    <w:p w14:paraId="3E163D47" w14:textId="1F480BBD" w:rsidR="001710A7" w:rsidRDefault="001710A7" w:rsidP="00851B16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  <w:bookmarkStart w:id="29" w:name="_Toc371934692"/>
      <w:bookmarkStart w:id="30" w:name="_Toc289774390"/>
      <w:r>
        <w:rPr>
          <w:rFonts w:ascii="Montserrat" w:hAnsi="Montserrat"/>
          <w:sz w:val="20"/>
        </w:rPr>
        <w:tab/>
      </w: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1710A7" w:rsidRPr="004469FD" w14:paraId="7F97E34B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4CC010D" w14:textId="77777777" w:rsidR="001710A7" w:rsidRPr="004469FD" w:rsidRDefault="001710A7" w:rsidP="001710A7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61511B79" w14:textId="50B7D0DB" w:rsidR="001710A7" w:rsidRPr="00A24C10" w:rsidRDefault="00CD5FF9" w:rsidP="00844E0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CU002</w:t>
            </w:r>
            <w:r w:rsidR="001710A7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844E00">
              <w:rPr>
                <w:rFonts w:ascii="Montserrat" w:hAnsi="Montserrat" w:cstheme="minorHAnsi"/>
                <w:szCs w:val="20"/>
              </w:rPr>
              <w:t>Elegir integrantes del Comité</w:t>
            </w:r>
          </w:p>
        </w:tc>
      </w:tr>
      <w:tr w:rsidR="001710A7" w:rsidRPr="004469FD" w14:paraId="5734E3C3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0F7BB7F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AE0A55E" w14:textId="34BB8038" w:rsidR="001710A7" w:rsidRPr="00A24C10" w:rsidRDefault="00844E00" w:rsidP="001710A7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Cuándo el jefe de departamento termina de hacer el registro de datos de los contribuyentes podrá elegir los integrantes que conformarán el Comité de sesión ordinaria y extraordinaria.</w:t>
            </w:r>
          </w:p>
        </w:tc>
      </w:tr>
      <w:tr w:rsidR="001710A7" w:rsidRPr="004469FD" w14:paraId="089F2952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3128243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Roles involucrados</w:t>
            </w:r>
          </w:p>
        </w:tc>
        <w:tc>
          <w:tcPr>
            <w:tcW w:w="8077" w:type="dxa"/>
            <w:vAlign w:val="center"/>
          </w:tcPr>
          <w:p w14:paraId="181C16B0" w14:textId="22C01642" w:rsidR="001710A7" w:rsidRPr="00A24C10" w:rsidRDefault="001710A7" w:rsidP="001710A7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programación federal y estatal</w:t>
            </w:r>
            <w:r w:rsidR="00844E00">
              <w:rPr>
                <w:rFonts w:ascii="Montserrat" w:hAnsi="Montserrat" w:cstheme="minorHAnsi"/>
                <w:szCs w:val="20"/>
              </w:rPr>
              <w:t>, Administrador</w:t>
            </w:r>
          </w:p>
        </w:tc>
      </w:tr>
      <w:tr w:rsidR="001710A7" w:rsidRPr="004469FD" w14:paraId="0458AD05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D00D7EC" w14:textId="77777777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65B2A0E7" w14:textId="77777777" w:rsidR="00E457BE" w:rsidRDefault="00EC79E6" w:rsidP="00CB2CDF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 </w:t>
            </w:r>
            <w:r w:rsidR="00B758F6">
              <w:rPr>
                <w:rFonts w:ascii="Montserrat" w:hAnsi="Montserrat" w:cstheme="minorHAnsi"/>
                <w:szCs w:val="20"/>
              </w:rPr>
              <w:t xml:space="preserve">Para elegir integrantes es necesario tener </w:t>
            </w:r>
            <w:r w:rsidR="00114418">
              <w:rPr>
                <w:rFonts w:ascii="Montserrat" w:hAnsi="Montserrat" w:cstheme="minorHAnsi"/>
                <w:szCs w:val="20"/>
              </w:rPr>
              <w:t>registrados los integrantes en el sistema</w:t>
            </w:r>
          </w:p>
          <w:p w14:paraId="1C5502C9" w14:textId="758547CB" w:rsidR="00114418" w:rsidRPr="007D1391" w:rsidRDefault="00114418" w:rsidP="00CB2CDF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no existe algún integrante se deberá solicitar al Administrador que los registre.</w:t>
            </w:r>
          </w:p>
        </w:tc>
      </w:tr>
      <w:tr w:rsidR="001710A7" w:rsidRPr="004469FD" w14:paraId="65CB938D" w14:textId="77777777" w:rsidTr="00CB2CDF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8F23DAE" w14:textId="040BEB90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36B5AE8A" w14:textId="5E0439AD" w:rsidR="00B25396" w:rsidRDefault="001710A7" w:rsidP="00CB2CDF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</w:t>
            </w:r>
            <w:r w:rsidR="00B25396">
              <w:rPr>
                <w:rFonts w:ascii="Montserrat" w:hAnsi="Montserrat" w:cstheme="minorHAnsi"/>
                <w:szCs w:val="20"/>
              </w:rPr>
              <w:t>efe de departamento se encuentra en la pantalla de nueva convocatoria.</w:t>
            </w:r>
          </w:p>
          <w:p w14:paraId="6E2EE09C" w14:textId="63259310" w:rsidR="00E457BE" w:rsidRDefault="00B25396" w:rsidP="00CB2CDF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</w:t>
            </w:r>
            <w:r w:rsidR="001710A7">
              <w:rPr>
                <w:rFonts w:ascii="Montserrat" w:hAnsi="Montserrat" w:cstheme="minorHAnsi"/>
                <w:szCs w:val="20"/>
              </w:rPr>
              <w:t>efe de de</w:t>
            </w:r>
            <w:r w:rsidR="00B758F6">
              <w:rPr>
                <w:rFonts w:ascii="Montserrat" w:hAnsi="Montserrat" w:cstheme="minorHAnsi"/>
                <w:szCs w:val="20"/>
              </w:rPr>
              <w:t xml:space="preserve">partamento </w:t>
            </w:r>
            <w:r>
              <w:rPr>
                <w:rFonts w:ascii="Montserrat" w:hAnsi="Montserrat" w:cstheme="minorHAnsi"/>
                <w:szCs w:val="20"/>
              </w:rPr>
              <w:t>visualiza en la pantalla el listado de los integrantes del Comité activos en el sistema.</w:t>
            </w:r>
          </w:p>
          <w:p w14:paraId="18D3BE49" w14:textId="6AF10DC4" w:rsidR="00B758F6" w:rsidRDefault="00B25396" w:rsidP="00CB2CDF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selecciona mediante el componente check los integrantes</w:t>
            </w:r>
            <w:r w:rsidR="00F21ED4">
              <w:rPr>
                <w:rFonts w:ascii="Montserrat" w:hAnsi="Montserrat" w:cstheme="minorHAnsi"/>
                <w:szCs w:val="20"/>
              </w:rPr>
              <w:t xml:space="preserve"> que estarán en la convocatoria</w:t>
            </w:r>
            <w:r w:rsidR="000D6A3E">
              <w:rPr>
                <w:rFonts w:ascii="Montserrat" w:hAnsi="Montserrat" w:cstheme="minorHAnsi"/>
                <w:szCs w:val="20"/>
              </w:rPr>
              <w:t>.</w:t>
            </w:r>
          </w:p>
          <w:p w14:paraId="6532B80C" w14:textId="695B8991" w:rsidR="000D6A3E" w:rsidRPr="00B758F6" w:rsidRDefault="000D6A3E" w:rsidP="00CB2CDF">
            <w:pPr>
              <w:pStyle w:val="Prrafodelista"/>
              <w:numPr>
                <w:ilvl w:val="0"/>
                <w:numId w:val="1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Sistema guarda </w:t>
            </w:r>
            <w:r w:rsidR="00B25396">
              <w:rPr>
                <w:rFonts w:ascii="Montserrat" w:hAnsi="Montserrat" w:cstheme="minorHAnsi"/>
                <w:szCs w:val="20"/>
              </w:rPr>
              <w:t xml:space="preserve">en la tabla correspondiente </w:t>
            </w:r>
            <w:r>
              <w:rPr>
                <w:rFonts w:ascii="Montserrat" w:hAnsi="Montserrat" w:cstheme="minorHAnsi"/>
                <w:szCs w:val="20"/>
              </w:rPr>
              <w:t>los integrantes</w:t>
            </w:r>
            <w:r w:rsidR="00B25396">
              <w:rPr>
                <w:rFonts w:ascii="Montserrat" w:hAnsi="Montserrat" w:cstheme="minorHAnsi"/>
                <w:szCs w:val="20"/>
              </w:rPr>
              <w:t xml:space="preserve"> asignados en la convocatoria, mismos</w:t>
            </w:r>
            <w:r>
              <w:rPr>
                <w:rFonts w:ascii="Montserrat" w:hAnsi="Montserrat" w:cstheme="minorHAnsi"/>
                <w:szCs w:val="20"/>
              </w:rPr>
              <w:t xml:space="preserve"> que saldrán en el formato “anexo de autorización” en el apartado de firmas. </w:t>
            </w:r>
            <w:r w:rsidR="00174C1F">
              <w:rPr>
                <w:rFonts w:ascii="Montserrat" w:hAnsi="Montserrat" w:cstheme="minorHAnsi"/>
                <w:szCs w:val="20"/>
              </w:rPr>
              <w:t>Las</w:t>
            </w:r>
            <w:r>
              <w:rPr>
                <w:rFonts w:ascii="Montserrat" w:hAnsi="Montserrat" w:cstheme="minorHAnsi"/>
                <w:szCs w:val="20"/>
              </w:rPr>
              <w:t xml:space="preserve"> firmas se mencionan en la funcionalidad “Generar Anexo de autorización”.</w:t>
            </w:r>
          </w:p>
        </w:tc>
      </w:tr>
      <w:tr w:rsidR="001710A7" w:rsidRPr="004469FD" w14:paraId="5EEFBA8E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DE87757" w14:textId="0E37BB28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6BD1ECF5" w14:textId="2C03EB20" w:rsidR="00441A31" w:rsidRDefault="00FD4910" w:rsidP="00CB2CDF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Un integrante de Comité no se encuentra registrado en sistema o su información no está actualizada.</w:t>
            </w:r>
          </w:p>
          <w:p w14:paraId="2D5FE5D2" w14:textId="469711BF" w:rsidR="00FD4910" w:rsidRDefault="00FD4910" w:rsidP="00CB2CDF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solicita al administrador el registro o actualización de la información</w:t>
            </w:r>
            <w:r w:rsidR="006A17B9">
              <w:rPr>
                <w:rFonts w:ascii="Montserrat" w:hAnsi="Montserrat" w:cstheme="minorHAnsi"/>
                <w:szCs w:val="20"/>
              </w:rPr>
              <w:t>.</w:t>
            </w:r>
          </w:p>
          <w:p w14:paraId="242C9F80" w14:textId="33E0E122" w:rsidR="001710A7" w:rsidRPr="00EC79E6" w:rsidRDefault="00FD4910" w:rsidP="00CB2CDF">
            <w:pPr>
              <w:pStyle w:val="Prrafodelista"/>
              <w:numPr>
                <w:ilvl w:val="0"/>
                <w:numId w:val="22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realiza el registro o actualización de datos en el módulo integrantes del Comité.</w:t>
            </w:r>
          </w:p>
        </w:tc>
      </w:tr>
      <w:tr w:rsidR="001710A7" w:rsidRPr="004469FD" w14:paraId="51A6FEE1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DD4B73F" w14:textId="7708966F" w:rsidR="001710A7" w:rsidRPr="004469FD" w:rsidRDefault="001710A7" w:rsidP="001710A7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5486C7AC" w14:textId="709E6E4D" w:rsidR="001710A7" w:rsidRPr="007D1391" w:rsidRDefault="001710A7" w:rsidP="000D6A3E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 w:rsidRPr="0060536F">
              <w:rPr>
                <w:rFonts w:ascii="Montserrat" w:hAnsi="Montserrat" w:cstheme="minorHAnsi"/>
                <w:szCs w:val="20"/>
              </w:rPr>
              <w:t>S</w:t>
            </w:r>
            <w:r>
              <w:rPr>
                <w:rFonts w:ascii="Montserrat" w:hAnsi="Montserrat" w:cstheme="minorHAnsi"/>
                <w:szCs w:val="20"/>
              </w:rPr>
              <w:t>e</w:t>
            </w:r>
            <w:r w:rsidR="000D6A3E">
              <w:rPr>
                <w:rFonts w:ascii="Montserrat" w:hAnsi="Montserrat" w:cstheme="minorHAnsi"/>
                <w:szCs w:val="20"/>
              </w:rPr>
              <w:t>leccionar integrantes de comité</w:t>
            </w:r>
          </w:p>
        </w:tc>
      </w:tr>
    </w:tbl>
    <w:p w14:paraId="7424D9FF" w14:textId="77777777" w:rsidR="001710A7" w:rsidRDefault="001710A7" w:rsidP="001710A7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CD5FF9" w:rsidRPr="004469FD" w14:paraId="642A1299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56B541F" w14:textId="77777777" w:rsidR="00CD5FF9" w:rsidRPr="004469FD" w:rsidRDefault="00CD5FF9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bookmarkStart w:id="31" w:name="_Toc182735727"/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71870725" w14:textId="77777777" w:rsidR="00CD5FF9" w:rsidRPr="00A24C10" w:rsidRDefault="00CD5FF9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CU003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Registro para propuesta</w:t>
            </w:r>
          </w:p>
        </w:tc>
      </w:tr>
      <w:tr w:rsidR="00CD5FF9" w:rsidRPr="004469FD" w14:paraId="4EDD13C3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D1850AC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68DBAF33" w14:textId="6E7005F9" w:rsidR="00CD5FF9" w:rsidRPr="00A24C10" w:rsidRDefault="00CD5FF9" w:rsidP="00CB2CDF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Una vez</w:t>
            </w:r>
            <w:r w:rsidR="00324E06">
              <w:rPr>
                <w:rFonts w:ascii="Montserrat" w:hAnsi="Montserrat" w:cstheme="minorHAnsi"/>
                <w:szCs w:val="20"/>
              </w:rPr>
              <w:t xml:space="preserve"> iniciada la sesión del Comité</w:t>
            </w:r>
            <w:r>
              <w:rPr>
                <w:rFonts w:ascii="Montserrat" w:hAnsi="Montserrat" w:cstheme="minorHAnsi"/>
                <w:szCs w:val="20"/>
              </w:rPr>
              <w:t xml:space="preserve"> el jefe de departamento </w:t>
            </w:r>
            <w:r w:rsidR="00740B24">
              <w:rPr>
                <w:rFonts w:ascii="Montserrat" w:hAnsi="Montserrat" w:cstheme="minorHAnsi"/>
                <w:szCs w:val="20"/>
              </w:rPr>
              <w:t xml:space="preserve">debe buscar </w:t>
            </w:r>
            <w:r w:rsidR="00324E06">
              <w:rPr>
                <w:rFonts w:ascii="Montserrat" w:hAnsi="Montserrat" w:cstheme="minorHAnsi"/>
                <w:szCs w:val="20"/>
              </w:rPr>
              <w:t xml:space="preserve">contribuyentes </w:t>
            </w:r>
            <w:r w:rsidR="00740B24">
              <w:rPr>
                <w:rFonts w:ascii="Montserrat" w:hAnsi="Montserrat" w:cstheme="minorHAnsi"/>
                <w:szCs w:val="20"/>
              </w:rPr>
              <w:t xml:space="preserve">desde el padrón de contribuyentes en la base de datos o en su caso </w:t>
            </w:r>
            <w:r w:rsidR="00324E06">
              <w:rPr>
                <w:rFonts w:ascii="Montserrat" w:hAnsi="Montserrat" w:cstheme="minorHAnsi"/>
                <w:szCs w:val="20"/>
              </w:rPr>
              <w:t>captur</w:t>
            </w:r>
            <w:r w:rsidR="00740B24">
              <w:rPr>
                <w:rFonts w:ascii="Montserrat" w:hAnsi="Montserrat" w:cstheme="minorHAnsi"/>
                <w:szCs w:val="20"/>
              </w:rPr>
              <w:t>arlos para generar la propuesta.</w:t>
            </w:r>
          </w:p>
        </w:tc>
      </w:tr>
      <w:tr w:rsidR="00CD5FF9" w:rsidRPr="004469FD" w14:paraId="381408ED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24C10AF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0B28D22F" w14:textId="77777777" w:rsidR="00CD5FF9" w:rsidRPr="00A24C10" w:rsidRDefault="00CD5FF9" w:rsidP="00CB2CDF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programación federal y estatal</w:t>
            </w:r>
          </w:p>
        </w:tc>
      </w:tr>
      <w:tr w:rsidR="00CD5FF9" w:rsidRPr="004469FD" w14:paraId="6CBB49D0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3A73A3F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38DBC02A" w14:textId="77777777" w:rsidR="00CD5FF9" w:rsidRDefault="00740B24" w:rsidP="00CB2CDF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366B37">
              <w:rPr>
                <w:rFonts w:ascii="Montserrat" w:hAnsi="Montserrat" w:cstheme="minorHAnsi"/>
                <w:szCs w:val="20"/>
              </w:rPr>
              <w:t xml:space="preserve">Tabla </w:t>
            </w:r>
            <w:r w:rsidR="00512F9A" w:rsidRPr="00366B37">
              <w:rPr>
                <w:rFonts w:ascii="Montserrat" w:hAnsi="Montserrat" w:cstheme="minorHAnsi"/>
                <w:szCs w:val="20"/>
              </w:rPr>
              <w:t xml:space="preserve">de registro de </w:t>
            </w:r>
            <w:r w:rsidRPr="00366B37">
              <w:rPr>
                <w:rFonts w:ascii="Montserrat" w:hAnsi="Montserrat" w:cstheme="minorHAnsi"/>
                <w:szCs w:val="20"/>
              </w:rPr>
              <w:t>propuestas creada y configurada</w:t>
            </w:r>
            <w:r w:rsidR="00512F9A" w:rsidRPr="00366B37">
              <w:rPr>
                <w:rFonts w:ascii="Montserrat" w:hAnsi="Montserrat" w:cstheme="minorHAnsi"/>
                <w:szCs w:val="20"/>
              </w:rPr>
              <w:t>.</w:t>
            </w:r>
          </w:p>
          <w:p w14:paraId="34319203" w14:textId="63F5C56C" w:rsidR="00324AB7" w:rsidRPr="00FD77D1" w:rsidRDefault="00366B37" w:rsidP="00CB2CDF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Para extraer un contribuyente del padrón de </w:t>
            </w:r>
            <w:r w:rsidR="00F21ED4">
              <w:rPr>
                <w:rFonts w:ascii="Montserrat" w:hAnsi="Montserrat" w:cstheme="minorHAnsi"/>
                <w:szCs w:val="20"/>
              </w:rPr>
              <w:t>contribuyentes</w:t>
            </w:r>
            <w:r>
              <w:rPr>
                <w:rFonts w:ascii="Montserrat" w:hAnsi="Montserrat" w:cstheme="minorHAnsi"/>
                <w:szCs w:val="20"/>
              </w:rPr>
              <w:t xml:space="preserve"> debe estar creada y configurada la tabla del padrón de contribuyentes.</w:t>
            </w:r>
          </w:p>
        </w:tc>
      </w:tr>
      <w:tr w:rsidR="00CD5FF9" w:rsidRPr="004469FD" w14:paraId="35D761D4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80BB0C3" w14:textId="77777777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371DFA9E" w14:textId="13BC4BBD" w:rsidR="00366B37" w:rsidRDefault="00366B37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la opción “Sesión comité” de las acciones de la convocatoria generada.</w:t>
            </w:r>
          </w:p>
          <w:p w14:paraId="0752A8FB" w14:textId="5D23910F" w:rsidR="00366B37" w:rsidRDefault="00366B37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de 3 pasos para la sesión de comité.</w:t>
            </w:r>
          </w:p>
          <w:p w14:paraId="3880CADC" w14:textId="42B8D93C" w:rsidR="00366B37" w:rsidRDefault="00366B37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visualiza paso 1 y presiona “siguiente”.</w:t>
            </w:r>
            <w:r w:rsidR="00F21ED4">
              <w:rPr>
                <w:rFonts w:ascii="Montserrat" w:hAnsi="Montserrat" w:cstheme="minorHAnsi"/>
                <w:szCs w:val="20"/>
              </w:rPr>
              <w:t xml:space="preserve"> Visualizar en el apartado de pantallas de la propuesta.</w:t>
            </w:r>
          </w:p>
          <w:p w14:paraId="51AA2B52" w14:textId="3C466B0C" w:rsidR="00366B37" w:rsidRPr="00F21ED4" w:rsidRDefault="00366B37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visualiza paso 2 y presiona “siguiente”.</w:t>
            </w:r>
            <w:r w:rsidR="00F21ED4">
              <w:rPr>
                <w:rFonts w:ascii="Montserrat" w:hAnsi="Montserrat" w:cstheme="minorHAnsi"/>
                <w:szCs w:val="20"/>
              </w:rPr>
              <w:t xml:space="preserve"> Visualizar en el apartado de pantallas de la propuesta.</w:t>
            </w:r>
          </w:p>
          <w:p w14:paraId="5F0BD1B6" w14:textId="71C3D768" w:rsidR="006A6F6D" w:rsidRPr="00F21ED4" w:rsidRDefault="00366B37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 w:rsidRPr="00366B37">
              <w:rPr>
                <w:rFonts w:ascii="Montserrat" w:hAnsi="Montserrat" w:cstheme="minorHAnsi"/>
                <w:szCs w:val="20"/>
              </w:rPr>
              <w:lastRenderedPageBreak/>
              <w:t>Jefe de departamento visualiza paso 3.</w:t>
            </w:r>
            <w:r w:rsidR="00F21ED4">
              <w:rPr>
                <w:rFonts w:ascii="Montserrat" w:hAnsi="Montserrat" w:cstheme="minorHAnsi"/>
                <w:szCs w:val="20"/>
              </w:rPr>
              <w:t xml:space="preserve"> Visualizar en el apartado de pantallas de la propuesta.</w:t>
            </w:r>
          </w:p>
          <w:p w14:paraId="23C3BC33" w14:textId="2E6BB04A" w:rsidR="006A6F6D" w:rsidRPr="006A6F6D" w:rsidRDefault="006A6F6D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busca en el padrón de </w:t>
            </w:r>
            <w:r w:rsidR="00F21ED4">
              <w:rPr>
                <w:rFonts w:ascii="Montserrat" w:hAnsi="Montserrat" w:cstheme="minorHAnsi"/>
                <w:szCs w:val="20"/>
              </w:rPr>
              <w:t>contribuyentes</w:t>
            </w:r>
            <w:r>
              <w:rPr>
                <w:rFonts w:ascii="Montserrat" w:hAnsi="Montserrat" w:cstheme="minorHAnsi"/>
                <w:szCs w:val="20"/>
              </w:rPr>
              <w:t xml:space="preserve"> al contribuyente y presiona “Registrar en el listado”.</w:t>
            </w:r>
          </w:p>
          <w:p w14:paraId="238920F4" w14:textId="72A78D97" w:rsidR="00CD5FF9" w:rsidRDefault="006A6F6D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</w:t>
            </w:r>
            <w:r w:rsidR="00CD5FF9">
              <w:rPr>
                <w:rFonts w:ascii="Montserrat" w:hAnsi="Montserrat" w:cstheme="minorHAnsi"/>
                <w:szCs w:val="20"/>
              </w:rPr>
              <w:t xml:space="preserve"> </w:t>
            </w:r>
            <w:r>
              <w:rPr>
                <w:rFonts w:ascii="Montserrat" w:hAnsi="Montserrat" w:cstheme="minorHAnsi"/>
                <w:szCs w:val="20"/>
              </w:rPr>
              <w:t>agrega al contribuyente al grid del listado de propuestas de contribuyentes a auditar.</w:t>
            </w:r>
          </w:p>
          <w:p w14:paraId="5EC1EAA2" w14:textId="4E5B8A79" w:rsidR="006A6F6D" w:rsidRPr="00673C99" w:rsidRDefault="00CD5FF9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</w:t>
            </w:r>
            <w:r w:rsidR="006A6F6D">
              <w:rPr>
                <w:rFonts w:ascii="Montserrat" w:hAnsi="Montserrat" w:cstheme="minorHAnsi"/>
                <w:szCs w:val="20"/>
              </w:rPr>
              <w:t>efe de departamento necesita un contribuyente no registrado en el padrón de contribuyentes, presiona el botón “Nuevo registro”.</w:t>
            </w:r>
          </w:p>
          <w:p w14:paraId="7A757B6B" w14:textId="77777777" w:rsidR="006A6F6D" w:rsidRDefault="006A6F6D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agrega nueva fila al grid del listado de propuestas de contribuyentes a auditar.</w:t>
            </w:r>
          </w:p>
          <w:p w14:paraId="23CACAEB" w14:textId="080CB574" w:rsidR="00CD5FF9" w:rsidRPr="00673C99" w:rsidRDefault="006A6F6D" w:rsidP="00CB2CDF">
            <w:pPr>
              <w:pStyle w:val="Prrafodelista"/>
              <w:numPr>
                <w:ilvl w:val="0"/>
                <w:numId w:val="5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registra los datos solicitados en la tabla.</w:t>
            </w:r>
          </w:p>
        </w:tc>
      </w:tr>
      <w:tr w:rsidR="00CD5FF9" w:rsidRPr="004469FD" w14:paraId="35BDFC9D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2D0CE4B" w14:textId="39EDD2B8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013E8392" w14:textId="3CA8C94C" w:rsidR="00CD5FF9" w:rsidRDefault="00CD5FF9" w:rsidP="00CB2CDF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</w:t>
            </w:r>
            <w:r w:rsidR="006A6F6D">
              <w:rPr>
                <w:rFonts w:ascii="Montserrat" w:hAnsi="Montserrat" w:cstheme="minorHAnsi"/>
                <w:szCs w:val="20"/>
              </w:rPr>
              <w:t>necesita eliminar un contribuyente del listado</w:t>
            </w:r>
          </w:p>
          <w:p w14:paraId="7F9F9768" w14:textId="012BAE97" w:rsidR="00373CD6" w:rsidRDefault="00373CD6" w:rsidP="00CB2CDF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</w:t>
            </w:r>
            <w:r w:rsidR="006A6F6D">
              <w:rPr>
                <w:rFonts w:ascii="Montserrat" w:hAnsi="Montserrat" w:cstheme="minorHAnsi"/>
                <w:szCs w:val="20"/>
              </w:rPr>
              <w:t>presiona el botón “eliminar” de las acciones de la fila</w:t>
            </w:r>
            <w:r w:rsidR="00F21ED4">
              <w:rPr>
                <w:rFonts w:ascii="Montserrat" w:hAnsi="Montserrat" w:cstheme="minorHAnsi"/>
                <w:szCs w:val="20"/>
              </w:rPr>
              <w:t>.</w:t>
            </w:r>
          </w:p>
          <w:p w14:paraId="1FB6126E" w14:textId="77777777" w:rsidR="00373CD6" w:rsidRDefault="006A6F6D" w:rsidP="00CB2CDF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manda un mensaje de confirmación.</w:t>
            </w:r>
          </w:p>
          <w:p w14:paraId="52FFC700" w14:textId="53448153" w:rsidR="006A6F6D" w:rsidRDefault="006A6F6D" w:rsidP="00CB2CDF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“Aceptar”</w:t>
            </w:r>
            <w:r w:rsidR="00182F28">
              <w:rPr>
                <w:rFonts w:ascii="Montserrat" w:hAnsi="Montserrat" w:cstheme="minorHAnsi"/>
                <w:szCs w:val="20"/>
              </w:rPr>
              <w:t>.</w:t>
            </w:r>
          </w:p>
          <w:p w14:paraId="0EE55BAF" w14:textId="5D2B1D51" w:rsidR="00182F28" w:rsidRDefault="00182F28" w:rsidP="00CB2CDF">
            <w:pPr>
              <w:pStyle w:val="Prrafodelista"/>
              <w:numPr>
                <w:ilvl w:val="0"/>
                <w:numId w:val="46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oculta el mensaje de confirmación y elimina la fila de la tabla de propuestas.</w:t>
            </w:r>
          </w:p>
          <w:p w14:paraId="30710CA0" w14:textId="77777777" w:rsidR="00182F28" w:rsidRDefault="00182F28" w:rsidP="00CB2CDF">
            <w:pPr>
              <w:pStyle w:val="Prrafodelista"/>
              <w:numPr>
                <w:ilvl w:val="0"/>
                <w:numId w:val="13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“Rechazar”.</w:t>
            </w:r>
          </w:p>
          <w:p w14:paraId="3F86E9A4" w14:textId="717E67B8" w:rsidR="00182F28" w:rsidRPr="00182F28" w:rsidRDefault="00182F28" w:rsidP="00CB2CDF">
            <w:pPr>
              <w:pStyle w:val="Prrafodelista"/>
              <w:numPr>
                <w:ilvl w:val="0"/>
                <w:numId w:val="46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oculta el mensaje de confirmación y regresa a la pantalla sin realizar ninguna acción.</w:t>
            </w:r>
          </w:p>
        </w:tc>
      </w:tr>
      <w:tr w:rsidR="00CD5FF9" w:rsidRPr="004469FD" w14:paraId="53B904AF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490EA2D" w14:textId="26EDD4F0" w:rsidR="00CD5FF9" w:rsidRPr="004469FD" w:rsidRDefault="00CD5FF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5674A3B4" w14:textId="54D55416" w:rsidR="00CD5FF9" w:rsidRPr="007D1391" w:rsidRDefault="00CD5FF9" w:rsidP="00CB2CDF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 w:rsidRPr="0060536F">
              <w:rPr>
                <w:rFonts w:ascii="Montserrat" w:hAnsi="Montserrat" w:cstheme="minorHAnsi"/>
                <w:szCs w:val="20"/>
              </w:rPr>
              <w:t>S</w:t>
            </w:r>
            <w:r>
              <w:rPr>
                <w:rFonts w:ascii="Montserrat" w:hAnsi="Montserrat" w:cstheme="minorHAnsi"/>
                <w:szCs w:val="20"/>
              </w:rPr>
              <w:t>e muestra la pantalla para el registro de propuesta</w:t>
            </w:r>
            <w:r w:rsidR="00373CD6">
              <w:rPr>
                <w:rFonts w:ascii="Montserrat" w:hAnsi="Montserrat" w:cstheme="minorHAnsi"/>
                <w:szCs w:val="20"/>
              </w:rPr>
              <w:t>.</w:t>
            </w:r>
          </w:p>
        </w:tc>
      </w:tr>
      <w:bookmarkEnd w:id="31"/>
    </w:tbl>
    <w:p w14:paraId="59698045" w14:textId="77777777" w:rsidR="00D142B8" w:rsidRDefault="00D142B8" w:rsidP="00CB2CDF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A97EEB" w:rsidRPr="004469FD" w14:paraId="068FAC21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DCEA7A9" w14:textId="77777777" w:rsidR="00A97EEB" w:rsidRPr="004469FD" w:rsidRDefault="00A97EEB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2C02E81F" w14:textId="3154E367" w:rsidR="00A97EEB" w:rsidRPr="00A24C10" w:rsidRDefault="00A97EEB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CU004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Generar anexo de autorización</w:t>
            </w:r>
          </w:p>
        </w:tc>
      </w:tr>
      <w:tr w:rsidR="00A97EEB" w:rsidRPr="004469FD" w14:paraId="79A5A61C" w14:textId="77777777" w:rsidTr="00CB2CDF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0CB30AC" w14:textId="77777777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1E1729A7" w14:textId="420A4FAD" w:rsidR="00A97EEB" w:rsidRPr="00A24C10" w:rsidRDefault="00082CEB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terminar de registrar los contribuyentes en el listado de propuestas, el jefe de departamento debe generar el anexo de autorización.</w:t>
            </w:r>
          </w:p>
        </w:tc>
      </w:tr>
      <w:tr w:rsidR="00A97EEB" w:rsidRPr="004469FD" w14:paraId="34F9420D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2E27416" w14:textId="77777777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248C49D5" w14:textId="77777777" w:rsidR="00A97EEB" w:rsidRPr="00A24C10" w:rsidRDefault="00A97EEB" w:rsidP="00FB54A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de programación federal y estatal</w:t>
            </w:r>
          </w:p>
        </w:tc>
      </w:tr>
      <w:tr w:rsidR="00A97EEB" w:rsidRPr="004469FD" w14:paraId="3E1C9AD9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967C61C" w14:textId="77777777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25A0BDE5" w14:textId="41773C04" w:rsidR="00082CEB" w:rsidRDefault="00082CEB" w:rsidP="00082CEB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debe guardar en la base de datos la relación del anexo generado con los contribuyentes del listado de la propuesta.</w:t>
            </w:r>
          </w:p>
          <w:p w14:paraId="4F5EE36B" w14:textId="03E93B9E" w:rsidR="00082CEB" w:rsidRPr="00082CEB" w:rsidRDefault="00A97EEB" w:rsidP="00CB2CDF">
            <w:pPr>
              <w:pStyle w:val="Prrafodelista"/>
              <w:numPr>
                <w:ilvl w:val="0"/>
                <w:numId w:val="14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Para generar el anexo </w:t>
            </w:r>
            <w:r w:rsidR="00082CEB">
              <w:rPr>
                <w:rFonts w:ascii="Montserrat" w:hAnsi="Montserrat" w:cstheme="minorHAnsi"/>
                <w:szCs w:val="20"/>
              </w:rPr>
              <w:t xml:space="preserve">de autorización </w:t>
            </w:r>
            <w:r>
              <w:rPr>
                <w:rFonts w:ascii="Montserrat" w:hAnsi="Montserrat" w:cstheme="minorHAnsi"/>
                <w:szCs w:val="20"/>
              </w:rPr>
              <w:t xml:space="preserve">se necesita crear una tabla en la base de datos para </w:t>
            </w:r>
            <w:r w:rsidR="00082CEB">
              <w:rPr>
                <w:rFonts w:ascii="Montserrat" w:hAnsi="Montserrat" w:cstheme="minorHAnsi"/>
                <w:szCs w:val="20"/>
              </w:rPr>
              <w:t>guardar la información del anexo</w:t>
            </w:r>
            <w:r>
              <w:rPr>
                <w:rFonts w:ascii="Montserrat" w:hAnsi="Montserrat" w:cstheme="minorHAnsi"/>
                <w:szCs w:val="20"/>
              </w:rPr>
              <w:t>:</w:t>
            </w:r>
          </w:p>
          <w:p w14:paraId="05B14899" w14:textId="77777777" w:rsidR="00A97EEB" w:rsidRDefault="00A97EEB" w:rsidP="00FB54AB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930"/>
              <w:gridCol w:w="3969"/>
            </w:tblGrid>
            <w:tr w:rsidR="00A97EEB" w:rsidRPr="00FB7EB5" w14:paraId="1A0160EC" w14:textId="77777777" w:rsidTr="00082CEB">
              <w:trPr>
                <w:jc w:val="center"/>
              </w:trPr>
              <w:tc>
                <w:tcPr>
                  <w:tcW w:w="2930" w:type="dxa"/>
                  <w:shd w:val="clear" w:color="auto" w:fill="BFBFBF" w:themeFill="background1" w:themeFillShade="BF"/>
                </w:tcPr>
                <w:p w14:paraId="7D3ABB44" w14:textId="77777777" w:rsidR="00A97EEB" w:rsidRPr="00FB7EB5" w:rsidRDefault="00A97EEB" w:rsidP="00FB54AB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b/>
                      <w:szCs w:val="20"/>
                    </w:rPr>
                  </w:pPr>
                  <w:r w:rsidRPr="00FB7EB5">
                    <w:rPr>
                      <w:rFonts w:ascii="Montserrat" w:hAnsi="Montserrat" w:cstheme="minorHAnsi"/>
                      <w:b/>
                      <w:szCs w:val="20"/>
                    </w:rPr>
                    <w:t>Campo</w:t>
                  </w:r>
                </w:p>
              </w:tc>
              <w:tc>
                <w:tcPr>
                  <w:tcW w:w="3969" w:type="dxa"/>
                  <w:shd w:val="clear" w:color="auto" w:fill="BFBFBF" w:themeFill="background1" w:themeFillShade="BF"/>
                </w:tcPr>
                <w:p w14:paraId="512F2DEB" w14:textId="77777777" w:rsidR="00A97EEB" w:rsidRPr="00FB7EB5" w:rsidRDefault="00A97EEB" w:rsidP="00FB54AB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b/>
                      <w:szCs w:val="20"/>
                    </w:rPr>
                  </w:pPr>
                  <w:r w:rsidRPr="00FB7EB5">
                    <w:rPr>
                      <w:rFonts w:ascii="Montserrat" w:hAnsi="Montserrat" w:cstheme="minorHAnsi"/>
                      <w:b/>
                      <w:szCs w:val="20"/>
                    </w:rPr>
                    <w:t>Descripción</w:t>
                  </w:r>
                </w:p>
              </w:tc>
            </w:tr>
            <w:tr w:rsidR="00A97EEB" w14:paraId="6CB9A582" w14:textId="77777777" w:rsidTr="00CB2CDF">
              <w:trPr>
                <w:jc w:val="center"/>
              </w:trPr>
              <w:tc>
                <w:tcPr>
                  <w:tcW w:w="2930" w:type="dxa"/>
                  <w:vAlign w:val="center"/>
                </w:tcPr>
                <w:p w14:paraId="41EFFB53" w14:textId="77777777" w:rsidR="00A97EEB" w:rsidRDefault="00A97EEB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</w:t>
                  </w:r>
                </w:p>
              </w:tc>
              <w:tc>
                <w:tcPr>
                  <w:tcW w:w="3969" w:type="dxa"/>
                </w:tcPr>
                <w:p w14:paraId="2E8984D5" w14:textId="77777777" w:rsidR="00A97EEB" w:rsidRDefault="00A97EEB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Identificador único de la tabla</w:t>
                  </w:r>
                </w:p>
              </w:tc>
            </w:tr>
            <w:tr w:rsidR="00A97EEB" w14:paraId="7446143C" w14:textId="77777777" w:rsidTr="00CB2CDF">
              <w:trPr>
                <w:jc w:val="center"/>
              </w:trPr>
              <w:tc>
                <w:tcPr>
                  <w:tcW w:w="2930" w:type="dxa"/>
                  <w:vAlign w:val="center"/>
                </w:tcPr>
                <w:p w14:paraId="290F6D08" w14:textId="3C69F222" w:rsidR="00A97EEB" w:rsidRDefault="00A97EEB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Fecha generación</w:t>
                  </w:r>
                </w:p>
              </w:tc>
              <w:tc>
                <w:tcPr>
                  <w:tcW w:w="3969" w:type="dxa"/>
                </w:tcPr>
                <w:p w14:paraId="4FD688AC" w14:textId="2326774E" w:rsidR="00A97EEB" w:rsidRDefault="00A97EEB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 xml:space="preserve">Se guarda en automático la fecha en </w:t>
                  </w:r>
                  <w:r w:rsidR="00082CEB">
                    <w:rPr>
                      <w:rFonts w:ascii="Montserrat" w:hAnsi="Montserrat" w:cstheme="minorHAnsi"/>
                      <w:szCs w:val="20"/>
                    </w:rPr>
                    <w:t>que fue creado el anexo.</w:t>
                  </w:r>
                </w:p>
              </w:tc>
            </w:tr>
            <w:tr w:rsidR="00A97EEB" w14:paraId="42E6AD05" w14:textId="77777777" w:rsidTr="00CB2CDF">
              <w:trPr>
                <w:jc w:val="center"/>
              </w:trPr>
              <w:tc>
                <w:tcPr>
                  <w:tcW w:w="2930" w:type="dxa"/>
                  <w:vAlign w:val="center"/>
                </w:tcPr>
                <w:p w14:paraId="3F833543" w14:textId="2841FA53" w:rsidR="00A97EEB" w:rsidRDefault="00082CEB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Id_convocatoria</w:t>
                  </w:r>
                </w:p>
              </w:tc>
              <w:tc>
                <w:tcPr>
                  <w:tcW w:w="3969" w:type="dxa"/>
                </w:tcPr>
                <w:p w14:paraId="1EDDED56" w14:textId="7D86CD65" w:rsidR="00A97EEB" w:rsidRDefault="00082CEB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debe guardar el identificador único de la convocatoria que tiene relacionada.</w:t>
                  </w:r>
                </w:p>
              </w:tc>
            </w:tr>
            <w:tr w:rsidR="00A97EEB" w14:paraId="33BE82A2" w14:textId="77777777" w:rsidTr="00CB2CDF">
              <w:trPr>
                <w:jc w:val="center"/>
              </w:trPr>
              <w:tc>
                <w:tcPr>
                  <w:tcW w:w="2930" w:type="dxa"/>
                  <w:vAlign w:val="center"/>
                </w:tcPr>
                <w:p w14:paraId="26887C2C" w14:textId="25EC4AF5" w:rsidR="00A97EEB" w:rsidRDefault="00324AB7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lastRenderedPageBreak/>
                    <w:t>usuario</w:t>
                  </w:r>
                </w:p>
              </w:tc>
              <w:tc>
                <w:tcPr>
                  <w:tcW w:w="3969" w:type="dxa"/>
                </w:tcPr>
                <w:p w14:paraId="5BE322E5" w14:textId="76450241" w:rsidR="00A97EEB" w:rsidRDefault="00324AB7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debe guardar el id de usuario que género, es decir el Jefe de departamento que generó el anexo.</w:t>
                  </w:r>
                </w:p>
              </w:tc>
            </w:tr>
            <w:tr w:rsidR="00A97EEB" w14:paraId="0E67A0D0" w14:textId="77777777" w:rsidTr="00CB2CDF">
              <w:trPr>
                <w:jc w:val="center"/>
              </w:trPr>
              <w:tc>
                <w:tcPr>
                  <w:tcW w:w="2930" w:type="dxa"/>
                  <w:vAlign w:val="center"/>
                </w:tcPr>
                <w:p w14:paraId="5B007A5E" w14:textId="77777777" w:rsidR="00A97EEB" w:rsidRDefault="00A97EEB" w:rsidP="00CB2CDF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Estado</w:t>
                  </w:r>
                </w:p>
              </w:tc>
              <w:tc>
                <w:tcPr>
                  <w:tcW w:w="3969" w:type="dxa"/>
                </w:tcPr>
                <w:p w14:paraId="3C6352EC" w14:textId="77777777" w:rsidR="00A97EEB" w:rsidRDefault="00A97EEB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 el estado del anexo de autorización.</w:t>
                  </w:r>
                </w:p>
                <w:p w14:paraId="4970FB5B" w14:textId="1BA59515" w:rsidR="00A97EEB" w:rsidRDefault="00A97EEB" w:rsidP="00CB2CDF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 xml:space="preserve">Tiene los siguientes estados: vista previa y </w:t>
                  </w:r>
                  <w:r w:rsidR="00FD35DB">
                    <w:rPr>
                      <w:rFonts w:ascii="Montserrat" w:hAnsi="Montserrat" w:cstheme="minorHAnsi"/>
                      <w:szCs w:val="20"/>
                    </w:rPr>
                    <w:t>autorizada</w:t>
                  </w:r>
                  <w:r>
                    <w:rPr>
                      <w:rFonts w:ascii="Montserrat" w:hAnsi="Montserrat" w:cstheme="minorHAnsi"/>
                      <w:szCs w:val="20"/>
                    </w:rPr>
                    <w:t>.</w:t>
                  </w:r>
                </w:p>
              </w:tc>
            </w:tr>
          </w:tbl>
          <w:p w14:paraId="36C852C8" w14:textId="77777777" w:rsidR="00A97EEB" w:rsidRPr="00FB7EB5" w:rsidRDefault="00A97EEB" w:rsidP="00082CEB">
            <w:pPr>
              <w:pStyle w:val="Prrafodelista"/>
              <w:spacing w:before="0" w:after="0" w:line="240" w:lineRule="auto"/>
              <w:ind w:left="809"/>
              <w:jc w:val="left"/>
              <w:rPr>
                <w:rFonts w:ascii="Montserrat" w:hAnsi="Montserrat" w:cstheme="minorHAnsi"/>
                <w:szCs w:val="20"/>
              </w:rPr>
            </w:pPr>
          </w:p>
        </w:tc>
      </w:tr>
      <w:tr w:rsidR="00A97EEB" w:rsidRPr="004469FD" w14:paraId="3D0E1B43" w14:textId="77777777" w:rsidTr="00CB2CDF">
        <w:trPr>
          <w:trHeight w:val="107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A6D48A7" w14:textId="77777777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operativo</w:t>
            </w:r>
          </w:p>
        </w:tc>
        <w:tc>
          <w:tcPr>
            <w:tcW w:w="8077" w:type="dxa"/>
            <w:vAlign w:val="center"/>
          </w:tcPr>
          <w:p w14:paraId="7D8915FE" w14:textId="77777777" w:rsidR="00A97EEB" w:rsidRDefault="00A97EEB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visualiza pantalla de propuesta.</w:t>
            </w:r>
          </w:p>
          <w:p w14:paraId="0F1D9DA0" w14:textId="0D008557" w:rsidR="00A97EEB" w:rsidRDefault="00A97EEB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el</w:t>
            </w:r>
            <w:r w:rsidR="000645B1">
              <w:rPr>
                <w:rFonts w:ascii="Montserrat" w:hAnsi="Montserrat" w:cstheme="minorHAnsi"/>
                <w:szCs w:val="20"/>
              </w:rPr>
              <w:t xml:space="preserve"> botón “Previsualizar Anexo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144B71D7" w14:textId="2CCEB201" w:rsidR="000645B1" w:rsidRDefault="000645B1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guarda la información de la propuesta, al registro del anexo le pone estado “vista previa”.</w:t>
            </w:r>
          </w:p>
          <w:p w14:paraId="7E34A969" w14:textId="77777777" w:rsidR="00A97EEB" w:rsidRDefault="00A97EEB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la pantalla del Anexo con los datos de la propuesta.</w:t>
            </w:r>
          </w:p>
          <w:p w14:paraId="45541A61" w14:textId="4F192FCC" w:rsidR="00A97EEB" w:rsidRPr="00B758F6" w:rsidRDefault="00A97EEB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Jefe de departamento </w:t>
            </w:r>
            <w:r w:rsidR="000645B1">
              <w:rPr>
                <w:rFonts w:ascii="Montserrat" w:hAnsi="Montserrat" w:cstheme="minorHAnsi"/>
                <w:szCs w:val="20"/>
              </w:rPr>
              <w:t>visualiza el anexo y regresa a la pantalla de propuesta.</w:t>
            </w:r>
          </w:p>
          <w:p w14:paraId="4684D12E" w14:textId="34A833CA" w:rsidR="00A97EEB" w:rsidRDefault="00A97EEB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</w:t>
            </w:r>
            <w:r w:rsidR="00FD35DB">
              <w:rPr>
                <w:rFonts w:ascii="Montserrat" w:hAnsi="Montserrat" w:cstheme="minorHAnsi"/>
                <w:szCs w:val="20"/>
              </w:rPr>
              <w:t xml:space="preserve"> botón “Generar Anexo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  <w:p w14:paraId="6489B5E9" w14:textId="77777777" w:rsidR="00A97EEB" w:rsidRDefault="000645B1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Sistema actualiza </w:t>
            </w:r>
            <w:r w:rsidR="003434C8">
              <w:rPr>
                <w:rFonts w:ascii="Montserrat" w:hAnsi="Montserrat" w:cstheme="minorHAnsi"/>
                <w:szCs w:val="20"/>
              </w:rPr>
              <w:t xml:space="preserve">la información correspondiente y en </w:t>
            </w:r>
            <w:r>
              <w:rPr>
                <w:rFonts w:ascii="Montserrat" w:hAnsi="Montserrat" w:cstheme="minorHAnsi"/>
                <w:szCs w:val="20"/>
              </w:rPr>
              <w:t>el anexo</w:t>
            </w:r>
            <w:r w:rsidR="003434C8">
              <w:rPr>
                <w:rFonts w:ascii="Montserrat" w:hAnsi="Montserrat" w:cstheme="minorHAnsi"/>
                <w:szCs w:val="20"/>
              </w:rPr>
              <w:t xml:space="preserve"> cambia a </w:t>
            </w:r>
            <w:r>
              <w:rPr>
                <w:rFonts w:ascii="Montserrat" w:hAnsi="Montserrat" w:cstheme="minorHAnsi"/>
                <w:szCs w:val="20"/>
              </w:rPr>
              <w:t xml:space="preserve">estado </w:t>
            </w:r>
            <w:r w:rsidR="00FD35DB">
              <w:rPr>
                <w:rFonts w:ascii="Montserrat" w:hAnsi="Montserrat" w:cstheme="minorHAnsi"/>
                <w:szCs w:val="20"/>
              </w:rPr>
              <w:t>“autorizada</w:t>
            </w:r>
            <w:r w:rsidR="00A97EEB">
              <w:rPr>
                <w:rFonts w:ascii="Montserrat" w:hAnsi="Montserrat" w:cstheme="minorHAnsi"/>
                <w:szCs w:val="20"/>
              </w:rPr>
              <w:t>”.</w:t>
            </w:r>
          </w:p>
          <w:p w14:paraId="7059B8A9" w14:textId="3931EDA2" w:rsidR="003434C8" w:rsidRPr="00262231" w:rsidRDefault="003434C8" w:rsidP="00CB2CDF">
            <w:pPr>
              <w:pStyle w:val="Prrafodelista"/>
              <w:numPr>
                <w:ilvl w:val="0"/>
                <w:numId w:val="31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el anexo de autorización en pantalla.</w:t>
            </w:r>
          </w:p>
        </w:tc>
      </w:tr>
      <w:tr w:rsidR="00A97EEB" w:rsidRPr="004469FD" w14:paraId="53E8BB46" w14:textId="77777777" w:rsidTr="00CB2CDF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138BA85" w14:textId="77777777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2ACAD6A5" w14:textId="784ED6F0" w:rsidR="000645B1" w:rsidRDefault="000645B1" w:rsidP="00CB2CDF">
            <w:pPr>
              <w:pStyle w:val="Prrafodelista"/>
              <w:numPr>
                <w:ilvl w:val="0"/>
                <w:numId w:val="4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necesita hacer una modificación regresa a l</w:t>
            </w:r>
            <w:r w:rsidR="003434C8">
              <w:rPr>
                <w:rFonts w:ascii="Montserrat" w:hAnsi="Montserrat" w:cstheme="minorHAnsi"/>
                <w:szCs w:val="20"/>
              </w:rPr>
              <w:t>a pantalla de propuesta</w:t>
            </w:r>
            <w:r>
              <w:rPr>
                <w:rFonts w:ascii="Montserrat" w:hAnsi="Montserrat" w:cstheme="minorHAnsi"/>
                <w:szCs w:val="20"/>
              </w:rPr>
              <w:t>.</w:t>
            </w:r>
          </w:p>
          <w:p w14:paraId="2B808EF1" w14:textId="142FCD1F" w:rsidR="003434C8" w:rsidRDefault="003434C8" w:rsidP="00CB2CDF">
            <w:pPr>
              <w:pStyle w:val="Prrafodelista"/>
              <w:numPr>
                <w:ilvl w:val="0"/>
                <w:numId w:val="4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realiza las modificaciones en la propuesta.</w:t>
            </w:r>
          </w:p>
          <w:p w14:paraId="0398AD3A" w14:textId="4BF23C4B" w:rsidR="003434C8" w:rsidRDefault="003434C8" w:rsidP="00CB2CDF">
            <w:pPr>
              <w:pStyle w:val="Prrafodelista"/>
              <w:numPr>
                <w:ilvl w:val="0"/>
                <w:numId w:val="4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Jefe de departamento presiona “Previsualizar Anexo” o “Generar Anexo”.</w:t>
            </w:r>
          </w:p>
          <w:p w14:paraId="585870B5" w14:textId="0FEF25CC" w:rsidR="00A97EEB" w:rsidRPr="004510D9" w:rsidRDefault="003434C8" w:rsidP="00CB2CDF">
            <w:pPr>
              <w:pStyle w:val="Prrafodelista"/>
              <w:numPr>
                <w:ilvl w:val="0"/>
                <w:numId w:val="4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el Anexo de autorización en pantalla.</w:t>
            </w:r>
          </w:p>
        </w:tc>
      </w:tr>
      <w:tr w:rsidR="00A97EEB" w:rsidRPr="004469FD" w14:paraId="30D93B6C" w14:textId="77777777" w:rsidTr="00CB2CDF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2655F5F" w14:textId="41785782" w:rsidR="00A97EEB" w:rsidRPr="004469FD" w:rsidRDefault="00A97EEB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46CB7360" w14:textId="77777777" w:rsidR="00FD35DB" w:rsidRDefault="00FD35DB" w:rsidP="00CB2CDF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Visualizar en vista previa el Anexo.</w:t>
            </w:r>
          </w:p>
          <w:p w14:paraId="26088B6A" w14:textId="14884171" w:rsidR="00A97EEB" w:rsidRPr="00FD35DB" w:rsidRDefault="00FD35DB" w:rsidP="00CB2CDF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Generar el Anexo de Autorización en estado “autorizada”</w:t>
            </w:r>
            <w:r w:rsidR="00A97EEB" w:rsidRPr="00FD35DB">
              <w:rPr>
                <w:rFonts w:ascii="Montserrat" w:hAnsi="Montserrat" w:cstheme="minorHAnsi"/>
                <w:szCs w:val="20"/>
              </w:rPr>
              <w:t>.</w:t>
            </w:r>
          </w:p>
        </w:tc>
      </w:tr>
    </w:tbl>
    <w:p w14:paraId="15515FA3" w14:textId="77777777" w:rsidR="00A97EEB" w:rsidRDefault="00A97EEB" w:rsidP="00CB2CDF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jc w:val="left"/>
        <w:rPr>
          <w:rFonts w:ascii="Montserrat" w:hAnsi="Montserrat"/>
          <w:sz w:val="20"/>
        </w:rPr>
      </w:pPr>
    </w:p>
    <w:p w14:paraId="03264DA8" w14:textId="499B717D" w:rsidR="00D16B4F" w:rsidRPr="004469FD" w:rsidRDefault="00D16B4F" w:rsidP="005D627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bookmarkStart w:id="32" w:name="_Toc179338430"/>
      <w:r w:rsidRPr="004469FD">
        <w:rPr>
          <w:rFonts w:ascii="Montserrat" w:hAnsi="Montserrat"/>
          <w:sz w:val="20"/>
        </w:rPr>
        <w:t>Reglas de Negocio</w:t>
      </w:r>
      <w:bookmarkEnd w:id="29"/>
      <w:bookmarkEnd w:id="30"/>
      <w:bookmarkEnd w:id="32"/>
    </w:p>
    <w:p w14:paraId="3FE95D9D" w14:textId="77777777" w:rsidR="0081062B" w:rsidRPr="004469FD" w:rsidRDefault="0081062B" w:rsidP="00F85182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B758F6" w:rsidRPr="004469FD" w14:paraId="410E4E53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6974301" w14:textId="77777777" w:rsidR="00B758F6" w:rsidRPr="004469FD" w:rsidRDefault="00B758F6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43F24A04" w14:textId="25FD2DB9" w:rsidR="00B758F6" w:rsidRPr="00F44929" w:rsidRDefault="00FA65FE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A17C4D">
              <w:rPr>
                <w:rFonts w:ascii="Montserrat" w:eastAsia="Arial" w:hAnsi="Montserrat" w:cstheme="minorHAnsi"/>
                <w:szCs w:val="20"/>
              </w:rPr>
              <w:t>1</w:t>
            </w:r>
          </w:p>
        </w:tc>
      </w:tr>
      <w:tr w:rsidR="00B758F6" w:rsidRPr="004469FD" w14:paraId="6C2F5B35" w14:textId="77777777" w:rsidTr="00CB2CDF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5CDF9BF2" w14:textId="77777777" w:rsidR="00B758F6" w:rsidRPr="004469FD" w:rsidRDefault="00B758F6" w:rsidP="00652D29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096E6BEF" w14:textId="43C500E6" w:rsidR="00B758F6" w:rsidRPr="00F44929" w:rsidRDefault="00B758F6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Elegir integrantes de comité</w:t>
            </w:r>
          </w:p>
        </w:tc>
      </w:tr>
      <w:tr w:rsidR="00B758F6" w:rsidRPr="004469FD" w14:paraId="08F93E06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6FCAE09C" w14:textId="77777777" w:rsidR="00B758F6" w:rsidRPr="00CB2CDF" w:rsidRDefault="00B758F6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517B14A" w14:textId="5D6E2A0D" w:rsidR="00B54FF1" w:rsidRPr="00B758F6" w:rsidRDefault="00B54FF1" w:rsidP="00E01735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botón o funcionalidad para generar convocatoria solo se habilitará o funcionará si ya fueron seleccionados los integrantes del Comité.</w:t>
            </w:r>
          </w:p>
        </w:tc>
      </w:tr>
    </w:tbl>
    <w:p w14:paraId="6FFD89EC" w14:textId="68100884" w:rsidR="00CB2CDF" w:rsidRDefault="00CB2CDF" w:rsidP="00CB2CDF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p w14:paraId="4F360FFC" w14:textId="29F7201D" w:rsidR="00743B4E" w:rsidRPr="00851B16" w:rsidRDefault="00CB2CDF" w:rsidP="00851B16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743B4E" w:rsidRPr="004469FD" w14:paraId="6FC46FC6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01DB5819" w14:textId="77777777" w:rsidR="00743B4E" w:rsidRPr="004469FD" w:rsidRDefault="00743B4E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56CF74E6" w14:textId="257DAB9E" w:rsidR="00743B4E" w:rsidRPr="00F44929" w:rsidRDefault="00FA65FE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2</w:t>
            </w:r>
          </w:p>
        </w:tc>
      </w:tr>
      <w:tr w:rsidR="00743B4E" w:rsidRPr="004469FD" w14:paraId="4614AB8A" w14:textId="77777777" w:rsidTr="00CB2CDF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5E00F610" w14:textId="77777777" w:rsidR="00743B4E" w:rsidRPr="004469FD" w:rsidRDefault="00743B4E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65ECBCD2" w14:textId="28BDF1C5" w:rsidR="00743B4E" w:rsidRPr="00F44929" w:rsidRDefault="00743B4E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Número de sesión</w:t>
            </w:r>
          </w:p>
        </w:tc>
      </w:tr>
      <w:tr w:rsidR="00743B4E" w:rsidRPr="004469FD" w14:paraId="7FAD2E89" w14:textId="77777777" w:rsidTr="00CB2CDF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2205B283" w14:textId="77777777" w:rsidR="00743B4E" w:rsidRPr="00CB2CDF" w:rsidRDefault="00743B4E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B2CDF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2528418" w14:textId="77777777" w:rsidR="00743B4E" w:rsidRDefault="00743B4E" w:rsidP="00743B4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sistema debe generar en automático el número de sesión.</w:t>
            </w:r>
          </w:p>
          <w:p w14:paraId="60BF51A4" w14:textId="77777777" w:rsidR="00743B4E" w:rsidRDefault="00743B4E" w:rsidP="00743B4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Cada tipo de sesión genera su propia numeración.</w:t>
            </w:r>
          </w:p>
          <w:p w14:paraId="4ED7F4A5" w14:textId="261B114A" w:rsidR="00743B4E" w:rsidRDefault="00743B4E" w:rsidP="00743B4E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Sesión ordinaria: PRIMERA, SEGUNDA, TERCERA, CUARTA, y así consecutivamente.</w:t>
            </w:r>
          </w:p>
          <w:p w14:paraId="41C29F1A" w14:textId="3229192B" w:rsidR="00743B4E" w:rsidRPr="00743B4E" w:rsidRDefault="00743B4E" w:rsidP="00743B4E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Sesión extraordinaria: PRIMERA, SEGUNDA, TERCERA, CUARTA y así consecutivamente.</w:t>
            </w:r>
          </w:p>
          <w:p w14:paraId="6DB74A5B" w14:textId="77777777" w:rsidR="00743B4E" w:rsidRDefault="00743B4E" w:rsidP="00743B4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La numeración siempre se reinicia cada mes.</w:t>
            </w:r>
          </w:p>
          <w:p w14:paraId="71AE84D0" w14:textId="28BAF75D" w:rsidR="00743B4E" w:rsidRDefault="00743B4E" w:rsidP="00743B4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La numeración es propia para cada tipo de sesión ordinaria o extraordinaria.</w:t>
            </w:r>
          </w:p>
          <w:p w14:paraId="223F7C71" w14:textId="77777777" w:rsidR="00743B4E" w:rsidRDefault="00743B4E" w:rsidP="00743B4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El sistema deberá verificar si ya existe una sesión ordinaria o extraordinaria en el mes:</w:t>
            </w:r>
          </w:p>
          <w:p w14:paraId="7B535DAC" w14:textId="571592D3" w:rsidR="00743B4E" w:rsidRDefault="00743B4E" w:rsidP="00743B4E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Si no existe ninguna será “PRIMERA”.</w:t>
            </w:r>
          </w:p>
          <w:p w14:paraId="4F9E1C36" w14:textId="7AE6B9E4" w:rsidR="00743B4E" w:rsidRPr="00B758F6" w:rsidRDefault="00743B4E" w:rsidP="00743B4E">
            <w:pPr>
              <w:pStyle w:val="Prrafodelista"/>
              <w:numPr>
                <w:ilvl w:val="0"/>
                <w:numId w:val="43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Si ya existe una pone la siguiente.</w:t>
            </w:r>
          </w:p>
        </w:tc>
      </w:tr>
    </w:tbl>
    <w:p w14:paraId="6CA11765" w14:textId="77777777" w:rsidR="00743B4E" w:rsidRDefault="00743B4E" w:rsidP="00851B16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1A1EC2" w:rsidRPr="004469FD" w14:paraId="0C0936C5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0D8CC899" w14:textId="77777777" w:rsidR="001A1EC2" w:rsidRPr="004469FD" w:rsidRDefault="001A1EC2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6CF848AE" w14:textId="12DEC808" w:rsidR="001A1EC2" w:rsidRPr="00F44929" w:rsidRDefault="00FA65FE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3</w:t>
            </w:r>
          </w:p>
        </w:tc>
      </w:tr>
      <w:tr w:rsidR="001A1EC2" w:rsidRPr="004469FD" w14:paraId="5AEF31FD" w14:textId="77777777" w:rsidTr="00851B16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5886EB46" w14:textId="77777777" w:rsidR="001A1EC2" w:rsidRPr="004469FD" w:rsidRDefault="001A1EC2" w:rsidP="00652D29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4AFCAFC0" w14:textId="49592DF2" w:rsidR="001A1EC2" w:rsidRPr="00F44929" w:rsidRDefault="00D74FDC" w:rsidP="00652D29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de convocatoria “vista previa”</w:t>
            </w:r>
          </w:p>
        </w:tc>
      </w:tr>
      <w:tr w:rsidR="001A1EC2" w:rsidRPr="004469FD" w14:paraId="2871AEEE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255D9D90" w14:textId="77777777" w:rsidR="001A1EC2" w:rsidRPr="00FA65FE" w:rsidRDefault="001A1EC2" w:rsidP="00652D29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1E0A19CF" w14:textId="3A4B1A0B" w:rsidR="007A519D" w:rsidRDefault="001A1EC2" w:rsidP="00366072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Sólo se podrá </w:t>
            </w:r>
            <w:r w:rsidR="00FE7C97">
              <w:rPr>
                <w:rFonts w:ascii="Montserrat" w:eastAsia="Arial" w:hAnsi="Montserrat" w:cstheme="minorHAnsi"/>
                <w:szCs w:val="20"/>
              </w:rPr>
              <w:t>visualizar la vista previa de</w:t>
            </w:r>
            <w:r>
              <w:rPr>
                <w:rFonts w:ascii="Montserrat" w:eastAsia="Arial" w:hAnsi="Montserrat" w:cstheme="minorHAnsi"/>
                <w:szCs w:val="20"/>
              </w:rPr>
              <w:t xml:space="preserve"> la convocatoria cuándo todos los datos en el formulario sean</w:t>
            </w:r>
            <w:r w:rsidR="00D74FDC">
              <w:rPr>
                <w:rFonts w:ascii="Montserrat" w:eastAsia="Arial" w:hAnsi="Montserrat" w:cstheme="minorHAnsi"/>
                <w:szCs w:val="20"/>
              </w:rPr>
              <w:t xml:space="preserve"> registrados y al menos se seleccionen 3 integrantes del Comité.</w:t>
            </w:r>
          </w:p>
          <w:p w14:paraId="1372714F" w14:textId="66580753" w:rsidR="00FB54AB" w:rsidRPr="00366072" w:rsidRDefault="00D74FDC" w:rsidP="00D74FDC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El jefe de departamento </w:t>
            </w:r>
            <w:r w:rsidR="00FB54AB">
              <w:rPr>
                <w:rFonts w:ascii="Montserrat" w:eastAsia="Arial" w:hAnsi="Montserrat" w:cstheme="minorHAnsi"/>
                <w:szCs w:val="20"/>
              </w:rPr>
              <w:t xml:space="preserve">podrá modificar </w:t>
            </w:r>
            <w:r>
              <w:rPr>
                <w:rFonts w:ascii="Montserrat" w:eastAsia="Arial" w:hAnsi="Montserrat" w:cstheme="minorHAnsi"/>
                <w:szCs w:val="20"/>
              </w:rPr>
              <w:t xml:space="preserve">los datos de la convocatoria </w:t>
            </w:r>
            <w:r w:rsidR="00FB54AB">
              <w:rPr>
                <w:rFonts w:ascii="Montserrat" w:eastAsia="Arial" w:hAnsi="Montserrat" w:cstheme="minorHAnsi"/>
                <w:szCs w:val="20"/>
              </w:rPr>
              <w:t>mientras su estado sea vista previa.</w:t>
            </w:r>
          </w:p>
        </w:tc>
      </w:tr>
    </w:tbl>
    <w:p w14:paraId="6729FE1B" w14:textId="77777777" w:rsidR="00652D29" w:rsidRDefault="00652D29" w:rsidP="00851B16">
      <w:pPr>
        <w:pStyle w:val="EstiloTtulo1Antes6ptoDespus3ptoInterlineadoMn"/>
        <w:numPr>
          <w:ilvl w:val="0"/>
          <w:numId w:val="0"/>
        </w:numPr>
        <w:tabs>
          <w:tab w:val="left" w:pos="2844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7A519D" w:rsidRPr="004469FD" w14:paraId="15BEB442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2FFE95DC" w14:textId="77777777" w:rsidR="007A519D" w:rsidRPr="004469FD" w:rsidRDefault="007A519D" w:rsidP="00696320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54C7F2E9" w14:textId="18667990" w:rsidR="007A519D" w:rsidRPr="00F44929" w:rsidRDefault="00FA65FE" w:rsidP="00696320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4</w:t>
            </w:r>
          </w:p>
        </w:tc>
      </w:tr>
      <w:tr w:rsidR="007A519D" w:rsidRPr="004469FD" w14:paraId="595FA3A2" w14:textId="77777777" w:rsidTr="00851B16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5015F2C3" w14:textId="77777777" w:rsidR="007A519D" w:rsidRPr="004469FD" w:rsidRDefault="007A519D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750EF1D0" w14:textId="287E929F" w:rsidR="007A519D" w:rsidRPr="00F44929" w:rsidRDefault="007A519D" w:rsidP="007A519D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de convocatoria “generada”</w:t>
            </w:r>
          </w:p>
        </w:tc>
      </w:tr>
      <w:tr w:rsidR="007A519D" w:rsidRPr="004469FD" w14:paraId="23270824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45156D6B" w14:textId="77777777" w:rsidR="007A519D" w:rsidRPr="00FA65FE" w:rsidRDefault="007A519D" w:rsidP="00696320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4230E3B1" w14:textId="4FE93C38" w:rsidR="007A519D" w:rsidRDefault="00366072" w:rsidP="00696320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Al </w:t>
            </w:r>
            <w:r w:rsidR="00FB54AB">
              <w:rPr>
                <w:rFonts w:ascii="Montserrat" w:eastAsia="Arial" w:hAnsi="Montserrat" w:cstheme="minorHAnsi"/>
                <w:szCs w:val="20"/>
              </w:rPr>
              <w:t>generar</w:t>
            </w:r>
            <w:r>
              <w:rPr>
                <w:rFonts w:ascii="Montserrat" w:eastAsia="Arial" w:hAnsi="Montserrat" w:cstheme="minorHAnsi"/>
                <w:szCs w:val="20"/>
              </w:rPr>
              <w:t xml:space="preserve"> la convocatoria ya no se podrá editar y se registra su estado</w:t>
            </w:r>
            <w:r w:rsidR="00FB54AB">
              <w:rPr>
                <w:rFonts w:ascii="Montserrat" w:eastAsia="Arial" w:hAnsi="Montserrat" w:cstheme="minorHAnsi"/>
                <w:szCs w:val="20"/>
              </w:rPr>
              <w:t xml:space="preserve"> a</w:t>
            </w:r>
            <w:r>
              <w:rPr>
                <w:rFonts w:ascii="Montserrat" w:eastAsia="Arial" w:hAnsi="Montserrat" w:cstheme="minorHAnsi"/>
                <w:szCs w:val="20"/>
              </w:rPr>
              <w:t xml:space="preserve"> “generada”.</w:t>
            </w:r>
          </w:p>
          <w:p w14:paraId="3454A807" w14:textId="516CF8AA" w:rsidR="00FB54AB" w:rsidRDefault="00594A78" w:rsidP="00696320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lastRenderedPageBreak/>
              <w:t>En estado “generada” s</w:t>
            </w:r>
            <w:r w:rsidR="00FB54AB">
              <w:rPr>
                <w:rFonts w:ascii="Montserrat" w:eastAsia="Arial" w:hAnsi="Montserrat" w:cstheme="minorHAnsi"/>
                <w:szCs w:val="20"/>
              </w:rPr>
              <w:t>e podrá cancelar la convocatoria y se mandará en automático el correo de cancelación a los integrantes</w:t>
            </w:r>
            <w:r>
              <w:rPr>
                <w:rFonts w:ascii="Montserrat" w:eastAsia="Arial" w:hAnsi="Montserrat" w:cstheme="minorHAnsi"/>
                <w:szCs w:val="20"/>
              </w:rPr>
              <w:t>.</w:t>
            </w:r>
          </w:p>
          <w:p w14:paraId="62138D77" w14:textId="153F93DD" w:rsidR="006761A2" w:rsidRPr="007A519D" w:rsidRDefault="00594A78" w:rsidP="002F786E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</w:t>
            </w:r>
            <w:r w:rsidR="006761A2">
              <w:rPr>
                <w:rFonts w:ascii="Montserrat" w:eastAsia="Arial" w:hAnsi="Montserrat" w:cstheme="minorHAnsi"/>
                <w:szCs w:val="20"/>
              </w:rPr>
              <w:t xml:space="preserve">n estado “generada” </w:t>
            </w:r>
            <w:r w:rsidR="00FB54AB">
              <w:rPr>
                <w:rFonts w:ascii="Montserrat" w:eastAsia="Arial" w:hAnsi="Montserrat" w:cstheme="minorHAnsi"/>
                <w:szCs w:val="20"/>
              </w:rPr>
              <w:t>se podrán modificar los datos sólo hasta el momento de</w:t>
            </w:r>
            <w:r>
              <w:rPr>
                <w:rFonts w:ascii="Montserrat" w:eastAsia="Arial" w:hAnsi="Montserrat" w:cstheme="minorHAnsi"/>
                <w:szCs w:val="20"/>
              </w:rPr>
              <w:t xml:space="preserve"> iniciar la sesión de comité.</w:t>
            </w:r>
            <w:r w:rsidR="002F786E">
              <w:rPr>
                <w:rFonts w:ascii="Montserrat" w:eastAsia="Arial" w:hAnsi="Montserrat" w:cstheme="minorHAnsi"/>
                <w:szCs w:val="20"/>
              </w:rPr>
              <w:t xml:space="preserve"> Al presionar la opción “Sesión Comité” de las acciones de la convocatoria. Referencia en la pantalla “</w:t>
            </w:r>
            <w:r w:rsidR="002F786E" w:rsidRPr="002F786E">
              <w:rPr>
                <w:rFonts w:ascii="Montserrat" w:eastAsia="Arial" w:hAnsi="Montserrat" w:cstheme="minorHAnsi"/>
                <w:szCs w:val="20"/>
              </w:rPr>
              <w:t>Página inicial - Convocatorias del comité de Auditoría</w:t>
            </w:r>
            <w:r w:rsidR="002F786E">
              <w:rPr>
                <w:rFonts w:ascii="Montserrat" w:eastAsia="Arial" w:hAnsi="Montserrat" w:cstheme="minorHAnsi"/>
                <w:szCs w:val="20"/>
              </w:rPr>
              <w:t>”.</w:t>
            </w:r>
          </w:p>
        </w:tc>
      </w:tr>
    </w:tbl>
    <w:p w14:paraId="24EB6E40" w14:textId="77777777" w:rsidR="00D74FDC" w:rsidRDefault="00D74FDC" w:rsidP="00851B16">
      <w:pPr>
        <w:pStyle w:val="EstiloTtulo1Antes6ptoDespus3ptoInterlineadoMn"/>
        <w:numPr>
          <w:ilvl w:val="0"/>
          <w:numId w:val="0"/>
        </w:numPr>
        <w:tabs>
          <w:tab w:val="left" w:pos="2844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D74FDC" w:rsidRPr="004469FD" w14:paraId="60D6F9BF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099A674" w14:textId="77777777" w:rsidR="00D74FDC" w:rsidRPr="004469FD" w:rsidRDefault="00D74FDC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11937407" w14:textId="0ECD9250" w:rsidR="00D74FDC" w:rsidRPr="00F44929" w:rsidRDefault="00FA65FE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5</w:t>
            </w:r>
          </w:p>
        </w:tc>
      </w:tr>
      <w:tr w:rsidR="00D74FDC" w:rsidRPr="004469FD" w14:paraId="05157281" w14:textId="77777777" w:rsidTr="00851B16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237FFFC" w14:textId="77777777" w:rsidR="00D74FDC" w:rsidRPr="004469FD" w:rsidRDefault="00D74FDC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29643A18" w14:textId="1A634510" w:rsidR="00D74FDC" w:rsidRPr="00F44929" w:rsidRDefault="00D74FDC" w:rsidP="00D74FDC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de convocatoria “cancelada”</w:t>
            </w:r>
          </w:p>
        </w:tc>
      </w:tr>
      <w:tr w:rsidR="00D74FDC" w:rsidRPr="004469FD" w14:paraId="73305083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22D672CA" w14:textId="77777777" w:rsidR="00D74FDC" w:rsidRPr="00FA65FE" w:rsidRDefault="00D74FDC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0B857214" w14:textId="77777777" w:rsidR="00D74FDC" w:rsidRDefault="00D74FDC" w:rsidP="00D74FDC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Sólo se podrá cancelar la convocatoria en estados vista previa y generada.</w:t>
            </w:r>
          </w:p>
          <w:p w14:paraId="1A2E0987" w14:textId="1976213D" w:rsidR="00D74FDC" w:rsidRPr="008D3329" w:rsidRDefault="00D74FDC" w:rsidP="00D74FDC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La convocatoria en este estado ya no puede modificarse.</w:t>
            </w:r>
          </w:p>
        </w:tc>
      </w:tr>
    </w:tbl>
    <w:p w14:paraId="233B2F7D" w14:textId="77777777" w:rsidR="00D74FDC" w:rsidRDefault="00D74FDC" w:rsidP="00851B16">
      <w:pPr>
        <w:pStyle w:val="EstiloTtulo1Antes6ptoDespus3ptoInterlineadoMn"/>
        <w:numPr>
          <w:ilvl w:val="0"/>
          <w:numId w:val="0"/>
        </w:numPr>
        <w:tabs>
          <w:tab w:val="left" w:pos="2844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D51978" w:rsidRPr="004469FD" w14:paraId="69AEAB84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7B79365" w14:textId="77777777" w:rsidR="00D51978" w:rsidRPr="004469FD" w:rsidRDefault="00D51978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789E3D9D" w14:textId="1AD31E16" w:rsidR="00D51978" w:rsidRPr="00F44929" w:rsidRDefault="00FA65FE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6</w:t>
            </w:r>
          </w:p>
        </w:tc>
      </w:tr>
      <w:tr w:rsidR="00D51978" w:rsidRPr="004469FD" w14:paraId="2EC5982B" w14:textId="77777777" w:rsidTr="00851B16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6CF6CDFA" w14:textId="77777777" w:rsidR="00D51978" w:rsidRPr="004469FD" w:rsidRDefault="00D51978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5348E6A8" w14:textId="0A3D064A" w:rsidR="00D51978" w:rsidRPr="00F44929" w:rsidRDefault="00D51978" w:rsidP="00D51978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 de convocatoria “sesionada”</w:t>
            </w:r>
          </w:p>
        </w:tc>
      </w:tr>
      <w:tr w:rsidR="00D51978" w:rsidRPr="004469FD" w14:paraId="659075DC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6D6B7AFE" w14:textId="77777777" w:rsidR="00D51978" w:rsidRPr="00FA65FE" w:rsidRDefault="00D51978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4F5A4627" w14:textId="7C15BEB6" w:rsidR="00D51978" w:rsidRDefault="00D51978" w:rsidP="00D51978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Al generar el anexo de autorización el estado de la convocatoria deberá cambiar a “sesionada”.</w:t>
            </w:r>
          </w:p>
          <w:p w14:paraId="554224F4" w14:textId="3BDEEAE3" w:rsidR="00D51978" w:rsidRPr="008D3329" w:rsidRDefault="00D51978" w:rsidP="00D51978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La convocatoria en este estado ya no debe modificarse.</w:t>
            </w:r>
          </w:p>
        </w:tc>
      </w:tr>
    </w:tbl>
    <w:p w14:paraId="768973CA" w14:textId="77777777" w:rsidR="00D51978" w:rsidRDefault="00D51978" w:rsidP="00851B16">
      <w:pPr>
        <w:pStyle w:val="EstiloTtulo1Antes6ptoDespus3ptoInterlineadoMn"/>
        <w:numPr>
          <w:ilvl w:val="0"/>
          <w:numId w:val="0"/>
        </w:numPr>
        <w:tabs>
          <w:tab w:val="left" w:pos="2844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8D3329" w:rsidRPr="004469FD" w14:paraId="6545D1DC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63AA9CB0" w14:textId="77777777" w:rsidR="008D3329" w:rsidRPr="004469FD" w:rsidRDefault="008D3329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2349E794" w14:textId="519E308C" w:rsidR="008D3329" w:rsidRPr="00F44929" w:rsidRDefault="00FA65FE" w:rsidP="00FB54AB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>
              <w:rPr>
                <w:rFonts w:ascii="Montserrat" w:eastAsia="Arial" w:hAnsi="Montserrat" w:cstheme="minorHAnsi"/>
                <w:szCs w:val="20"/>
              </w:rPr>
              <w:t>7</w:t>
            </w:r>
          </w:p>
        </w:tc>
      </w:tr>
      <w:tr w:rsidR="008D3329" w:rsidRPr="004469FD" w14:paraId="0E902806" w14:textId="77777777" w:rsidTr="00851B16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4290CE7F" w14:textId="77777777" w:rsidR="008D3329" w:rsidRPr="004469FD" w:rsidRDefault="008D3329" w:rsidP="00FB54A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484EB55A" w14:textId="5FFBA51B" w:rsidR="008D3329" w:rsidRPr="00F44929" w:rsidRDefault="008D3329" w:rsidP="00FB54AB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Tipo de letra documentos</w:t>
            </w:r>
          </w:p>
        </w:tc>
      </w:tr>
      <w:tr w:rsidR="008D3329" w:rsidRPr="004469FD" w14:paraId="3D48B9BA" w14:textId="77777777" w:rsidTr="00851B16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4B5C17FD" w14:textId="77777777" w:rsidR="008D3329" w:rsidRPr="00FA65FE" w:rsidRDefault="008D3329" w:rsidP="00FB54AB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27112C63" w14:textId="5AD33A0F" w:rsidR="008D3329" w:rsidRDefault="008D3329" w:rsidP="008D3329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Al generar convocatoria y anexo de autorización que sea con tipo de letra Monserrat.</w:t>
            </w:r>
          </w:p>
          <w:p w14:paraId="2C566423" w14:textId="77777777" w:rsidR="00FA65FE" w:rsidRDefault="00FA65FE" w:rsidP="00FA65FE">
            <w:pPr>
              <w:pStyle w:val="Prrafodelista"/>
              <w:spacing w:before="0" w:after="0"/>
              <w:rPr>
                <w:rFonts w:ascii="Montserrat" w:eastAsia="Arial" w:hAnsi="Montserrat" w:cstheme="minorHAnsi"/>
                <w:szCs w:val="20"/>
              </w:rPr>
            </w:pPr>
          </w:p>
          <w:p w14:paraId="58E0A5E2" w14:textId="13BA3357" w:rsidR="008D3329" w:rsidRPr="008D3329" w:rsidRDefault="008D3329" w:rsidP="00A47506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NOTA:</w:t>
            </w:r>
            <w:r>
              <w:rPr>
                <w:rFonts w:ascii="Montserrat" w:eastAsia="Arial" w:hAnsi="Montserrat" w:cstheme="minorHAnsi"/>
                <w:szCs w:val="20"/>
              </w:rPr>
              <w:t xml:space="preserve"> </w:t>
            </w:r>
            <w:r w:rsidR="000526C2">
              <w:rPr>
                <w:rFonts w:ascii="Montserrat" w:eastAsia="Arial" w:hAnsi="Montserrat" w:cstheme="minorHAnsi"/>
                <w:szCs w:val="20"/>
              </w:rPr>
              <w:t>En</w:t>
            </w:r>
            <w:r w:rsidR="00A47506">
              <w:rPr>
                <w:rFonts w:ascii="Montserrat" w:eastAsia="Arial" w:hAnsi="Montserrat" w:cstheme="minorHAnsi"/>
                <w:szCs w:val="20"/>
              </w:rPr>
              <w:t xml:space="preserve"> los casos de uso del Sprint 3 se incluye el módulo de generación de plantillas dónde será configurable los parámetros necesarios para generación de oficios.</w:t>
            </w:r>
          </w:p>
        </w:tc>
      </w:tr>
    </w:tbl>
    <w:p w14:paraId="7367E370" w14:textId="77777777" w:rsidR="00A17C4D" w:rsidRDefault="00A17C4D" w:rsidP="00FA65F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bookmarkStart w:id="33" w:name="_Toc179338431"/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A17C4D" w:rsidRPr="004469FD" w14:paraId="42B87A7D" w14:textId="77777777" w:rsidTr="00B83F23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5B94B98" w14:textId="77777777" w:rsidR="00A17C4D" w:rsidRPr="004469FD" w:rsidRDefault="00A17C4D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7095ED2B" w14:textId="3F8190D8" w:rsidR="00A17C4D" w:rsidRPr="007F653A" w:rsidRDefault="00FA65FE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43B4E" w:rsidRPr="007F653A">
              <w:rPr>
                <w:rFonts w:ascii="Montserrat" w:eastAsia="Arial" w:hAnsi="Montserrat" w:cstheme="minorHAnsi"/>
                <w:szCs w:val="20"/>
              </w:rPr>
              <w:t>8</w:t>
            </w:r>
          </w:p>
        </w:tc>
      </w:tr>
      <w:tr w:rsidR="00A17C4D" w:rsidRPr="004469FD" w14:paraId="3F6FE769" w14:textId="77777777" w:rsidTr="00B83F23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A3FEE98" w14:textId="77777777" w:rsidR="00A17C4D" w:rsidRPr="004469FD" w:rsidRDefault="00A17C4D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41B10740" w14:textId="77777777" w:rsidR="00A17C4D" w:rsidRPr="007F653A" w:rsidRDefault="00A17C4D" w:rsidP="00B83F23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 w:rsidRPr="007F653A">
              <w:rPr>
                <w:rFonts w:ascii="Montserrat" w:eastAsia="Arial" w:hAnsi="Montserrat" w:cstheme="minorHAnsi"/>
                <w:szCs w:val="20"/>
              </w:rPr>
              <w:t>Editar pantalla de registro</w:t>
            </w:r>
          </w:p>
        </w:tc>
      </w:tr>
      <w:tr w:rsidR="00A17C4D" w:rsidRPr="004469FD" w14:paraId="5CFDA816" w14:textId="77777777" w:rsidTr="00B83F23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430D73B9" w14:textId="77777777" w:rsidR="00A17C4D" w:rsidRPr="00FA65FE" w:rsidRDefault="00A17C4D" w:rsidP="00B83F23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761D4C1B" w14:textId="6B977D53" w:rsidR="00A17C4D" w:rsidRPr="007F653A" w:rsidRDefault="00A17C4D" w:rsidP="007F653A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 w:rsidRPr="007F653A">
              <w:rPr>
                <w:rFonts w:ascii="Montserrat" w:eastAsia="Arial" w:hAnsi="Montserrat" w:cstheme="minorHAnsi"/>
                <w:szCs w:val="20"/>
              </w:rPr>
              <w:t xml:space="preserve">El </w:t>
            </w:r>
            <w:proofErr w:type="gramStart"/>
            <w:r w:rsidR="007F653A">
              <w:rPr>
                <w:rFonts w:ascii="Montserrat" w:eastAsia="Arial" w:hAnsi="Montserrat" w:cstheme="minorHAnsi"/>
                <w:szCs w:val="20"/>
              </w:rPr>
              <w:t>Jefe</w:t>
            </w:r>
            <w:proofErr w:type="gramEnd"/>
            <w:r w:rsidR="007F653A">
              <w:rPr>
                <w:rFonts w:ascii="Montserrat" w:eastAsia="Arial" w:hAnsi="Montserrat" w:cstheme="minorHAnsi"/>
                <w:szCs w:val="20"/>
              </w:rPr>
              <w:t xml:space="preserve"> de departamento puede agregar o quitar contribuyentes y hacer modificación a la información del listado de contribuyentes propuestos a auditar.</w:t>
            </w:r>
          </w:p>
        </w:tc>
      </w:tr>
    </w:tbl>
    <w:p w14:paraId="29F4B2DE" w14:textId="77777777" w:rsidR="007F653A" w:rsidRDefault="007F653A" w:rsidP="004A1598">
      <w:pPr>
        <w:pStyle w:val="EstiloTtulo1Antes6ptoDespus3ptoInterlineadoMn"/>
        <w:numPr>
          <w:ilvl w:val="0"/>
          <w:numId w:val="0"/>
        </w:numPr>
        <w:tabs>
          <w:tab w:val="left" w:pos="1596"/>
          <w:tab w:val="left" w:pos="1872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782" w:type="dxa"/>
        <w:jc w:val="center"/>
        <w:tblLook w:val="04A0" w:firstRow="1" w:lastRow="0" w:firstColumn="1" w:lastColumn="0" w:noHBand="0" w:noVBand="1"/>
      </w:tblPr>
      <w:tblGrid>
        <w:gridCol w:w="2600"/>
        <w:gridCol w:w="7182"/>
      </w:tblGrid>
      <w:tr w:rsidR="007F653A" w:rsidRPr="004469FD" w14:paraId="10FFAD6D" w14:textId="77777777" w:rsidTr="00A64832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2B7EC20C" w14:textId="77777777" w:rsidR="007F653A" w:rsidRPr="004469FD" w:rsidRDefault="007F653A" w:rsidP="00A64832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38E70034" w14:textId="747C5EBF" w:rsidR="007F653A" w:rsidRPr="007F653A" w:rsidRDefault="00FA65FE" w:rsidP="00A64832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7F653A">
              <w:rPr>
                <w:rFonts w:ascii="Montserrat" w:eastAsia="Arial" w:hAnsi="Montserrat" w:cstheme="minorHAnsi"/>
                <w:szCs w:val="20"/>
              </w:rPr>
              <w:t>9</w:t>
            </w:r>
          </w:p>
        </w:tc>
      </w:tr>
      <w:tr w:rsidR="007F653A" w:rsidRPr="004469FD" w14:paraId="6C92E2C5" w14:textId="77777777" w:rsidTr="00A64832">
        <w:trPr>
          <w:trHeight w:val="462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3BACDC9B" w14:textId="77777777" w:rsidR="007F653A" w:rsidRPr="004469FD" w:rsidRDefault="007F653A" w:rsidP="00A64832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7197EE03" w14:textId="3FC8D1DD" w:rsidR="007F653A" w:rsidRPr="007F653A" w:rsidRDefault="007F653A" w:rsidP="00A64832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Estados Anexo de autorización</w:t>
            </w:r>
          </w:p>
        </w:tc>
      </w:tr>
      <w:tr w:rsidR="007F653A" w:rsidRPr="004469FD" w14:paraId="649F2AB7" w14:textId="77777777" w:rsidTr="00A64832">
        <w:trPr>
          <w:trHeight w:val="298"/>
          <w:jc w:val="center"/>
        </w:trPr>
        <w:tc>
          <w:tcPr>
            <w:tcW w:w="2600" w:type="dxa"/>
            <w:shd w:val="clear" w:color="auto" w:fill="BFBFBF" w:themeFill="background1" w:themeFillShade="BF"/>
            <w:vAlign w:val="center"/>
          </w:tcPr>
          <w:p w14:paraId="5A129F2B" w14:textId="77777777" w:rsidR="007F653A" w:rsidRPr="00FA65FE" w:rsidRDefault="007F653A" w:rsidP="00A64832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61298692" w14:textId="77777777" w:rsidR="007F653A" w:rsidRDefault="007F653A" w:rsidP="007F653A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 xml:space="preserve">Anexo con estado “vista previa”: </w:t>
            </w:r>
            <w:r w:rsidRPr="007F653A">
              <w:rPr>
                <w:rFonts w:ascii="Montserrat" w:eastAsia="Arial" w:hAnsi="Montserrat" w:cstheme="minorHAnsi"/>
                <w:szCs w:val="20"/>
              </w:rPr>
              <w:t xml:space="preserve">El </w:t>
            </w:r>
            <w:proofErr w:type="gramStart"/>
            <w:r w:rsidRPr="007F653A">
              <w:rPr>
                <w:rFonts w:ascii="Montserrat" w:eastAsia="Arial" w:hAnsi="Montserrat" w:cstheme="minorHAnsi"/>
                <w:szCs w:val="20"/>
              </w:rPr>
              <w:t>Jefe</w:t>
            </w:r>
            <w:proofErr w:type="gramEnd"/>
            <w:r w:rsidRPr="007F653A">
              <w:rPr>
                <w:rFonts w:ascii="Montserrat" w:eastAsia="Arial" w:hAnsi="Montserrat" w:cstheme="minorHAnsi"/>
                <w:szCs w:val="20"/>
              </w:rPr>
              <w:t xml:space="preserve"> de departamento puede </w:t>
            </w:r>
            <w:r>
              <w:rPr>
                <w:rFonts w:ascii="Montserrat" w:eastAsia="Arial" w:hAnsi="Montserrat" w:cstheme="minorHAnsi"/>
                <w:szCs w:val="20"/>
              </w:rPr>
              <w:t>modificar información del listado de contribuyentes propuestos a auditar.</w:t>
            </w:r>
          </w:p>
          <w:p w14:paraId="6933004B" w14:textId="6953C258" w:rsidR="007F653A" w:rsidRPr="007F653A" w:rsidRDefault="007F653A" w:rsidP="007F653A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Anexo con estado “autorizada”: Ya no se podrá realizar modificación al listado de contribuyentes propuestos a auditar, ni se podrá realizar modificaciones al anexo.</w:t>
            </w:r>
          </w:p>
        </w:tc>
      </w:tr>
    </w:tbl>
    <w:p w14:paraId="738D394B" w14:textId="111C70AC" w:rsidR="00A17C4D" w:rsidRDefault="00565B11" w:rsidP="00FA65FE">
      <w:pPr>
        <w:pStyle w:val="EstiloTtulo1Antes6ptoDespus3ptoInterlineadoMn"/>
        <w:numPr>
          <w:ilvl w:val="0"/>
          <w:numId w:val="0"/>
        </w:numPr>
        <w:tabs>
          <w:tab w:val="left" w:pos="1596"/>
          <w:tab w:val="left" w:pos="1872"/>
        </w:tabs>
        <w:spacing w:before="0"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ab/>
      </w:r>
      <w:r w:rsidR="004A1598">
        <w:rPr>
          <w:rFonts w:ascii="Montserrat" w:hAnsi="Montserrat"/>
          <w:sz w:val="20"/>
        </w:rPr>
        <w:tab/>
      </w:r>
    </w:p>
    <w:p w14:paraId="6F395557" w14:textId="2F8718F8" w:rsidR="00D16B4F" w:rsidRPr="004469FD" w:rsidRDefault="0081062B" w:rsidP="00FA65FE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Requerimientos asociados</w:t>
      </w:r>
      <w:bookmarkEnd w:id="33"/>
    </w:p>
    <w:p w14:paraId="05A15C96" w14:textId="77777777" w:rsidR="004469FD" w:rsidRDefault="004469FD" w:rsidP="00FA65FE">
      <w:pPr>
        <w:pStyle w:val="ndice2"/>
      </w:pPr>
    </w:p>
    <w:p w14:paraId="2381D2C1" w14:textId="77777777" w:rsidR="00565B11" w:rsidRDefault="003D1293" w:rsidP="009C7710">
      <w:pPr>
        <w:pStyle w:val="ndice2"/>
      </w:pPr>
      <w:r>
        <w:t xml:space="preserve">La funcionalidad de obtener un contribuyente desde una base de </w:t>
      </w:r>
      <w:r w:rsidR="00EF3BD5">
        <w:t>datos (</w:t>
      </w:r>
      <w:r>
        <w:t>SIOX) queda pendiente de definir en el Sprint 1, de momento para el desarrollo de este CU sólo contemplar el registro de contribuyentes nuevos.</w:t>
      </w:r>
    </w:p>
    <w:p w14:paraId="1143AFF5" w14:textId="77777777" w:rsidR="00565B11" w:rsidRDefault="00565B11" w:rsidP="009C7710">
      <w:pPr>
        <w:pStyle w:val="ndice2"/>
      </w:pPr>
    </w:p>
    <w:p w14:paraId="5531336F" w14:textId="77777777" w:rsidR="008646AD" w:rsidRDefault="00565B11" w:rsidP="008646AD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lastRenderedPageBreak/>
        <w:t>Pantallas del CU</w:t>
      </w:r>
      <w:r w:rsidRPr="00565B11">
        <w:rPr>
          <w:rFonts w:ascii="Montserrat" w:hAnsi="Montserrat"/>
          <w:sz w:val="20"/>
        </w:rPr>
        <w:t xml:space="preserve"> </w:t>
      </w:r>
    </w:p>
    <w:p w14:paraId="0F510B3E" w14:textId="3328FB21" w:rsidR="00542A51" w:rsidRPr="00542A51" w:rsidRDefault="00542A51" w:rsidP="008646AD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ind w:left="993" w:hanging="432"/>
        <w:jc w:val="left"/>
        <w:rPr>
          <w:rFonts w:ascii="Montserrat" w:hAnsi="Montserrat" w:cstheme="minorHAnsi"/>
          <w:bCs w:val="0"/>
          <w:kern w:val="0"/>
          <w:sz w:val="20"/>
          <w:u w:val="single"/>
        </w:rPr>
      </w:pPr>
      <w:r w:rsidRPr="00542A51">
        <w:rPr>
          <w:rFonts w:ascii="Montserrat" w:hAnsi="Montserrat" w:cstheme="minorHAnsi"/>
          <w:bCs w:val="0"/>
          <w:kern w:val="0"/>
          <w:sz w:val="20"/>
          <w:u w:val="single"/>
        </w:rPr>
        <w:t>CONVOCATORIA</w:t>
      </w:r>
    </w:p>
    <w:p w14:paraId="3BBDD04F" w14:textId="043FB700" w:rsidR="008646AD" w:rsidRDefault="008646AD" w:rsidP="008646AD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ind w:left="993" w:hanging="432"/>
        <w:jc w:val="left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>A continuación se muestra la pantalla para dar de alta la convocatoria</w:t>
      </w:r>
    </w:p>
    <w:p w14:paraId="0AA23E04" w14:textId="5FADB075" w:rsidR="008646AD" w:rsidRDefault="008646AD" w:rsidP="00AB1F66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ind w:left="432" w:hanging="432"/>
        <w:jc w:val="left"/>
        <w:rPr>
          <w:rFonts w:ascii="Montserrat" w:hAnsi="Montserrat" w:cstheme="minorHAnsi"/>
          <w:b w:val="0"/>
          <w:bCs w:val="0"/>
          <w:kern w:val="0"/>
          <w:sz w:val="20"/>
        </w:rPr>
      </w:pPr>
      <w:r w:rsidRPr="00437625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67CA521D" wp14:editId="5BEAF45E">
            <wp:simplePos x="1318260" y="2887980"/>
            <wp:positionH relativeFrom="column">
              <wp:posOffset>1325880</wp:posOffset>
            </wp:positionH>
            <wp:positionV relativeFrom="paragraph">
              <wp:align>top</wp:align>
            </wp:positionV>
            <wp:extent cx="5132432" cy="4320000"/>
            <wp:effectExtent l="0" t="0" r="0" b="444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432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1F66">
        <w:rPr>
          <w:rFonts w:ascii="Montserrat" w:hAnsi="Montserrat" w:cstheme="minorHAnsi"/>
          <w:b w:val="0"/>
          <w:bCs w:val="0"/>
          <w:kern w:val="0"/>
          <w:sz w:val="20"/>
        </w:rPr>
        <w:br w:type="textWrapping" w:clear="all"/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AB1F66" w14:paraId="0091DA19" w14:textId="77777777" w:rsidTr="00FA65FE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5CA0322" w14:textId="77777777" w:rsidR="00AB1F66" w:rsidRPr="00FA65FE" w:rsidRDefault="00AB1F6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41E70332" w14:textId="77777777" w:rsidR="00AB1F66" w:rsidRPr="00FA65FE" w:rsidRDefault="00AB1F6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67278D1" w14:textId="77777777" w:rsidR="00AB1F66" w:rsidRPr="00FA65FE" w:rsidRDefault="00AB1F6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AB1F66" w14:paraId="2702392F" w14:textId="77777777" w:rsidTr="00AB1F66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8A155" w14:textId="7F7ADD04" w:rsidR="00AB1F66" w:rsidRPr="00FA65FE" w:rsidRDefault="00AB1F66" w:rsidP="00AB1F66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 xml:space="preserve">Elementos de la pantalla </w:t>
            </w:r>
          </w:p>
        </w:tc>
      </w:tr>
      <w:tr w:rsidR="00AB1F66" w14:paraId="534EA3D8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589678" w14:textId="6705CFF8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Tipo sesión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13DA1" w14:textId="0949C851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Radio button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620A1" w14:textId="567613A4" w:rsidR="00AB1F66" w:rsidRPr="00AB1F66" w:rsidRDefault="00AB1F6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Sólo podrá elegir en 2 posibles valores: ordinaria o extraordinaria</w:t>
            </w:r>
          </w:p>
        </w:tc>
      </w:tr>
      <w:tr w:rsidR="00AB1F66" w14:paraId="61E2F123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069C4" w14:textId="1FAF8014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 de sesión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644F1" w14:textId="3F2D12E1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date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5FA8FE" w14:textId="3AF8F7D0" w:rsidR="00AB1F66" w:rsidRPr="00AB1F66" w:rsidRDefault="00AB1F6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Debe permitir al usuario elegir la fecha, es fecha abierta pueda ir hacia delante y atrás en años y meses.</w:t>
            </w:r>
          </w:p>
        </w:tc>
      </w:tr>
      <w:tr w:rsidR="00AB1F66" w14:paraId="0DFAB394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9B5E3" w14:textId="5032E9F5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Hora de sesión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3AE10" w14:textId="66A45021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 tipo hora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C98B88" w14:textId="645A275E" w:rsidR="00AB1F66" w:rsidRPr="00AB1F66" w:rsidRDefault="00AB1F6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Debe permitir al usuario elegir la hora, es dato abierto sin restricciones en horas.</w:t>
            </w:r>
          </w:p>
        </w:tc>
      </w:tr>
      <w:tr w:rsidR="00AB1F66" w14:paraId="6C6AD54A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80011" w14:textId="1045A280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Ubicación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B77B12" w14:textId="2FF7F3D6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 área</w:t>
            </w:r>
            <w:r w:rsidRPr="00AB1F66">
              <w:rPr>
                <w:rFonts w:ascii="Montserrat" w:hAnsi="Montserrat" w:cstheme="minorHAnsi"/>
                <w:szCs w:val="20"/>
              </w:rPr>
              <w:t xml:space="preserve"> 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02F32D" w14:textId="77777777" w:rsidR="00AB1F66" w:rsidRDefault="00AB1F6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Debe permitir al usuario capturar la ubicación con dirección de dónde se celebrará la sesión.</w:t>
            </w:r>
          </w:p>
          <w:p w14:paraId="4DF934C9" w14:textId="263DD39A" w:rsidR="00AB1F66" w:rsidRPr="00AB1F66" w:rsidRDefault="00E138C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Debe permitir números, letras y caracteres.</w:t>
            </w:r>
          </w:p>
        </w:tc>
      </w:tr>
      <w:tr w:rsidR="00853E5C" w14:paraId="1CC093EF" w14:textId="77777777" w:rsidTr="00853E5C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AA749" w14:textId="77A70883" w:rsidR="00853E5C" w:rsidRPr="00FA65FE" w:rsidRDefault="00853E5C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Elementos de la tabla participantes del Comité</w:t>
            </w:r>
          </w:p>
        </w:tc>
      </w:tr>
      <w:tr w:rsidR="00AB1F66" w14:paraId="15CFB190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F7E768" w14:textId="228561CE" w:rsidR="00AB1F66" w:rsidRPr="00AB1F66" w:rsidRDefault="00853E5C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Nombre de Participante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5415F" w14:textId="77777777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AB1F66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9A303" w14:textId="445E8153" w:rsidR="00AB1F66" w:rsidRPr="00AB1F66" w:rsidRDefault="00853E5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el nombre de los participantes que están activos en la base de datos.</w:t>
            </w:r>
          </w:p>
        </w:tc>
      </w:tr>
      <w:tr w:rsidR="00AB1F66" w14:paraId="76341DB8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BA45F" w14:textId="5E4FD80C" w:rsidR="00AB1F66" w:rsidRPr="00AB1F66" w:rsidRDefault="00853E5C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Nombre del puesto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DC028" w14:textId="77777777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AB1F66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018ABC" w14:textId="673E2938" w:rsidR="00AB1F66" w:rsidRPr="00AB1F66" w:rsidRDefault="00AB1F66" w:rsidP="00853E5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AB1F66">
              <w:rPr>
                <w:rFonts w:ascii="Montserrat" w:hAnsi="Montserrat" w:cstheme="minorHAnsi"/>
                <w:szCs w:val="20"/>
              </w:rPr>
              <w:t xml:space="preserve">Mostrará </w:t>
            </w:r>
            <w:r w:rsidR="00853E5C">
              <w:rPr>
                <w:rFonts w:ascii="Montserrat" w:hAnsi="Montserrat" w:cstheme="minorHAnsi"/>
                <w:szCs w:val="20"/>
              </w:rPr>
              <w:t>el puesto registrado del participante.</w:t>
            </w:r>
          </w:p>
        </w:tc>
      </w:tr>
      <w:tr w:rsidR="00AB1F66" w14:paraId="4FE0A1DF" w14:textId="77777777" w:rsidTr="00AB1F6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650A5D" w14:textId="78984999" w:rsidR="00AB1F66" w:rsidRPr="00AB1F66" w:rsidRDefault="00853E5C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Correo electrónico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B68A0" w14:textId="77777777" w:rsidR="00AB1F66" w:rsidRPr="00AB1F66" w:rsidRDefault="00AB1F6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AB1F66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9AFF8" w14:textId="10F0E90A" w:rsidR="00AB1F66" w:rsidRPr="00AB1F66" w:rsidRDefault="00AB1F66" w:rsidP="00853E5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AB1F66">
              <w:rPr>
                <w:rFonts w:ascii="Montserrat" w:hAnsi="Montserrat" w:cstheme="minorHAnsi"/>
                <w:szCs w:val="20"/>
              </w:rPr>
              <w:t xml:space="preserve">Mostrará el </w:t>
            </w:r>
            <w:r w:rsidR="00853E5C">
              <w:rPr>
                <w:rFonts w:ascii="Montserrat" w:hAnsi="Montserrat" w:cstheme="minorHAnsi"/>
                <w:szCs w:val="20"/>
              </w:rPr>
              <w:t>correo electrónico registrado del participante.</w:t>
            </w:r>
          </w:p>
        </w:tc>
      </w:tr>
    </w:tbl>
    <w:p w14:paraId="79888FB1" w14:textId="03D58970" w:rsidR="007759FE" w:rsidRPr="00F21ED4" w:rsidRDefault="00F21ED4" w:rsidP="00C368E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left"/>
        <w:rPr>
          <w:rFonts w:ascii="Montserrat" w:hAnsi="Montserrat" w:cstheme="minorHAnsi"/>
          <w:bCs w:val="0"/>
          <w:kern w:val="0"/>
          <w:sz w:val="20"/>
        </w:rPr>
      </w:pPr>
      <w:r w:rsidRPr="00F21ED4">
        <w:rPr>
          <w:rFonts w:ascii="Montserrat" w:hAnsi="Montserrat" w:cstheme="minorHAnsi"/>
          <w:bCs w:val="0"/>
          <w:kern w:val="0"/>
          <w:sz w:val="20"/>
        </w:rPr>
        <w:t>PROPUESTAS</w:t>
      </w:r>
    </w:p>
    <w:p w14:paraId="2891678A" w14:textId="77777777" w:rsidR="007759FE" w:rsidRDefault="00C368E0" w:rsidP="00C368E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left"/>
        <w:rPr>
          <w:rFonts w:ascii="Montserrat" w:hAnsi="Montserrat" w:cstheme="minorHAnsi"/>
          <w:b w:val="0"/>
          <w:bCs w:val="0"/>
          <w:kern w:val="0"/>
          <w:sz w:val="20"/>
        </w:rPr>
      </w:pPr>
      <w:r w:rsidRPr="00C368E0">
        <w:rPr>
          <w:rFonts w:ascii="Montserrat" w:hAnsi="Montserrat" w:cstheme="minorHAnsi"/>
          <w:b w:val="0"/>
          <w:bCs w:val="0"/>
          <w:kern w:val="0"/>
          <w:sz w:val="20"/>
        </w:rPr>
        <w:t>A continuación, se muestra</w:t>
      </w:r>
      <w:r w:rsidR="0092614F">
        <w:rPr>
          <w:rFonts w:ascii="Montserrat" w:hAnsi="Montserrat" w:cstheme="minorHAnsi"/>
          <w:b w:val="0"/>
          <w:bCs w:val="0"/>
          <w:kern w:val="0"/>
          <w:sz w:val="20"/>
        </w:rPr>
        <w:t>n</w:t>
      </w:r>
      <w:r w:rsidRPr="00C368E0">
        <w:rPr>
          <w:rFonts w:ascii="Montserrat" w:hAnsi="Montserrat" w:cstheme="minorHAnsi"/>
          <w:b w:val="0"/>
          <w:bCs w:val="0"/>
          <w:kern w:val="0"/>
          <w:sz w:val="20"/>
        </w:rPr>
        <w:t xml:space="preserve"> la</w:t>
      </w:r>
      <w:r w:rsidR="0092614F">
        <w:rPr>
          <w:rFonts w:ascii="Montserrat" w:hAnsi="Montserrat" w:cstheme="minorHAnsi"/>
          <w:b w:val="0"/>
          <w:bCs w:val="0"/>
          <w:kern w:val="0"/>
          <w:sz w:val="20"/>
        </w:rPr>
        <w:t>s</w:t>
      </w:r>
      <w:r w:rsidRPr="00C368E0">
        <w:rPr>
          <w:rFonts w:ascii="Montserrat" w:hAnsi="Montserrat" w:cstheme="minorHAnsi"/>
          <w:b w:val="0"/>
          <w:bCs w:val="0"/>
          <w:kern w:val="0"/>
          <w:sz w:val="20"/>
        </w:rPr>
        <w:t xml:space="preserve"> pantalla</w:t>
      </w:r>
      <w:r w:rsidR="0092614F">
        <w:rPr>
          <w:rFonts w:ascii="Montserrat" w:hAnsi="Montserrat" w:cstheme="minorHAnsi"/>
          <w:b w:val="0"/>
          <w:bCs w:val="0"/>
          <w:kern w:val="0"/>
          <w:sz w:val="20"/>
        </w:rPr>
        <w:t>s</w:t>
      </w:r>
      <w:r>
        <w:rPr>
          <w:rFonts w:ascii="Montserrat" w:hAnsi="Montserrat" w:cstheme="minorHAnsi"/>
          <w:b w:val="0"/>
          <w:bCs w:val="0"/>
          <w:kern w:val="0"/>
          <w:sz w:val="20"/>
        </w:rPr>
        <w:t xml:space="preserve"> </w:t>
      </w:r>
      <w:r w:rsidR="00266975">
        <w:rPr>
          <w:rFonts w:ascii="Montserrat" w:hAnsi="Montserrat" w:cstheme="minorHAnsi"/>
          <w:b w:val="0"/>
          <w:bCs w:val="0"/>
          <w:kern w:val="0"/>
          <w:sz w:val="20"/>
        </w:rPr>
        <w:t>para realizar el registro de contribuyentes en la propuesta</w:t>
      </w:r>
      <w:r w:rsidR="007759FE">
        <w:rPr>
          <w:rFonts w:ascii="Montserrat" w:hAnsi="Montserrat" w:cstheme="minorHAnsi"/>
          <w:b w:val="0"/>
          <w:bCs w:val="0"/>
          <w:kern w:val="0"/>
          <w:sz w:val="20"/>
        </w:rPr>
        <w:t>:</w:t>
      </w:r>
    </w:p>
    <w:p w14:paraId="7427304D" w14:textId="6D3DDE5D" w:rsidR="0092614F" w:rsidRPr="007759FE" w:rsidRDefault="0092614F" w:rsidP="00C368E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left"/>
        <w:rPr>
          <w:rFonts w:ascii="Montserrat" w:hAnsi="Montserrat" w:cstheme="minorHAnsi"/>
          <w:b w:val="0"/>
          <w:bCs w:val="0"/>
          <w:kern w:val="0"/>
          <w:sz w:val="20"/>
        </w:rPr>
      </w:pPr>
      <w:r w:rsidRPr="0092614F">
        <w:rPr>
          <w:rFonts w:ascii="Montserrat" w:hAnsi="Montserrat" w:cstheme="minorHAnsi"/>
          <w:bCs w:val="0"/>
          <w:kern w:val="0"/>
          <w:sz w:val="20"/>
        </w:rPr>
        <w:t>Paso 1:</w:t>
      </w:r>
    </w:p>
    <w:p w14:paraId="0747D3F1" w14:textId="208CB3AE" w:rsidR="0092614F" w:rsidRDefault="0092614F" w:rsidP="0092614F">
      <w:pPr>
        <w:rPr>
          <w:rFonts w:ascii="Montserrat" w:hAnsi="Montserrat" w:cstheme="minorHAnsi"/>
          <w:szCs w:val="20"/>
        </w:rPr>
      </w:pPr>
      <w:r w:rsidRPr="0092614F">
        <w:rPr>
          <w:rFonts w:ascii="Montserrat" w:hAnsi="Montserrat" w:cstheme="minorHAnsi"/>
          <w:szCs w:val="20"/>
        </w:rPr>
        <w:t>Sólo se podrá iniciar sesión cuándo la convocatoria tiene estatus generada, el usuario debe ir a acciones y presionar la opción “Sesión Comité”</w:t>
      </w:r>
    </w:p>
    <w:p w14:paraId="4331E2BF" w14:textId="77777777" w:rsidR="0092614F" w:rsidRDefault="0092614F" w:rsidP="0092614F">
      <w:pPr>
        <w:rPr>
          <w:rFonts w:ascii="Montserrat" w:hAnsi="Montserrat" w:cstheme="minorHAnsi"/>
          <w:szCs w:val="20"/>
        </w:rPr>
      </w:pPr>
    </w:p>
    <w:p w14:paraId="6BD4886F" w14:textId="5382FC5D" w:rsidR="0092614F" w:rsidRDefault="0092614F" w:rsidP="0092614F">
      <w:pPr>
        <w:jc w:val="center"/>
        <w:rPr>
          <w:rFonts w:ascii="Montserrat" w:hAnsi="Montserrat" w:cstheme="minorHAnsi"/>
          <w:szCs w:val="20"/>
        </w:rPr>
      </w:pPr>
      <w:r>
        <w:rPr>
          <w:noProof/>
          <w:lang w:eastAsia="es-MX"/>
        </w:rPr>
        <w:drawing>
          <wp:inline distT="0" distB="0" distL="0" distR="0" wp14:anchorId="6318674E" wp14:editId="65C5D793">
            <wp:extent cx="4599811" cy="2880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536" t="17130" r="22267" b="19455"/>
                    <a:stretch/>
                  </pic:blipFill>
                  <pic:spPr bwMode="auto">
                    <a:xfrm>
                      <a:off x="0" y="0"/>
                      <a:ext cx="4599811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84A1E" w14:textId="08E5985E" w:rsidR="0092614F" w:rsidRDefault="0092614F" w:rsidP="0092614F">
      <w:pPr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lastRenderedPageBreak/>
        <w:t xml:space="preserve">Muestra la pantalla en el paso 1, el jefe de departamento debe verificar que los datos de la sesión son correctos </w:t>
      </w:r>
      <w:r w:rsidR="007759FE">
        <w:rPr>
          <w:rFonts w:ascii="Montserrat" w:hAnsi="Montserrat" w:cstheme="minorHAnsi"/>
          <w:szCs w:val="20"/>
        </w:rPr>
        <w:t>si no podrá modificar los datos: tipo de sesión, fecha de sesión, hora de sesión y ubicación.</w:t>
      </w:r>
    </w:p>
    <w:p w14:paraId="74030140" w14:textId="77777777" w:rsidR="007759FE" w:rsidRDefault="007759FE" w:rsidP="007759FE">
      <w:pPr>
        <w:jc w:val="center"/>
        <w:rPr>
          <w:rFonts w:ascii="Montserrat" w:hAnsi="Montserrat" w:cstheme="minorHAnsi"/>
          <w:bCs/>
        </w:rPr>
      </w:pPr>
      <w:r w:rsidRPr="00430582">
        <w:rPr>
          <w:noProof/>
          <w:lang w:eastAsia="es-MX"/>
        </w:rPr>
        <w:drawing>
          <wp:inline distT="0" distB="0" distL="0" distR="0" wp14:anchorId="298A0DAC" wp14:editId="1CC239F7">
            <wp:extent cx="3843769" cy="2880000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76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372A" w14:textId="77777777" w:rsidR="007759FE" w:rsidRDefault="007759FE" w:rsidP="00851B16">
      <w:pPr>
        <w:spacing w:before="0" w:after="0"/>
        <w:jc w:val="center"/>
        <w:rPr>
          <w:rFonts w:ascii="Montserrat" w:hAnsi="Montserrat" w:cstheme="minorHAnsi"/>
          <w:bCs/>
        </w:rPr>
      </w:pPr>
    </w:p>
    <w:p w14:paraId="1CF1F56F" w14:textId="77777777" w:rsidR="00D62763" w:rsidRDefault="007759FE" w:rsidP="00851B16">
      <w:pPr>
        <w:tabs>
          <w:tab w:val="left" w:pos="1464"/>
        </w:tabs>
        <w:spacing w:before="0" w:after="0"/>
        <w:jc w:val="left"/>
        <w:rPr>
          <w:rFonts w:ascii="Montserrat" w:hAnsi="Montserrat" w:cstheme="minorHAnsi"/>
          <w:b/>
          <w:bCs/>
        </w:rPr>
      </w:pPr>
      <w:r w:rsidRPr="007759FE">
        <w:rPr>
          <w:rFonts w:ascii="Montserrat" w:hAnsi="Montserrat" w:cstheme="minorHAnsi"/>
          <w:b/>
          <w:bCs/>
        </w:rPr>
        <w:t>Paso 2:</w:t>
      </w:r>
      <w:r w:rsidR="00D62763">
        <w:rPr>
          <w:rFonts w:ascii="Montserrat" w:hAnsi="Montserrat" w:cstheme="minorHAnsi"/>
          <w:b/>
          <w:bCs/>
        </w:rPr>
        <w:t xml:space="preserve"> </w:t>
      </w:r>
    </w:p>
    <w:p w14:paraId="6B26E6CF" w14:textId="55200227" w:rsidR="007759FE" w:rsidRPr="00D62763" w:rsidRDefault="00D62763" w:rsidP="00D62763">
      <w:pPr>
        <w:tabs>
          <w:tab w:val="left" w:pos="1464"/>
        </w:tabs>
        <w:jc w:val="left"/>
        <w:rPr>
          <w:rFonts w:ascii="Montserrat" w:hAnsi="Montserrat" w:cstheme="minorHAnsi"/>
          <w:bCs/>
        </w:rPr>
      </w:pPr>
      <w:r w:rsidRPr="00D62763">
        <w:rPr>
          <w:rFonts w:ascii="Montserrat" w:hAnsi="Montserrat" w:cstheme="minorHAnsi"/>
          <w:bCs/>
        </w:rPr>
        <w:t>Muestra la pantalla de</w:t>
      </w:r>
      <w:r>
        <w:rPr>
          <w:rFonts w:ascii="Montserrat" w:hAnsi="Montserrat" w:cstheme="minorHAnsi"/>
          <w:bCs/>
        </w:rPr>
        <w:t xml:space="preserve"> los participantes del comité que tiene la convocatoria, con opción de quitar alguno de la lista.</w:t>
      </w:r>
      <w:r w:rsidRPr="00D62763">
        <w:rPr>
          <w:rFonts w:ascii="Montserrat" w:hAnsi="Montserrat" w:cstheme="minorHAnsi"/>
          <w:bCs/>
        </w:rPr>
        <w:tab/>
      </w:r>
    </w:p>
    <w:p w14:paraId="33CD3633" w14:textId="5AFD2F06" w:rsidR="00D62763" w:rsidRDefault="00D62763" w:rsidP="00D62763">
      <w:pPr>
        <w:tabs>
          <w:tab w:val="left" w:pos="1464"/>
        </w:tabs>
        <w:jc w:val="center"/>
        <w:rPr>
          <w:rFonts w:ascii="Montserrat" w:hAnsi="Montserrat" w:cstheme="minorHAnsi"/>
          <w:b/>
          <w:szCs w:val="20"/>
        </w:rPr>
      </w:pPr>
      <w:r w:rsidRPr="00CA5902">
        <w:rPr>
          <w:noProof/>
          <w:lang w:eastAsia="es-MX"/>
        </w:rPr>
        <w:drawing>
          <wp:inline distT="0" distB="0" distL="0" distR="0" wp14:anchorId="3E01D3D8" wp14:editId="5411F8DB">
            <wp:extent cx="4768850" cy="2602956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6067" cy="262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465C" w14:textId="0D99823C" w:rsidR="00D62763" w:rsidRDefault="00D62763" w:rsidP="00851B16">
      <w:pPr>
        <w:tabs>
          <w:tab w:val="left" w:pos="1464"/>
        </w:tabs>
        <w:spacing w:before="0" w:after="0"/>
        <w:jc w:val="left"/>
        <w:rPr>
          <w:rFonts w:ascii="Montserrat" w:hAnsi="Montserrat" w:cstheme="minorHAnsi"/>
          <w:b/>
          <w:bCs/>
        </w:rPr>
      </w:pPr>
      <w:r>
        <w:rPr>
          <w:rFonts w:ascii="Montserrat" w:hAnsi="Montserrat" w:cstheme="minorHAnsi"/>
          <w:b/>
          <w:bCs/>
        </w:rPr>
        <w:lastRenderedPageBreak/>
        <w:t>Paso 3</w:t>
      </w:r>
      <w:r w:rsidRPr="007759FE">
        <w:rPr>
          <w:rFonts w:ascii="Montserrat" w:hAnsi="Montserrat" w:cstheme="minorHAnsi"/>
          <w:b/>
          <w:bCs/>
        </w:rPr>
        <w:t>:</w:t>
      </w:r>
      <w:r>
        <w:rPr>
          <w:rFonts w:ascii="Montserrat" w:hAnsi="Montserrat" w:cstheme="minorHAnsi"/>
          <w:b/>
          <w:bCs/>
        </w:rPr>
        <w:t xml:space="preserve"> </w:t>
      </w:r>
    </w:p>
    <w:p w14:paraId="152F3A02" w14:textId="77777777" w:rsidR="005C07DD" w:rsidRDefault="00D62763" w:rsidP="00851B16">
      <w:pPr>
        <w:tabs>
          <w:tab w:val="left" w:pos="1464"/>
        </w:tabs>
        <w:spacing w:before="0" w:after="0"/>
        <w:rPr>
          <w:rFonts w:ascii="Montserrat" w:hAnsi="Montserrat" w:cstheme="minorHAnsi"/>
          <w:szCs w:val="20"/>
        </w:rPr>
      </w:pPr>
      <w:r w:rsidRPr="00D62763">
        <w:rPr>
          <w:rFonts w:ascii="Montserrat" w:hAnsi="Montserrat" w:cstheme="minorHAnsi"/>
          <w:szCs w:val="20"/>
        </w:rPr>
        <w:t xml:space="preserve">Muestra </w:t>
      </w:r>
      <w:r>
        <w:rPr>
          <w:rFonts w:ascii="Montserrat" w:hAnsi="Montserrat" w:cstheme="minorHAnsi"/>
          <w:szCs w:val="20"/>
        </w:rPr>
        <w:t>la pantalla para poder registrar la propuesta.</w:t>
      </w:r>
    </w:p>
    <w:p w14:paraId="23693E6B" w14:textId="77777777" w:rsidR="005C07DD" w:rsidRDefault="005C07DD" w:rsidP="00851B16">
      <w:pPr>
        <w:tabs>
          <w:tab w:val="left" w:pos="1464"/>
        </w:tabs>
        <w:spacing w:before="0" w:after="0"/>
        <w:rPr>
          <w:rFonts w:ascii="Montserrat" w:hAnsi="Montserrat" w:cstheme="minorHAnsi"/>
          <w:szCs w:val="20"/>
        </w:rPr>
      </w:pPr>
    </w:p>
    <w:p w14:paraId="794B92E9" w14:textId="4FD116EC" w:rsidR="00266975" w:rsidRDefault="00AB6E11" w:rsidP="005C07DD">
      <w:pPr>
        <w:tabs>
          <w:tab w:val="left" w:pos="1464"/>
        </w:tabs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5678FBCF" wp14:editId="51AA461B">
            <wp:extent cx="6091555" cy="2361426"/>
            <wp:effectExtent l="0" t="0" r="4445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287" cy="237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0F54" w14:textId="103FF7F7" w:rsidR="00B77D1F" w:rsidRPr="00D62763" w:rsidRDefault="00B77D1F" w:rsidP="00B77D1F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center"/>
        <w:rPr>
          <w:rFonts w:ascii="Montserrat" w:hAnsi="Montserrat"/>
          <w:b w:val="0"/>
          <w:sz w:val="20"/>
        </w:rPr>
      </w:pPr>
      <w:r w:rsidRPr="00CA5902">
        <w:rPr>
          <w:noProof/>
          <w:lang w:eastAsia="es-MX"/>
        </w:rPr>
        <w:lastRenderedPageBreak/>
        <w:drawing>
          <wp:inline distT="0" distB="0" distL="0" distR="0" wp14:anchorId="0118682C" wp14:editId="5E8EA4F6">
            <wp:extent cx="3524250" cy="3338427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453" cy="334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0808" w14:textId="77777777" w:rsidR="00266975" w:rsidRDefault="00266975" w:rsidP="00AB6E1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rPr>
          <w:rFonts w:ascii="Montserrat" w:hAnsi="Montserrat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405"/>
        <w:gridCol w:w="2268"/>
        <w:gridCol w:w="5399"/>
      </w:tblGrid>
      <w:tr w:rsidR="003431D2" w14:paraId="27C786DF" w14:textId="77777777" w:rsidTr="00FA65FE">
        <w:trPr>
          <w:trHeight w:val="397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75AEDB7E" w14:textId="77777777" w:rsidR="00266975" w:rsidRPr="00FA65FE" w:rsidRDefault="00266975" w:rsidP="00B83F23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502760A4" w14:textId="77777777" w:rsidR="00266975" w:rsidRPr="00FA65FE" w:rsidRDefault="00266975" w:rsidP="00B83F23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11B354C3" w14:textId="77777777" w:rsidR="00266975" w:rsidRPr="00FA65FE" w:rsidRDefault="00266975" w:rsidP="00B83F23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266975" w14:paraId="59910A8F" w14:textId="77777777" w:rsidTr="00B83F23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8DDE2C" w14:textId="175F1940" w:rsidR="00266975" w:rsidRPr="00FA65FE" w:rsidRDefault="00266975" w:rsidP="00B83F23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>Elementos de</w:t>
            </w:r>
            <w:r w:rsidR="00442001" w:rsidRPr="00FA65FE">
              <w:rPr>
                <w:rFonts w:ascii="Montserrat" w:hAnsi="Montserrat" w:cstheme="minorHAnsi"/>
                <w:b/>
                <w:bCs/>
                <w:szCs w:val="20"/>
              </w:rPr>
              <w:t>l encabezado de</w:t>
            </w: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 xml:space="preserve"> la pantalla </w:t>
            </w:r>
          </w:p>
        </w:tc>
      </w:tr>
      <w:tr w:rsidR="00266975" w14:paraId="3709BEB9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F0237" w14:textId="2EE84212" w:rsidR="00266975" w:rsidRPr="00266975" w:rsidRDefault="00266975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Buscar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14D1E4" w14:textId="497C8A76" w:rsidR="00266975" w:rsidRPr="00266975" w:rsidRDefault="00266975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C516D5" w14:textId="6D3DF5DD" w:rsidR="00266975" w:rsidRPr="00266975" w:rsidRDefault="00266975" w:rsidP="00266975">
            <w:pPr>
              <w:spacing w:before="0" w:after="0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Se podrá buscar el contribuyente por nombre o R.E.C/R.F.C.</w:t>
            </w:r>
          </w:p>
        </w:tc>
      </w:tr>
      <w:tr w:rsidR="00266975" w14:paraId="3225BD47" w14:textId="77777777" w:rsidTr="00230B71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694C7" w14:textId="1E3A59DB" w:rsidR="00266975" w:rsidRPr="00266975" w:rsidRDefault="00266975" w:rsidP="00FA65FE">
            <w:pPr>
              <w:spacing w:before="0" w:after="0"/>
              <w:jc w:val="left"/>
              <w:rPr>
                <w:rFonts w:ascii="Montserrat" w:hAnsi="Montserrat" w:cstheme="minorHAnsi"/>
                <w:szCs w:val="20"/>
                <w:highlight w:val="yellow"/>
              </w:rPr>
            </w:pPr>
            <w:commentRangeStart w:id="34"/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Resultados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65A68" w14:textId="76CE2F6A" w:rsidR="00266975" w:rsidRPr="00266975" w:rsidRDefault="00266975" w:rsidP="00230B71">
            <w:pPr>
              <w:spacing w:before="0" w:after="0"/>
              <w:jc w:val="left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Grid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0F5B57" w14:textId="77777777" w:rsidR="00266975" w:rsidRPr="00266975" w:rsidRDefault="00266975" w:rsidP="00B83F23">
            <w:pPr>
              <w:spacing w:before="0" w:after="0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 xml:space="preserve">Mostrará el contribuyente encontrado en el padrón de contribuyentes. </w:t>
            </w:r>
          </w:p>
          <w:p w14:paraId="4B26FF87" w14:textId="16F2B991" w:rsidR="00266975" w:rsidRPr="00266975" w:rsidRDefault="00266975" w:rsidP="00B83F23">
            <w:pPr>
              <w:spacing w:before="0" w:after="0"/>
              <w:rPr>
                <w:rFonts w:ascii="Montserrat" w:hAnsi="Montserrat" w:cstheme="minorHAnsi"/>
                <w:szCs w:val="20"/>
                <w:highlight w:val="yellow"/>
              </w:rPr>
            </w:pPr>
            <w:r w:rsidRPr="00266975">
              <w:rPr>
                <w:rFonts w:ascii="Montserrat" w:hAnsi="Montserrat" w:cstheme="minorHAnsi"/>
                <w:szCs w:val="20"/>
                <w:highlight w:val="yellow"/>
              </w:rPr>
              <w:t>Al presionar el botón “Registrar en el listado” se agregará el contribuyente en la tabla de la propuesta.</w:t>
            </w:r>
            <w:commentRangeEnd w:id="34"/>
            <w:r>
              <w:rPr>
                <w:rStyle w:val="Refdecomentario"/>
              </w:rPr>
              <w:commentReference w:id="34"/>
            </w:r>
          </w:p>
        </w:tc>
      </w:tr>
      <w:tr w:rsidR="00266975" w14:paraId="2E400333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85404" w14:textId="054B6025" w:rsidR="00266975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Nuevo registro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3BBC67" w14:textId="05E39476" w:rsidR="00266975" w:rsidRDefault="00266975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76F93" w14:textId="0C218FDC" w:rsidR="00266975" w:rsidRDefault="00266975" w:rsidP="001161C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Al presionar debe agregar una fila </w:t>
            </w:r>
            <w:r w:rsidR="001161C8">
              <w:rPr>
                <w:rFonts w:ascii="Montserrat" w:hAnsi="Montserrat" w:cstheme="minorHAnsi"/>
                <w:szCs w:val="20"/>
              </w:rPr>
              <w:t>al listado de contribuyentes propuestos a auditar</w:t>
            </w:r>
            <w:r>
              <w:rPr>
                <w:rFonts w:ascii="Montserrat" w:hAnsi="Montserrat" w:cstheme="minorHAnsi"/>
                <w:szCs w:val="20"/>
              </w:rPr>
              <w:t xml:space="preserve"> para que el usuario pueda regist</w:t>
            </w:r>
            <w:r w:rsidR="00493F0F">
              <w:rPr>
                <w:rFonts w:ascii="Montserrat" w:hAnsi="Montserrat" w:cstheme="minorHAnsi"/>
                <w:szCs w:val="20"/>
              </w:rPr>
              <w:t>rar cada dato del contribuyente.</w:t>
            </w:r>
          </w:p>
        </w:tc>
      </w:tr>
      <w:tr w:rsidR="00266975" w14:paraId="389ACEA5" w14:textId="77777777" w:rsidTr="00266975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EF1B0" w14:textId="058276EE" w:rsidR="00266975" w:rsidRPr="00FA65FE" w:rsidRDefault="00266975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FA65FE">
              <w:rPr>
                <w:rFonts w:ascii="Montserrat" w:hAnsi="Montserrat" w:cstheme="minorHAnsi"/>
                <w:b/>
                <w:bCs/>
                <w:szCs w:val="20"/>
              </w:rPr>
              <w:t xml:space="preserve">Elementos </w:t>
            </w:r>
            <w:r w:rsidR="001161C8" w:rsidRPr="00FA65FE">
              <w:rPr>
                <w:rFonts w:ascii="Montserrat" w:hAnsi="Montserrat" w:cstheme="minorHAnsi"/>
                <w:b/>
                <w:bCs/>
                <w:szCs w:val="20"/>
              </w:rPr>
              <w:t>del listado de contribuyentes propuestos a auditar</w:t>
            </w:r>
          </w:p>
        </w:tc>
      </w:tr>
      <w:tr w:rsidR="00266975" w14:paraId="42D67048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66463" w14:textId="43237CA5" w:rsidR="00266975" w:rsidRPr="00AB1F66" w:rsidRDefault="00493F0F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No.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5F8A3" w14:textId="79284C08" w:rsidR="00266975" w:rsidRPr="00AB1F66" w:rsidRDefault="00493F0F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  <w:r w:rsidR="00266975" w:rsidRPr="00AB1F66">
              <w:rPr>
                <w:rFonts w:ascii="Montserrat" w:hAnsi="Montserrat" w:cstheme="minorHAnsi"/>
                <w:szCs w:val="20"/>
              </w:rPr>
              <w:t xml:space="preserve"> 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02FDFC" w14:textId="48C1F486" w:rsidR="00266975" w:rsidRPr="00AB1F66" w:rsidRDefault="00493F0F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Es el número consecutivo de cada fila de la tabla.</w:t>
            </w:r>
          </w:p>
        </w:tc>
      </w:tr>
      <w:tr w:rsidR="00266975" w14:paraId="4BCCD1A1" w14:textId="77777777" w:rsidTr="00FA65FE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17C37" w14:textId="65EDB910" w:rsidR="00266975" w:rsidRPr="00AB1F66" w:rsidRDefault="004979D9" w:rsidP="00FA65FE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lastRenderedPageBreak/>
              <w:t>R.E.C./R.F.C.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B70254" w14:textId="625E4982" w:rsidR="00266975" w:rsidRPr="00AB1F66" w:rsidRDefault="00393586" w:rsidP="00FA65FE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F4946" w14:textId="15519F72" w:rsidR="00BC57CC" w:rsidRPr="00DD7186" w:rsidRDefault="00BC57CC" w:rsidP="00B83F23">
            <w:pPr>
              <w:spacing w:before="0" w:after="0"/>
              <w:rPr>
                <w:rFonts w:ascii="Montserrat" w:hAnsi="Montserrat" w:cstheme="minorHAnsi"/>
                <w:szCs w:val="20"/>
                <w:u w:val="single"/>
              </w:rPr>
            </w:pPr>
            <w:r w:rsidRPr="00DD7186">
              <w:rPr>
                <w:rFonts w:ascii="Montserrat" w:hAnsi="Montserrat" w:cstheme="minorHAnsi"/>
                <w:szCs w:val="20"/>
                <w:u w:val="single"/>
              </w:rPr>
              <w:t>Si el contribuyente se extrajo desde el padrón de contribuyentes estará en modo bloqueado para no editar.</w:t>
            </w:r>
          </w:p>
          <w:p w14:paraId="79E11AC4" w14:textId="002F6885" w:rsidR="00B83F23" w:rsidRPr="00AB1F66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2647431E" w14:textId="77777777" w:rsidTr="00FA65FE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2F438" w14:textId="3E56A951" w:rsidR="00393586" w:rsidRPr="00AB1F66" w:rsidRDefault="00393586" w:rsidP="00FA65FE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Nombre o</w:t>
            </w:r>
            <w:r w:rsidRPr="00B773F6">
              <w:rPr>
                <w:rFonts w:ascii="Montserrat" w:hAnsi="Montserrat" w:cstheme="minorHAnsi"/>
                <w:szCs w:val="20"/>
              </w:rPr>
              <w:t xml:space="preserve"> Razón Social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FBCF2" w14:textId="18AC3187" w:rsidR="00393586" w:rsidRPr="00AB1F66" w:rsidRDefault="00393586" w:rsidP="00FA65FE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 w:rsidRPr="00D20266"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5D46A" w14:textId="4A9060B8" w:rsidR="00393586" w:rsidRDefault="00D62EC0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Campo alfanumérico.</w:t>
            </w:r>
          </w:p>
          <w:p w14:paraId="6231C88A" w14:textId="048C7996" w:rsidR="00DD7186" w:rsidRPr="00DD71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  <w:u w:val="single"/>
              </w:rPr>
            </w:pPr>
            <w:r w:rsidRPr="00DD7186">
              <w:rPr>
                <w:rFonts w:ascii="Montserrat" w:hAnsi="Montserrat" w:cstheme="minorHAnsi"/>
                <w:szCs w:val="20"/>
                <w:u w:val="single"/>
              </w:rPr>
              <w:t>Si el contribuyente se extrajo desde el padrón de contribuyentes estará en modo bloqueado para no editar.</w:t>
            </w:r>
          </w:p>
          <w:p w14:paraId="33F05706" w14:textId="56B0DC80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16F5844B" w14:textId="77777777" w:rsidTr="00FA65FE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DDB35" w14:textId="772CC765" w:rsidR="00393586" w:rsidRPr="00B773F6" w:rsidRDefault="00393586" w:rsidP="00FA65FE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t>Actividad Preponderante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F3D05" w14:textId="20F4BE25" w:rsidR="00393586" w:rsidRPr="00AB1F66" w:rsidRDefault="00393586" w:rsidP="00FA65FE">
            <w:pPr>
              <w:spacing w:before="0" w:after="0"/>
              <w:jc w:val="center"/>
              <w:rPr>
                <w:rFonts w:ascii="Montserrat" w:hAnsi="Montserrat" w:cstheme="minorHAnsi"/>
                <w:szCs w:val="20"/>
              </w:rPr>
            </w:pPr>
            <w:r w:rsidRPr="00D20266"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1687B" w14:textId="3EE56EA7" w:rsidR="00B83F23" w:rsidRPr="00DD71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  <w:u w:val="single"/>
              </w:rPr>
            </w:pPr>
            <w:r w:rsidRPr="00DD7186">
              <w:rPr>
                <w:rFonts w:ascii="Montserrat" w:hAnsi="Montserrat" w:cstheme="minorHAnsi"/>
                <w:szCs w:val="20"/>
                <w:u w:val="single"/>
              </w:rPr>
              <w:t>Si el contribuyente se extrajo desde el padrón de contribuyentes estará en modo bloqueado para no editar.</w:t>
            </w:r>
          </w:p>
          <w:p w14:paraId="1984CE92" w14:textId="5A080186" w:rsidR="00393586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2E43A56A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F6C079" w14:textId="228DA5FD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t>Municipio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2AA6B" w14:textId="2AA18452" w:rsidR="00393586" w:rsidRPr="00AB1F66" w:rsidRDefault="008124EE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74FBD" w14:textId="3BD9E73D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“municipio” de la base de datos del sistema.</w:t>
            </w:r>
          </w:p>
          <w:p w14:paraId="02320D4E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En la tabla se debe registrar el catálogo de los 570 municipios del estado de Oaxaca, solicitar catálogo a la Dirección de Tecnologías.</w:t>
            </w:r>
          </w:p>
          <w:p w14:paraId="6515741F" w14:textId="4D2BC6CD" w:rsidR="00DD7186" w:rsidRPr="00DD71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  <w:u w:val="single"/>
              </w:rPr>
            </w:pPr>
            <w:r w:rsidRPr="00DD7186">
              <w:rPr>
                <w:rFonts w:ascii="Montserrat" w:hAnsi="Montserrat" w:cstheme="minorHAnsi"/>
                <w:szCs w:val="20"/>
                <w:u w:val="single"/>
              </w:rPr>
              <w:t>Si el contribuyente se extrajo desde el padrón de contribuyentes estará en modo bloqueado para no editar.</w:t>
            </w:r>
          </w:p>
          <w:p w14:paraId="469070C9" w14:textId="717CAAC9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29D19EF2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FF869" w14:textId="77F1A33E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</w:t>
            </w:r>
            <w:r w:rsidRPr="00B773F6">
              <w:rPr>
                <w:rFonts w:ascii="Montserrat" w:hAnsi="Montserrat" w:cstheme="minorHAnsi"/>
                <w:szCs w:val="20"/>
              </w:rPr>
              <w:t>rograma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9ABE2" w14:textId="33B4C907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85117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“programas” de la base de datos del sistema.</w:t>
            </w:r>
          </w:p>
          <w:p w14:paraId="4115EA0E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anexa catálogo en el anexo “</w:t>
            </w:r>
            <w:r w:rsidRPr="00393586">
              <w:rPr>
                <w:rFonts w:ascii="Montserrat" w:hAnsi="Montserrat" w:cstheme="minorHAnsi"/>
                <w:szCs w:val="20"/>
              </w:rPr>
              <w:t>Listas desplegables 15102024</w:t>
            </w:r>
            <w:r>
              <w:rPr>
                <w:rFonts w:ascii="Montserrat" w:hAnsi="Montserrat" w:cstheme="minorHAnsi"/>
                <w:szCs w:val="20"/>
              </w:rPr>
              <w:t>.xls”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7E33F1D6" w14:textId="05671AF0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2E3F963C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199C0" w14:textId="00C0F441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Ejercicio o</w:t>
            </w:r>
            <w:r w:rsidRPr="00B773F6">
              <w:rPr>
                <w:rFonts w:ascii="Montserrat" w:hAnsi="Montserrat" w:cstheme="minorHAnsi"/>
                <w:szCs w:val="20"/>
              </w:rPr>
              <w:t xml:space="preserve"> Periodo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46080" w14:textId="6B82C44B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D20266"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6CAD2" w14:textId="76F365E6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02355477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05C3" w14:textId="0E3F960F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t>Método</w:t>
            </w:r>
            <w:r>
              <w:rPr>
                <w:rFonts w:ascii="Montserrat" w:hAnsi="Montserrat" w:cstheme="minorHAnsi"/>
                <w:szCs w:val="20"/>
              </w:rPr>
              <w:t xml:space="preserve"> d</w:t>
            </w:r>
            <w:r w:rsidRPr="00B773F6">
              <w:rPr>
                <w:rFonts w:ascii="Montserrat" w:hAnsi="Montserrat" w:cstheme="minorHAnsi"/>
                <w:szCs w:val="20"/>
              </w:rPr>
              <w:t>e Revisión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8E254" w14:textId="6CDDC5A4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FD0ED" w14:textId="4CB182CE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“método de revisión” de la base de datos del sistema.</w:t>
            </w:r>
          </w:p>
          <w:p w14:paraId="72991B0B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anexa catálogo en el anexo “</w:t>
            </w:r>
            <w:r w:rsidRPr="00393586">
              <w:rPr>
                <w:rFonts w:ascii="Montserrat" w:hAnsi="Montserrat" w:cstheme="minorHAnsi"/>
                <w:szCs w:val="20"/>
              </w:rPr>
              <w:t>Listas desplegables 15102024</w:t>
            </w:r>
            <w:r>
              <w:rPr>
                <w:rFonts w:ascii="Montserrat" w:hAnsi="Montserrat" w:cstheme="minorHAnsi"/>
                <w:szCs w:val="20"/>
              </w:rPr>
              <w:t>.xls”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500F9E36" w14:textId="41951547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5939AF0B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9D5CB" w14:textId="76AF63D0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lastRenderedPageBreak/>
              <w:t>Impuesto (S)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BB2A7" w14:textId="39BCBF51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09D4" w14:textId="317786A0" w:rsidR="003935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Mostrará </w:t>
            </w:r>
            <w:r w:rsidR="00393586">
              <w:rPr>
                <w:rFonts w:ascii="Montserrat" w:hAnsi="Montserrat" w:cstheme="minorHAnsi"/>
                <w:szCs w:val="20"/>
              </w:rPr>
              <w:t>los registros del catálogo “impuestos” de la base de datos del sistema.</w:t>
            </w:r>
          </w:p>
          <w:p w14:paraId="517480C4" w14:textId="7D7CB478" w:rsidR="00DD71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Check para poder elegir de 1 a n impuestos.</w:t>
            </w:r>
          </w:p>
          <w:p w14:paraId="0F5E223B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anexa catálogo en el anexo “</w:t>
            </w:r>
            <w:r w:rsidRPr="00393586">
              <w:rPr>
                <w:rFonts w:ascii="Montserrat" w:hAnsi="Montserrat" w:cstheme="minorHAnsi"/>
                <w:szCs w:val="20"/>
              </w:rPr>
              <w:t>Listas desplegables 15102024</w:t>
            </w:r>
            <w:r>
              <w:rPr>
                <w:rFonts w:ascii="Montserrat" w:hAnsi="Montserrat" w:cstheme="minorHAnsi"/>
                <w:szCs w:val="20"/>
              </w:rPr>
              <w:t>.xls”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61216557" w14:textId="156A0ED3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6A46C8AA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82D1F" w14:textId="2953F851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</w:t>
            </w:r>
            <w:r w:rsidRPr="00B773F6">
              <w:rPr>
                <w:rFonts w:ascii="Montserrat" w:hAnsi="Montserrat" w:cstheme="minorHAnsi"/>
                <w:szCs w:val="20"/>
              </w:rPr>
              <w:t>resuntiva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7AE23" w14:textId="664DF766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D20266">
              <w:rPr>
                <w:rFonts w:ascii="Montserrat" w:hAnsi="Montserrat" w:cstheme="minorHAnsi"/>
                <w:szCs w:val="20"/>
              </w:rPr>
              <w:t>Input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76E80" w14:textId="6A477DFC" w:rsidR="00393586" w:rsidRDefault="00DD71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Campo </w:t>
            </w:r>
            <w:r w:rsidR="006829A6">
              <w:rPr>
                <w:rFonts w:ascii="Montserrat" w:hAnsi="Montserrat" w:cstheme="minorHAnsi"/>
                <w:szCs w:val="20"/>
              </w:rPr>
              <w:t>numérico</w:t>
            </w:r>
            <w:r>
              <w:rPr>
                <w:rFonts w:ascii="Montserrat" w:hAnsi="Montserrat" w:cstheme="minorHAnsi"/>
                <w:szCs w:val="20"/>
              </w:rPr>
              <w:t>.</w:t>
            </w:r>
          </w:p>
          <w:p w14:paraId="3D90778A" w14:textId="1DE6E0AB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5B2055EF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87136" w14:textId="333225E6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Situación d</w:t>
            </w:r>
            <w:r w:rsidRPr="00B773F6">
              <w:rPr>
                <w:rFonts w:ascii="Montserrat" w:hAnsi="Montserrat" w:cstheme="minorHAnsi"/>
                <w:szCs w:val="20"/>
              </w:rPr>
              <w:t>el Contribuyente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C1024" w14:textId="5988EFE1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F6D41" w14:textId="32BE79B1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“situación del contribuyente” de la base de datos del sistema.</w:t>
            </w:r>
          </w:p>
          <w:p w14:paraId="3D45D47E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anexa catálogo en el anexo “</w:t>
            </w:r>
            <w:r w:rsidRPr="00393586">
              <w:rPr>
                <w:rFonts w:ascii="Montserrat" w:hAnsi="Montserrat" w:cstheme="minorHAnsi"/>
                <w:szCs w:val="20"/>
              </w:rPr>
              <w:t>Listas desplegables 15102024</w:t>
            </w:r>
            <w:r>
              <w:rPr>
                <w:rFonts w:ascii="Montserrat" w:hAnsi="Montserrat" w:cstheme="minorHAnsi"/>
                <w:szCs w:val="20"/>
              </w:rPr>
              <w:t>.xls”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19E401A8" w14:textId="7E0D1B00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2610BAE0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4445C" w14:textId="3AF5AD7B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Situación d</w:t>
            </w:r>
            <w:r w:rsidRPr="00B773F6">
              <w:rPr>
                <w:rFonts w:ascii="Montserrat" w:hAnsi="Montserrat" w:cstheme="minorHAnsi"/>
                <w:szCs w:val="20"/>
              </w:rPr>
              <w:t>el Domicilio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F4A12" w14:textId="1E2509ED" w:rsidR="00393586" w:rsidRPr="00AB1F66" w:rsidRDefault="00393586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F5464" w14:textId="27CD9A45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“situación del domicilio” de la base de datos del sistema.</w:t>
            </w:r>
          </w:p>
          <w:p w14:paraId="57D1CE9A" w14:textId="77777777" w:rsidR="00393586" w:rsidRDefault="00393586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anexa catálogo en el anexo “</w:t>
            </w:r>
            <w:r w:rsidRPr="00393586">
              <w:rPr>
                <w:rFonts w:ascii="Montserrat" w:hAnsi="Montserrat" w:cstheme="minorHAnsi"/>
                <w:szCs w:val="20"/>
              </w:rPr>
              <w:t>Listas desplegables 15102024</w:t>
            </w:r>
            <w:r>
              <w:rPr>
                <w:rFonts w:ascii="Montserrat" w:hAnsi="Montserrat" w:cstheme="minorHAnsi"/>
                <w:szCs w:val="20"/>
              </w:rPr>
              <w:t>.xls”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46898DC6" w14:textId="59253172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31E709F5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C3DAC" w14:textId="26EFD0AD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B773F6">
              <w:rPr>
                <w:rFonts w:ascii="Montserrat" w:hAnsi="Montserrat" w:cstheme="minorHAnsi"/>
                <w:szCs w:val="20"/>
              </w:rPr>
              <w:t>Propuesta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E6F95A" w14:textId="7F40BBA2" w:rsidR="00393586" w:rsidRPr="00AB1F66" w:rsidRDefault="009131AE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6CFE3" w14:textId="77777777" w:rsidR="00393586" w:rsidRDefault="009131AE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2 valores: Aprobada y Rechazada</w:t>
            </w:r>
            <w:r w:rsidR="00B83F23">
              <w:rPr>
                <w:rFonts w:ascii="Montserrat" w:hAnsi="Montserrat" w:cstheme="minorHAnsi"/>
                <w:szCs w:val="20"/>
              </w:rPr>
              <w:t>.</w:t>
            </w:r>
          </w:p>
          <w:p w14:paraId="31F8D3ED" w14:textId="0B89B845" w:rsidR="00B83F23" w:rsidRPr="00AB1F66" w:rsidRDefault="00B83F23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393586" w14:paraId="5B3B0BB9" w14:textId="77777777" w:rsidTr="00851B16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26111D" w14:textId="6BC1F966" w:rsidR="00393586" w:rsidRPr="00B773F6" w:rsidRDefault="00393586" w:rsidP="0039358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</w:t>
            </w:r>
            <w:r w:rsidRPr="00B773F6">
              <w:rPr>
                <w:rFonts w:ascii="Montserrat" w:hAnsi="Montserrat" w:cstheme="minorHAnsi"/>
                <w:szCs w:val="20"/>
              </w:rPr>
              <w:t>otivo</w:t>
            </w:r>
            <w:r w:rsidR="009131AE">
              <w:rPr>
                <w:rFonts w:ascii="Montserrat" w:hAnsi="Montserrat" w:cstheme="minorHAnsi"/>
                <w:szCs w:val="20"/>
              </w:rPr>
              <w:t xml:space="preserve"> de rechazo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B6A03" w14:textId="5E14050B" w:rsidR="00393586" w:rsidRPr="00AB1F66" w:rsidRDefault="009131AE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proofErr w:type="spellStart"/>
            <w:r>
              <w:rPr>
                <w:rFonts w:ascii="Montserrat" w:hAnsi="Montserrat" w:cstheme="minorHAnsi"/>
                <w:szCs w:val="20"/>
              </w:rPr>
              <w:t>textarea</w:t>
            </w:r>
            <w:proofErr w:type="spellEnd"/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08CA8E" w14:textId="2BBA250F" w:rsidR="00D62EC0" w:rsidRDefault="00D62EC0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Campo alfanumérico.</w:t>
            </w:r>
          </w:p>
          <w:p w14:paraId="4A431A30" w14:textId="7000A080" w:rsidR="009131AE" w:rsidRDefault="009131AE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Cuándo en la columna propuesta se elige la opción “Aprobada”, el textarea no es editable y se </w:t>
            </w:r>
            <w:r w:rsidR="00387CCC">
              <w:rPr>
                <w:rFonts w:ascii="Montserrat" w:hAnsi="Montserrat" w:cstheme="minorHAnsi"/>
                <w:szCs w:val="20"/>
              </w:rPr>
              <w:t>visualiza</w:t>
            </w:r>
            <w:r>
              <w:rPr>
                <w:rFonts w:ascii="Montserrat" w:hAnsi="Montserrat" w:cstheme="minorHAnsi"/>
                <w:szCs w:val="20"/>
              </w:rPr>
              <w:t xml:space="preserve"> n/a, en base de datos no se registra nada</w:t>
            </w:r>
            <w:r w:rsidR="00387CCC">
              <w:rPr>
                <w:rFonts w:ascii="Montserrat" w:hAnsi="Montserrat" w:cstheme="minorHAnsi"/>
                <w:szCs w:val="20"/>
              </w:rPr>
              <w:t xml:space="preserve"> al momento de guardar la propuesta</w:t>
            </w:r>
            <w:r>
              <w:rPr>
                <w:rFonts w:ascii="Montserrat" w:hAnsi="Montserrat" w:cstheme="minorHAnsi"/>
                <w:szCs w:val="20"/>
              </w:rPr>
              <w:t>.</w:t>
            </w:r>
          </w:p>
          <w:p w14:paraId="3D6EDCFF" w14:textId="77777777" w:rsidR="00393586" w:rsidRDefault="009131AE" w:rsidP="0039358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Cuándo en la columna propuesta se elige la opción “Rechazada”, el textarea </w:t>
            </w:r>
            <w:r w:rsidR="00387CCC">
              <w:rPr>
                <w:rFonts w:ascii="Montserrat" w:hAnsi="Montserrat" w:cstheme="minorHAnsi"/>
                <w:szCs w:val="20"/>
              </w:rPr>
              <w:t>es editable para que el usuario registre el motivo</w:t>
            </w:r>
            <w:r>
              <w:rPr>
                <w:rFonts w:ascii="Montserrat" w:hAnsi="Montserrat" w:cstheme="minorHAnsi"/>
                <w:szCs w:val="20"/>
              </w:rPr>
              <w:t xml:space="preserve">, en base de datos </w:t>
            </w:r>
            <w:r w:rsidR="00387CCC">
              <w:rPr>
                <w:rFonts w:ascii="Montserrat" w:hAnsi="Montserrat" w:cstheme="minorHAnsi"/>
                <w:szCs w:val="20"/>
              </w:rPr>
              <w:t>se guarda lo que el usuario registro; el campo es obligatorio registrar para previsualizar o generar el anexo.</w:t>
            </w:r>
          </w:p>
          <w:p w14:paraId="5E0122A0" w14:textId="77777777" w:rsidR="00B83F23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 en caso de que la propuesta es rechazada.</w:t>
            </w:r>
          </w:p>
          <w:p w14:paraId="4BCEE52F" w14:textId="6DD04092" w:rsidR="00730BB9" w:rsidRPr="00AB1F66" w:rsidRDefault="00730BB9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Máximo 500 caracteres.</w:t>
            </w:r>
          </w:p>
        </w:tc>
      </w:tr>
      <w:tr w:rsidR="003431D2" w14:paraId="749EE0A4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08534" w14:textId="3BAC8FFF" w:rsidR="003431D2" w:rsidRPr="00B773F6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>Área ejecutora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30C6E" w14:textId="661CED5F" w:rsidR="003431D2" w:rsidRPr="00AB1F66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Lista desplegable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632AE" w14:textId="77777777" w:rsidR="003431D2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Mostrará una lista desplegable de los registros del catálogo “área ejecutora” de la base de datos del sistema.</w:t>
            </w:r>
          </w:p>
          <w:p w14:paraId="082C2B59" w14:textId="77777777" w:rsidR="00B83F23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Pendiente nos proporcionen el catálogo. </w:t>
            </w:r>
          </w:p>
          <w:p w14:paraId="1FF0D16C" w14:textId="2187B2C7" w:rsidR="00B83F23" w:rsidRPr="00AB1F66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*Es un campo obligatorio.</w:t>
            </w:r>
          </w:p>
        </w:tc>
      </w:tr>
      <w:tr w:rsidR="00B83F23" w14:paraId="45348414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9A27A" w14:textId="0ABBDB6B" w:rsidR="00B83F23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Observaciones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B0872" w14:textId="63DD5DC7" w:rsidR="00B83F23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textarea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22BAA" w14:textId="512F6B77" w:rsidR="00D62EC0" w:rsidRDefault="00D62EC0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Campo alfanumérico.</w:t>
            </w:r>
          </w:p>
          <w:p w14:paraId="36525D62" w14:textId="77777777" w:rsidR="00B83F23" w:rsidRDefault="00B83F23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Permitirá al usuario registrar alguna observación que considere.</w:t>
            </w:r>
          </w:p>
          <w:p w14:paraId="7DA5F858" w14:textId="77777777" w:rsidR="00B83F23" w:rsidRDefault="00D62EC0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*</w:t>
            </w:r>
            <w:r w:rsidR="00B83F23">
              <w:rPr>
                <w:rFonts w:ascii="Montserrat" w:hAnsi="Montserrat" w:cstheme="minorHAnsi"/>
                <w:szCs w:val="20"/>
              </w:rPr>
              <w:t>No es un campo obligatorio.</w:t>
            </w:r>
          </w:p>
          <w:p w14:paraId="31AFED6F" w14:textId="63354339" w:rsidR="00F46A2D" w:rsidRDefault="00F46A2D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Máximo 500 caracteres.</w:t>
            </w:r>
          </w:p>
        </w:tc>
      </w:tr>
      <w:tr w:rsidR="00B83F23" w14:paraId="12124CC5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60C82" w14:textId="6F02FBCB" w:rsidR="00B83F23" w:rsidRDefault="00B83F23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Acciones</w:t>
            </w:r>
            <w:r w:rsidR="00442001">
              <w:rPr>
                <w:rFonts w:ascii="Montserrat" w:hAnsi="Montserrat" w:cstheme="minorHAnsi"/>
                <w:szCs w:val="20"/>
              </w:rPr>
              <w:t>/eliminar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D6FB" w14:textId="0C657AB4" w:rsidR="00B83F23" w:rsidRDefault="00442001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6297C" w14:textId="1512AC5E" w:rsidR="00B83F23" w:rsidRDefault="00442001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eliminará el registro del listado de la propuesta, debe mandar mensaje “¿Está seguro de eliminar de la propuesta al contribuyente R.E.C./RFC y nombre o razón social</w:t>
            </w:r>
            <w:r w:rsidR="005F72E7">
              <w:rPr>
                <w:rFonts w:ascii="Montserrat" w:hAnsi="Montserrat" w:cstheme="minorHAnsi"/>
                <w:szCs w:val="20"/>
              </w:rPr>
              <w:t>?</w:t>
            </w:r>
            <w:r>
              <w:rPr>
                <w:rFonts w:ascii="Montserrat" w:hAnsi="Montserrat" w:cstheme="minorHAnsi"/>
                <w:szCs w:val="20"/>
              </w:rPr>
              <w:t>”.</w:t>
            </w:r>
          </w:p>
        </w:tc>
      </w:tr>
      <w:tr w:rsidR="00442001" w14:paraId="6EE6A679" w14:textId="77777777" w:rsidTr="00442001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8FA49" w14:textId="376FDEC0" w:rsidR="00442001" w:rsidRPr="00851B16" w:rsidRDefault="00442001" w:rsidP="00B83F23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Elementos de la parte inferior de la pantalla</w:t>
            </w:r>
          </w:p>
        </w:tc>
      </w:tr>
      <w:tr w:rsidR="00442001" w14:paraId="2959204C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98CBA" w14:textId="0777C0F9" w:rsidR="00442001" w:rsidRDefault="00F46A2D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Previsualizar Anexo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6A41" w14:textId="1091CAD8" w:rsidR="00442001" w:rsidRDefault="00442001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0F94F" w14:textId="233594BA" w:rsidR="00442001" w:rsidRDefault="005C07DD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Al presionar mostrará la pan</w:t>
            </w:r>
            <w:r w:rsidR="00E4654E">
              <w:rPr>
                <w:rFonts w:ascii="Montserrat" w:hAnsi="Montserrat" w:cstheme="minorHAnsi"/>
                <w:szCs w:val="20"/>
              </w:rPr>
              <w:t>talla para visualizar el anexo de autorización</w:t>
            </w:r>
            <w:r>
              <w:rPr>
                <w:rFonts w:ascii="Montserrat" w:hAnsi="Montserrat" w:cstheme="minorHAnsi"/>
                <w:szCs w:val="20"/>
              </w:rPr>
              <w:t>, si el usuario regresa aún podrá modificar datos de la propuesta.</w:t>
            </w:r>
          </w:p>
        </w:tc>
      </w:tr>
      <w:tr w:rsidR="00442001" w14:paraId="48900DD6" w14:textId="77777777" w:rsidTr="003431D2">
        <w:trPr>
          <w:trHeight w:val="351"/>
        </w:trPr>
        <w:tc>
          <w:tcPr>
            <w:tcW w:w="11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3B42C" w14:textId="42938D41" w:rsidR="00442001" w:rsidRDefault="00F46A2D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Generar Anexo</w:t>
            </w:r>
          </w:p>
        </w:tc>
        <w:tc>
          <w:tcPr>
            <w:tcW w:w="11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3CF75" w14:textId="441F7824" w:rsidR="00442001" w:rsidRDefault="00442001" w:rsidP="00B83F2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Botón</w:t>
            </w:r>
          </w:p>
        </w:tc>
        <w:tc>
          <w:tcPr>
            <w:tcW w:w="26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A7C51" w14:textId="462F55AF" w:rsidR="00442001" w:rsidRDefault="005C07DD" w:rsidP="00B83F2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Al presionar </w:t>
            </w:r>
            <w:r w:rsidR="00E4654E">
              <w:rPr>
                <w:rFonts w:ascii="Montserrat" w:hAnsi="Montserrat" w:cstheme="minorHAnsi"/>
                <w:szCs w:val="20"/>
              </w:rPr>
              <w:t>se actualiza la información en la base y pone estatus “autorizada” al anexo.</w:t>
            </w:r>
          </w:p>
        </w:tc>
      </w:tr>
    </w:tbl>
    <w:p w14:paraId="019F3EC6" w14:textId="6A3A6E9B" w:rsidR="00542A51" w:rsidRDefault="005F72E7" w:rsidP="00542A5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rPr>
          <w:rFonts w:ascii="Montserrat" w:hAnsi="Montserrat"/>
          <w:b w:val="0"/>
          <w:sz w:val="20"/>
        </w:rPr>
      </w:pPr>
      <w:r>
        <w:rPr>
          <w:rFonts w:ascii="Montserrat" w:hAnsi="Montserrat"/>
          <w:b w:val="0"/>
          <w:sz w:val="20"/>
        </w:rPr>
        <w:lastRenderedPageBreak/>
        <w:t>A</w:t>
      </w:r>
      <w:r w:rsidR="00542A51" w:rsidRPr="00542A51">
        <w:rPr>
          <w:rFonts w:ascii="Montserrat" w:hAnsi="Montserrat"/>
          <w:b w:val="0"/>
          <w:sz w:val="20"/>
        </w:rPr>
        <w:t xml:space="preserve"> continuaci</w:t>
      </w:r>
      <w:r w:rsidR="00542A51">
        <w:rPr>
          <w:rFonts w:ascii="Montserrat" w:hAnsi="Montserrat"/>
          <w:b w:val="0"/>
          <w:sz w:val="20"/>
        </w:rPr>
        <w:t>ón se muestra la pantalla del Anexo de autorización</w:t>
      </w:r>
      <w:r w:rsidR="00525D05">
        <w:rPr>
          <w:rFonts w:ascii="Montserrat" w:hAnsi="Montserrat"/>
          <w:b w:val="0"/>
          <w:sz w:val="20"/>
        </w:rPr>
        <w:t>, ver ejemplo del anexo en el archivo “Anexo 2 15102024.xls”.</w:t>
      </w:r>
    </w:p>
    <w:p w14:paraId="235F03BF" w14:textId="77777777" w:rsidR="00C10B23" w:rsidRDefault="00542A51" w:rsidP="00542A5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center"/>
        <w:rPr>
          <w:rFonts w:ascii="Montserrat" w:hAnsi="Montserrat"/>
          <w:b w:val="0"/>
          <w:sz w:val="20"/>
        </w:rPr>
      </w:pPr>
      <w:r w:rsidRPr="00734C6A">
        <w:rPr>
          <w:noProof/>
          <w:lang w:eastAsia="es-MX"/>
        </w:rPr>
        <w:drawing>
          <wp:inline distT="0" distB="0" distL="0" distR="0" wp14:anchorId="6041BF68" wp14:editId="4013346E">
            <wp:extent cx="5466804" cy="2880000"/>
            <wp:effectExtent l="0" t="0" r="63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680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E455" w14:textId="77777777" w:rsidR="00C10B23" w:rsidRDefault="00C10B23" w:rsidP="00542A51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after="0"/>
        <w:jc w:val="center"/>
        <w:rPr>
          <w:rFonts w:ascii="Montserrat" w:hAnsi="Montserrat"/>
          <w:b w:val="0"/>
          <w:sz w:val="20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141"/>
        <w:gridCol w:w="1956"/>
        <w:gridCol w:w="5975"/>
      </w:tblGrid>
      <w:tr w:rsidR="00C10B23" w14:paraId="5697876C" w14:textId="77777777" w:rsidTr="00851B16">
        <w:trPr>
          <w:trHeight w:val="397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AF55B49" w14:textId="77777777" w:rsidR="00C10B23" w:rsidRPr="00851B16" w:rsidRDefault="00C10B23" w:rsidP="00A6483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Elemento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21BBC129" w14:textId="77777777" w:rsidR="00C10B23" w:rsidRPr="00851B16" w:rsidRDefault="00C10B23" w:rsidP="00A6483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Tipo de elemento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14:paraId="3AEDF9DE" w14:textId="77777777" w:rsidR="00C10B23" w:rsidRPr="00851B16" w:rsidRDefault="00C10B23" w:rsidP="00A64832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</w:tr>
      <w:tr w:rsidR="00C10B23" w14:paraId="5BB50A9F" w14:textId="77777777" w:rsidTr="00A64832">
        <w:trPr>
          <w:trHeight w:val="351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328E8" w14:textId="03955658" w:rsidR="00C10B23" w:rsidRPr="00851B16" w:rsidRDefault="00D301FE" w:rsidP="00D602F8">
            <w:pPr>
              <w:spacing w:before="0" w:after="0"/>
              <w:jc w:val="left"/>
              <w:rPr>
                <w:rFonts w:ascii="Montserrat" w:hAnsi="Montserrat" w:cstheme="minorHAnsi"/>
                <w:b/>
                <w:bCs/>
                <w:szCs w:val="20"/>
              </w:rPr>
            </w:pP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 xml:space="preserve">Elementos del </w:t>
            </w:r>
            <w:r w:rsidR="00D602F8" w:rsidRPr="00851B16">
              <w:rPr>
                <w:rFonts w:ascii="Montserrat" w:hAnsi="Montserrat" w:cstheme="minorHAnsi"/>
                <w:b/>
                <w:bCs/>
                <w:szCs w:val="20"/>
              </w:rPr>
              <w:t>encabezado del a</w:t>
            </w:r>
            <w:r w:rsidRPr="00851B16">
              <w:rPr>
                <w:rFonts w:ascii="Montserrat" w:hAnsi="Montserrat" w:cstheme="minorHAnsi"/>
                <w:b/>
                <w:bCs/>
                <w:szCs w:val="20"/>
              </w:rPr>
              <w:t>nexo de autorización</w:t>
            </w:r>
            <w:r w:rsidR="00C10B23" w:rsidRPr="00851B16">
              <w:rPr>
                <w:rFonts w:ascii="Montserrat" w:hAnsi="Montserrat" w:cstheme="minorHAnsi"/>
                <w:b/>
                <w:bCs/>
                <w:szCs w:val="20"/>
              </w:rPr>
              <w:t xml:space="preserve"> </w:t>
            </w:r>
          </w:p>
        </w:tc>
      </w:tr>
      <w:tr w:rsidR="00C10B23" w14:paraId="1C5A2696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55465" w14:textId="0FE419B0" w:rsidR="00C10B23" w:rsidRPr="00AB1F66" w:rsidRDefault="00D602F8" w:rsidP="00A64832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Nombre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9058" w14:textId="5FA62796" w:rsidR="00C10B23" w:rsidRPr="00AB1F66" w:rsidRDefault="00D11083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537CA" w14:textId="6E780E48" w:rsidR="00C10B23" w:rsidRPr="00AB1F66" w:rsidRDefault="00D11083" w:rsidP="00A64832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colocará “</w:t>
            </w:r>
            <w:r w:rsidRPr="00D11083">
              <w:rPr>
                <w:rFonts w:ascii="Montserrat" w:hAnsi="Montserrat" w:cstheme="minorHAnsi"/>
                <w:szCs w:val="20"/>
              </w:rPr>
              <w:t>Dirección de Auditoría e Inspección Fiscal de la Subsecretaría de Ingresos dependiente de la Secretaría de Finanzas del Poder Ejecutivo del Estado.</w:t>
            </w:r>
            <w:r>
              <w:rPr>
                <w:rFonts w:ascii="Montserrat" w:hAnsi="Montserrat" w:cstheme="minorHAnsi"/>
                <w:szCs w:val="20"/>
              </w:rPr>
              <w:t>”</w:t>
            </w:r>
          </w:p>
        </w:tc>
      </w:tr>
      <w:tr w:rsidR="00D11083" w14:paraId="07BB761F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7190A" w14:textId="2BB66D21" w:rsidR="00D11083" w:rsidRPr="00AB1F66" w:rsidRDefault="00D11083" w:rsidP="00D1108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Elaborado por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87896" w14:textId="55E93A3E" w:rsidR="00D11083" w:rsidRPr="00AB1F66" w:rsidRDefault="00D11083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832EA3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6F82C" w14:textId="0C24E2FC" w:rsidR="00D11083" w:rsidRPr="00AB1F66" w:rsidRDefault="00D11083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pone el nombre completo del usuario “Jefe de departamento”</w:t>
            </w:r>
            <w:r w:rsidR="0005035E">
              <w:rPr>
                <w:rFonts w:ascii="Montserrat" w:hAnsi="Montserrat" w:cstheme="minorHAnsi"/>
                <w:szCs w:val="20"/>
              </w:rPr>
              <w:t>.</w:t>
            </w:r>
          </w:p>
        </w:tc>
      </w:tr>
      <w:tr w:rsidR="00D11083" w14:paraId="018676EB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F3756" w14:textId="7BB40F37" w:rsidR="00D11083" w:rsidRPr="00AB1F66" w:rsidRDefault="00D11083" w:rsidP="00D1108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Fecha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AC14D" w14:textId="279C065F" w:rsidR="00D11083" w:rsidRPr="00AB1F66" w:rsidRDefault="00D11083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832EA3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65F65" w14:textId="6EB291B0" w:rsidR="00D11083" w:rsidRPr="00AB1F66" w:rsidRDefault="00D11083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pone la fecha que tiene la convocatoria.</w:t>
            </w:r>
          </w:p>
        </w:tc>
      </w:tr>
      <w:tr w:rsidR="00D11083" w14:paraId="5C4055EC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CC4F4" w14:textId="1C0D43FE" w:rsidR="00D11083" w:rsidRPr="00AB1F66" w:rsidRDefault="00D11083" w:rsidP="00D11083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Hora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C853C" w14:textId="383EBAC1" w:rsidR="00D11083" w:rsidRPr="00AB1F66" w:rsidRDefault="00D11083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 w:rsidRPr="00832EA3"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AA171" w14:textId="1953E558" w:rsidR="00D11083" w:rsidRPr="00AB1F66" w:rsidRDefault="00D11083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pone la hora que tiene la convocatoria.</w:t>
            </w:r>
          </w:p>
        </w:tc>
      </w:tr>
      <w:tr w:rsidR="00312794" w14:paraId="340A8767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79FBB" w14:textId="00816C68" w:rsidR="00312794" w:rsidRDefault="00312794" w:rsidP="00A64832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No. de Reunión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737D" w14:textId="68DF9485" w:rsidR="00312794" w:rsidRDefault="00C94B9C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68935" w14:textId="1ED49265" w:rsidR="00312794" w:rsidRDefault="00C94B9C" w:rsidP="00A64832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Se muestra </w:t>
            </w:r>
            <w:r w:rsidR="00CE3CEB">
              <w:rPr>
                <w:rFonts w:ascii="Montserrat" w:hAnsi="Montserrat" w:cstheme="minorHAnsi"/>
                <w:szCs w:val="20"/>
              </w:rPr>
              <w:t>el número de la reunión guardada en la convocatoria.</w:t>
            </w:r>
          </w:p>
        </w:tc>
      </w:tr>
      <w:tr w:rsidR="00312794" w14:paraId="7C2B4DF1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8B0B5" w14:textId="245A1388" w:rsidR="00312794" w:rsidRDefault="00312794" w:rsidP="00A64832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Ordinaria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FBD3C" w14:textId="5C01022F" w:rsidR="00312794" w:rsidRDefault="00CE3CEB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B8A74" w14:textId="5FF917FF" w:rsidR="00312794" w:rsidRDefault="00CE3CEB" w:rsidP="00A64832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marca con una X si la sesión es Ordinaria, el dato se toma del registro de la convocatoria.</w:t>
            </w:r>
          </w:p>
        </w:tc>
      </w:tr>
      <w:tr w:rsidR="00312794" w14:paraId="7E6A123C" w14:textId="77777777" w:rsidTr="00851B16">
        <w:trPr>
          <w:trHeight w:val="351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984B3" w14:textId="721A707E" w:rsidR="00312794" w:rsidRDefault="00CE3CEB" w:rsidP="00A64832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Extraordinaria</w:t>
            </w:r>
          </w:p>
        </w:tc>
        <w:tc>
          <w:tcPr>
            <w:tcW w:w="9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4CA73" w14:textId="2FF427F7" w:rsidR="00312794" w:rsidRDefault="00D11083" w:rsidP="00851B16">
            <w:pPr>
              <w:spacing w:before="0" w:after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Texto</w:t>
            </w:r>
          </w:p>
        </w:tc>
        <w:tc>
          <w:tcPr>
            <w:tcW w:w="29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78EB2" w14:textId="51958065" w:rsidR="00312794" w:rsidRDefault="00D11083" w:rsidP="00D11083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Se marca con una X si la sesión es Extraordinaria, el dato se toma del registro de la convocatoria.</w:t>
            </w:r>
          </w:p>
        </w:tc>
      </w:tr>
    </w:tbl>
    <w:p w14:paraId="6638C7C1" w14:textId="21109A73" w:rsidR="003D7129" w:rsidRPr="005D627E" w:rsidRDefault="00696320" w:rsidP="003D7129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lastRenderedPageBreak/>
        <w:t xml:space="preserve">Participantes del </w:t>
      </w:r>
      <w:r w:rsidR="000877BB">
        <w:rPr>
          <w:rFonts w:ascii="Montserrat" w:hAnsi="Montserrat" w:cstheme="minorHAnsi"/>
          <w:sz w:val="20"/>
        </w:rPr>
        <w:t>Comité</w:t>
      </w:r>
    </w:p>
    <w:p w14:paraId="2B542AE1" w14:textId="77777777" w:rsidR="003D7129" w:rsidRPr="004469FD" w:rsidRDefault="003D7129" w:rsidP="003D712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56FDC591" w14:textId="7777777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Breve Descripción</w:t>
      </w:r>
    </w:p>
    <w:p w14:paraId="60911E9F" w14:textId="77777777" w:rsidR="003D7129" w:rsidRDefault="003D7129" w:rsidP="003D7129">
      <w:pPr>
        <w:pStyle w:val="ndice2"/>
      </w:pPr>
    </w:p>
    <w:p w14:paraId="62827200" w14:textId="01946A08" w:rsidR="003D7129" w:rsidRDefault="003D7129" w:rsidP="00CE13B8">
      <w:pPr>
        <w:pStyle w:val="ndice2"/>
      </w:pPr>
      <w:r>
        <w:t xml:space="preserve">Creación de una funcionalidad </w:t>
      </w:r>
      <w:r w:rsidR="00146B6C">
        <w:t xml:space="preserve">para </w:t>
      </w:r>
      <w:r w:rsidR="00696320">
        <w:t>registra y actualizar los integrantes del Comité.</w:t>
      </w:r>
    </w:p>
    <w:p w14:paraId="415C5D8A" w14:textId="77777777" w:rsidR="003D7129" w:rsidRPr="00342D3E" w:rsidRDefault="003D7129" w:rsidP="003D7129"/>
    <w:p w14:paraId="0F7D546C" w14:textId="7777777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Diagrama proceso ToBe</w:t>
      </w:r>
    </w:p>
    <w:p w14:paraId="561C6C2E" w14:textId="77777777" w:rsidR="003D7129" w:rsidRPr="00342D3E" w:rsidRDefault="003D7129" w:rsidP="003D7129"/>
    <w:p w14:paraId="1B6EFC5A" w14:textId="2CD92D92" w:rsidR="003D7129" w:rsidRDefault="006A5630" w:rsidP="00CE13B8">
      <w:pPr>
        <w:spacing w:before="0" w:after="0"/>
        <w:jc w:val="center"/>
      </w:pPr>
      <w:r>
        <w:rPr>
          <w:noProof/>
          <w:lang w:val="es-MX" w:eastAsia="es-MX"/>
        </w:rPr>
        <w:drawing>
          <wp:inline distT="0" distB="0" distL="0" distR="0" wp14:anchorId="22B61142" wp14:editId="195D99B5">
            <wp:extent cx="5296190" cy="46800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O-BE Importar padrón Auditoría V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9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1CB" w14:textId="77777777" w:rsidR="003D7129" w:rsidRDefault="003D7129" w:rsidP="003D7129">
      <w:pPr>
        <w:spacing w:before="0" w:after="0"/>
      </w:pPr>
    </w:p>
    <w:p w14:paraId="55BE4BF5" w14:textId="77777777" w:rsidR="003D7129" w:rsidRDefault="003D7129" w:rsidP="003D7129">
      <w:pPr>
        <w:spacing w:before="0" w:after="0"/>
      </w:pPr>
    </w:p>
    <w:p w14:paraId="0074CD3A" w14:textId="77777777" w:rsidR="003D7129" w:rsidRDefault="003D7129" w:rsidP="003D7129">
      <w:pPr>
        <w:spacing w:before="0" w:after="0"/>
      </w:pPr>
    </w:p>
    <w:p w14:paraId="21BEA619" w14:textId="77777777" w:rsidR="003D7129" w:rsidRDefault="003D7129" w:rsidP="003D7129">
      <w:pPr>
        <w:spacing w:before="0" w:after="0"/>
      </w:pPr>
    </w:p>
    <w:p w14:paraId="29F6D0E5" w14:textId="77777777" w:rsidR="003D7129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lastRenderedPageBreak/>
        <w:t>Diagrama de la Funcionalidad del Módulo</w:t>
      </w:r>
    </w:p>
    <w:p w14:paraId="7CB8A36D" w14:textId="77777777" w:rsidR="003D7129" w:rsidRDefault="003D7129" w:rsidP="003D7129">
      <w:pPr>
        <w:pStyle w:val="ndice2"/>
      </w:pPr>
    </w:p>
    <w:p w14:paraId="52627C51" w14:textId="1A484A35" w:rsidR="003D7129" w:rsidRDefault="00696320" w:rsidP="0069632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32" w:hanging="432"/>
        <w:jc w:val="center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noProof/>
          <w:sz w:val="20"/>
          <w:lang w:val="es-MX" w:eastAsia="es-MX"/>
        </w:rPr>
        <w:drawing>
          <wp:inline distT="0" distB="0" distL="0" distR="0" wp14:anchorId="6253889A" wp14:editId="25A5CA53">
            <wp:extent cx="5153025" cy="58197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egr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9297" w14:textId="77777777" w:rsidR="00696320" w:rsidRDefault="00696320" w:rsidP="0069632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32" w:hanging="432"/>
        <w:jc w:val="center"/>
        <w:rPr>
          <w:rFonts w:ascii="Montserrat" w:hAnsi="Montserrat" w:cstheme="minorHAnsi"/>
          <w:sz w:val="20"/>
        </w:rPr>
      </w:pPr>
    </w:p>
    <w:p w14:paraId="5BB78CC9" w14:textId="77777777" w:rsidR="00696320" w:rsidRPr="002C25C3" w:rsidRDefault="00696320" w:rsidP="0069632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432" w:hanging="432"/>
        <w:jc w:val="center"/>
        <w:rPr>
          <w:rFonts w:ascii="Montserrat" w:hAnsi="Montserrat" w:cstheme="minorHAnsi"/>
          <w:sz w:val="20"/>
        </w:rPr>
      </w:pPr>
    </w:p>
    <w:p w14:paraId="274802AC" w14:textId="77777777" w:rsidR="003D7129" w:rsidRDefault="003D7129" w:rsidP="003D7129">
      <w:pPr>
        <w:pStyle w:val="ndice2"/>
      </w:pPr>
    </w:p>
    <w:p w14:paraId="18750610" w14:textId="77777777" w:rsidR="00294378" w:rsidRDefault="00294378" w:rsidP="00294378"/>
    <w:p w14:paraId="42D5B9D2" w14:textId="77777777" w:rsidR="00294378" w:rsidRDefault="00294378" w:rsidP="00294378">
      <w:r>
        <w:lastRenderedPageBreak/>
        <w:t>Diagrama de casos de uso</w:t>
      </w:r>
    </w:p>
    <w:p w14:paraId="5C765633" w14:textId="77777777" w:rsidR="00294378" w:rsidRDefault="00294378" w:rsidP="00294378"/>
    <w:p w14:paraId="1C467838" w14:textId="1B417FB7" w:rsidR="00294378" w:rsidRDefault="003149BF" w:rsidP="00B617BA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3ACD4B20" wp14:editId="6BEC18A2">
            <wp:extent cx="5743575" cy="41052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dddddddddd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649" w14:textId="77777777" w:rsidR="00294378" w:rsidRPr="00294378" w:rsidRDefault="00294378" w:rsidP="00294378"/>
    <w:p w14:paraId="109B52C2" w14:textId="7777777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Roles Involucrados</w:t>
      </w:r>
    </w:p>
    <w:p w14:paraId="31C2A0E3" w14:textId="77777777" w:rsidR="003D7129" w:rsidRDefault="003D7129" w:rsidP="003D7129">
      <w:pPr>
        <w:pStyle w:val="ndice2"/>
      </w:pPr>
    </w:p>
    <w:p w14:paraId="12A2F817" w14:textId="77777777" w:rsidR="003D7129" w:rsidRPr="004469FD" w:rsidRDefault="003D7129" w:rsidP="003D7129">
      <w:pPr>
        <w:pStyle w:val="ndice2"/>
      </w:pPr>
      <w:r w:rsidRPr="004469FD">
        <w:t>En esta sección se deberá plasmar la lista de los roles involucrados.</w:t>
      </w:r>
    </w:p>
    <w:p w14:paraId="111432BF" w14:textId="77777777" w:rsidR="003D7129" w:rsidRPr="004469FD" w:rsidRDefault="003D7129" w:rsidP="003D7129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3D7129" w:rsidRPr="004469FD" w14:paraId="7EDEF9FA" w14:textId="77777777" w:rsidTr="00696320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EEB7931" w14:textId="77777777" w:rsidR="003D7129" w:rsidRPr="004469FD" w:rsidRDefault="003D7129" w:rsidP="00696320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95224B" w14:textId="77777777" w:rsidR="003D7129" w:rsidRPr="004469FD" w:rsidRDefault="003D7129" w:rsidP="00696320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6517AC1" w14:textId="77777777" w:rsidR="003D7129" w:rsidRPr="004469FD" w:rsidRDefault="003D7129" w:rsidP="00696320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3D7129" w:rsidRPr="004469FD" w14:paraId="50D6593C" w14:textId="77777777" w:rsidTr="00851B16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8F10B" w14:textId="77777777" w:rsidR="003D7129" w:rsidRPr="004D5E3B" w:rsidRDefault="003D7129" w:rsidP="00851B16">
            <w:pPr>
              <w:spacing w:before="0" w:after="0"/>
              <w:jc w:val="center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40B55" w14:textId="1501F077" w:rsidR="003D7129" w:rsidRDefault="00A05665" w:rsidP="00851B16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Administrador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3C201" w14:textId="4EB98CEA" w:rsidR="003D7129" w:rsidRDefault="00A05665" w:rsidP="00E42FD0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usuario que podrá gestionar el catálogo de integrantes de Comité.</w:t>
            </w:r>
          </w:p>
        </w:tc>
      </w:tr>
    </w:tbl>
    <w:p w14:paraId="5F7C4641" w14:textId="4B81F7C0" w:rsidR="00851B16" w:rsidRDefault="00851B16" w:rsidP="003D7129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540A4B27" w14:textId="77777777" w:rsidR="00851B16" w:rsidRDefault="00851B16">
      <w:pPr>
        <w:spacing w:before="0" w:after="0" w:line="240" w:lineRule="auto"/>
        <w:jc w:val="left"/>
        <w:rPr>
          <w:rFonts w:ascii="Montserrat" w:hAnsi="Montserrat" w:cstheme="minorHAnsi"/>
          <w:b/>
          <w:bCs/>
          <w:kern w:val="32"/>
          <w:szCs w:val="20"/>
        </w:rPr>
      </w:pPr>
      <w:r>
        <w:rPr>
          <w:rFonts w:ascii="Montserrat" w:hAnsi="Montserrat" w:cstheme="minorHAnsi"/>
        </w:rPr>
        <w:br w:type="page"/>
      </w:r>
    </w:p>
    <w:p w14:paraId="3DA00E5F" w14:textId="7777777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lastRenderedPageBreak/>
        <w:t xml:space="preserve">Casos de uso </w:t>
      </w:r>
    </w:p>
    <w:p w14:paraId="4054156C" w14:textId="77777777" w:rsidR="003D7129" w:rsidRDefault="003D7129" w:rsidP="003D7129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3D7129" w:rsidRPr="004469FD" w14:paraId="2F6E8B63" w14:textId="77777777" w:rsidTr="00851B16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4C6B1F0" w14:textId="77777777" w:rsidR="003D7129" w:rsidRPr="004469FD" w:rsidRDefault="003D7129" w:rsidP="00696320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5A53F00" w14:textId="722C2E8D" w:rsidR="003D7129" w:rsidRPr="00A24C10" w:rsidRDefault="003149BF" w:rsidP="00A05665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CU005</w:t>
            </w:r>
            <w:r w:rsidR="003D7129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F52DEF">
              <w:rPr>
                <w:rFonts w:ascii="Montserrat" w:hAnsi="Montserrat" w:cstheme="minorHAnsi"/>
                <w:szCs w:val="20"/>
              </w:rPr>
              <w:t>Registrar integrante</w:t>
            </w:r>
          </w:p>
        </w:tc>
      </w:tr>
      <w:tr w:rsidR="003D7129" w:rsidRPr="004469FD" w14:paraId="7F551DF8" w14:textId="77777777" w:rsidTr="00851B16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EE62B22" w14:textId="77777777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1F118CD9" w14:textId="25E5ECC7" w:rsidR="003D7129" w:rsidRPr="00A24C10" w:rsidRDefault="00A05665" w:rsidP="00A7493C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Desarrollar una pantalla </w:t>
            </w:r>
            <w:r w:rsidR="00A7493C">
              <w:rPr>
                <w:rFonts w:ascii="Montserrat" w:hAnsi="Montserrat" w:cstheme="minorHAnsi"/>
                <w:szCs w:val="20"/>
              </w:rPr>
              <w:t>con un formulario de captura para registrar un integrante del grupo de trabajo para comité.</w:t>
            </w:r>
          </w:p>
        </w:tc>
      </w:tr>
      <w:tr w:rsidR="003D7129" w:rsidRPr="004469FD" w14:paraId="6548A33E" w14:textId="77777777" w:rsidTr="00851B16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F6BBBAF" w14:textId="77777777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630C2DDF" w14:textId="19AB41E5" w:rsidR="003D7129" w:rsidRPr="00A24C10" w:rsidRDefault="00A05665" w:rsidP="00696320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3D7129" w:rsidRPr="004469FD" w14:paraId="622BD719" w14:textId="77777777" w:rsidTr="00851B16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EAB7C8F" w14:textId="77777777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5144F23F" w14:textId="0087C136" w:rsidR="003D7129" w:rsidRDefault="00A05665" w:rsidP="00230B71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Generar en base de datos tabla de integrantes con los siguientes datos:</w:t>
            </w:r>
          </w:p>
          <w:p w14:paraId="730BD2A9" w14:textId="77777777" w:rsidR="00A05665" w:rsidRDefault="00A05665" w:rsidP="00A05665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651"/>
              <w:gridCol w:w="4779"/>
            </w:tblGrid>
            <w:tr w:rsidR="00A05665" w:rsidRPr="00A05665" w14:paraId="0C162859" w14:textId="77777777" w:rsidTr="00230B71">
              <w:tc>
                <w:tcPr>
                  <w:tcW w:w="2769" w:type="dxa"/>
                  <w:shd w:val="clear" w:color="auto" w:fill="BFBFBF" w:themeFill="background1" w:themeFillShade="BF"/>
                </w:tcPr>
                <w:p w14:paraId="0F59EA78" w14:textId="2C43F55E" w:rsidR="00A05665" w:rsidRPr="00A05665" w:rsidRDefault="00A05665" w:rsidP="00A05665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b/>
                      <w:szCs w:val="20"/>
                    </w:rPr>
                  </w:pPr>
                  <w:r w:rsidRPr="00A05665">
                    <w:rPr>
                      <w:rFonts w:ascii="Montserrat" w:hAnsi="Montserrat" w:cstheme="minorHAnsi"/>
                      <w:b/>
                      <w:szCs w:val="20"/>
                    </w:rPr>
                    <w:t>Campo</w:t>
                  </w:r>
                </w:p>
              </w:tc>
              <w:tc>
                <w:tcPr>
                  <w:tcW w:w="5082" w:type="dxa"/>
                  <w:shd w:val="clear" w:color="auto" w:fill="BFBFBF" w:themeFill="background1" w:themeFillShade="BF"/>
                </w:tcPr>
                <w:p w14:paraId="0784C8C0" w14:textId="2B5E9DB8" w:rsidR="00A05665" w:rsidRPr="00A05665" w:rsidRDefault="00A05665" w:rsidP="00A05665">
                  <w:pPr>
                    <w:spacing w:before="0" w:after="0" w:line="240" w:lineRule="auto"/>
                    <w:jc w:val="center"/>
                    <w:rPr>
                      <w:rFonts w:ascii="Montserrat" w:hAnsi="Montserrat" w:cstheme="minorHAnsi"/>
                      <w:b/>
                      <w:szCs w:val="20"/>
                    </w:rPr>
                  </w:pPr>
                  <w:r w:rsidRPr="00A05665">
                    <w:rPr>
                      <w:rFonts w:ascii="Montserrat" w:hAnsi="Montserrat" w:cstheme="minorHAnsi"/>
                      <w:b/>
                      <w:szCs w:val="20"/>
                    </w:rPr>
                    <w:t>Descripción</w:t>
                  </w:r>
                </w:p>
              </w:tc>
            </w:tr>
            <w:tr w:rsidR="00A05665" w14:paraId="30B0F4FF" w14:textId="77777777" w:rsidTr="00230B71">
              <w:tc>
                <w:tcPr>
                  <w:tcW w:w="2769" w:type="dxa"/>
                  <w:vAlign w:val="center"/>
                </w:tcPr>
                <w:p w14:paraId="49169375" w14:textId="295435DF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</w:t>
                  </w:r>
                </w:p>
              </w:tc>
              <w:tc>
                <w:tcPr>
                  <w:tcW w:w="5082" w:type="dxa"/>
                </w:tcPr>
                <w:p w14:paraId="0223C108" w14:textId="1F01B4A5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Identificador único de la tabla.</w:t>
                  </w:r>
                </w:p>
              </w:tc>
            </w:tr>
            <w:tr w:rsidR="00A05665" w14:paraId="00432DE2" w14:textId="77777777" w:rsidTr="00230B71">
              <w:tc>
                <w:tcPr>
                  <w:tcW w:w="2769" w:type="dxa"/>
                  <w:vAlign w:val="center"/>
                </w:tcPr>
                <w:p w14:paraId="0FB3B11C" w14:textId="1EA37751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Nombre</w:t>
                  </w:r>
                </w:p>
              </w:tc>
              <w:tc>
                <w:tcPr>
                  <w:tcW w:w="5082" w:type="dxa"/>
                </w:tcPr>
                <w:p w14:paraId="30DA73D5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nombre o nombres del integrante.</w:t>
                  </w:r>
                </w:p>
                <w:p w14:paraId="7B9E3AD0" w14:textId="60F3AA26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49E02B25" w14:textId="77777777" w:rsidTr="00230B71">
              <w:tc>
                <w:tcPr>
                  <w:tcW w:w="2769" w:type="dxa"/>
                  <w:vAlign w:val="center"/>
                </w:tcPr>
                <w:p w14:paraId="3ACA6186" w14:textId="0163A7D2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Apellido paterno</w:t>
                  </w:r>
                </w:p>
              </w:tc>
              <w:tc>
                <w:tcPr>
                  <w:tcW w:w="5082" w:type="dxa"/>
                </w:tcPr>
                <w:p w14:paraId="36270D76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apellido paterno del integrante.</w:t>
                  </w:r>
                </w:p>
                <w:p w14:paraId="010C247B" w14:textId="133C4621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273D0301" w14:textId="77777777" w:rsidTr="00230B71">
              <w:tc>
                <w:tcPr>
                  <w:tcW w:w="2769" w:type="dxa"/>
                  <w:vAlign w:val="center"/>
                </w:tcPr>
                <w:p w14:paraId="7184A332" w14:textId="6AA8F6C2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Apellido materno</w:t>
                  </w:r>
                </w:p>
              </w:tc>
              <w:tc>
                <w:tcPr>
                  <w:tcW w:w="5082" w:type="dxa"/>
                </w:tcPr>
                <w:p w14:paraId="0A5B26CD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apellido materno del integrante.</w:t>
                  </w:r>
                </w:p>
                <w:p w14:paraId="0875B8BE" w14:textId="65EC2C89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2A51ED2B" w14:textId="77777777" w:rsidTr="00230B71">
              <w:tc>
                <w:tcPr>
                  <w:tcW w:w="2769" w:type="dxa"/>
                  <w:vAlign w:val="center"/>
                </w:tcPr>
                <w:p w14:paraId="01FCA081" w14:textId="53110845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Título</w:t>
                  </w:r>
                </w:p>
              </w:tc>
              <w:tc>
                <w:tcPr>
                  <w:tcW w:w="5082" w:type="dxa"/>
                </w:tcPr>
                <w:p w14:paraId="3075681A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título del integrante, ejemplo (Lic. Ing. C.P.).</w:t>
                  </w:r>
                </w:p>
                <w:p w14:paraId="53A63527" w14:textId="2327693D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3DFED6F1" w14:textId="77777777" w:rsidTr="00230B71">
              <w:tc>
                <w:tcPr>
                  <w:tcW w:w="2769" w:type="dxa"/>
                  <w:vAlign w:val="center"/>
                </w:tcPr>
                <w:p w14:paraId="491B94E8" w14:textId="4AC5496F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Puesto</w:t>
                  </w:r>
                </w:p>
              </w:tc>
              <w:tc>
                <w:tcPr>
                  <w:tcW w:w="5082" w:type="dxa"/>
                </w:tcPr>
                <w:p w14:paraId="39FD210D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puesto del integrante.</w:t>
                  </w:r>
                </w:p>
                <w:p w14:paraId="422C712E" w14:textId="3EE9CC09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72F6E0B1" w14:textId="77777777" w:rsidTr="00CE4450">
              <w:tc>
                <w:tcPr>
                  <w:tcW w:w="2769" w:type="dxa"/>
                  <w:tcBorders>
                    <w:bottom w:val="single" w:sz="4" w:space="0" w:color="auto"/>
                  </w:tcBorders>
                  <w:vAlign w:val="center"/>
                </w:tcPr>
                <w:p w14:paraId="20E0F7C5" w14:textId="521BB61D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Correo institucional</w:t>
                  </w:r>
                </w:p>
              </w:tc>
              <w:tc>
                <w:tcPr>
                  <w:tcW w:w="5082" w:type="dxa"/>
                  <w:tcBorders>
                    <w:bottom w:val="single" w:sz="4" w:space="0" w:color="auto"/>
                  </w:tcBorders>
                </w:tcPr>
                <w:p w14:paraId="2A4546B8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registrará el correo institucional del integrante.</w:t>
                  </w:r>
                </w:p>
                <w:p w14:paraId="718E1635" w14:textId="3EB6C554" w:rsidR="00F72008" w:rsidRDefault="00F72008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**Campo obligatorio en el formulario de registro.</w:t>
                  </w:r>
                </w:p>
              </w:tc>
            </w:tr>
            <w:tr w:rsidR="00A05665" w14:paraId="64EEFF79" w14:textId="77777777" w:rsidTr="00CE4450">
              <w:tc>
                <w:tcPr>
                  <w:tcW w:w="2769" w:type="dxa"/>
                  <w:tcBorders>
                    <w:bottom w:val="single" w:sz="4" w:space="0" w:color="auto"/>
                  </w:tcBorders>
                  <w:vAlign w:val="center"/>
                </w:tcPr>
                <w:p w14:paraId="6BBCE1FB" w14:textId="4384BCF6" w:rsidR="00A05665" w:rsidRDefault="00A05665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Estado</w:t>
                  </w:r>
                </w:p>
              </w:tc>
              <w:tc>
                <w:tcPr>
                  <w:tcW w:w="5082" w:type="dxa"/>
                  <w:tcBorders>
                    <w:bottom w:val="single" w:sz="4" w:space="0" w:color="auto"/>
                  </w:tcBorders>
                </w:tcPr>
                <w:p w14:paraId="7070B349" w14:textId="77777777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Se guardará el estado con los valores: activo/inactivo.</w:t>
                  </w:r>
                </w:p>
                <w:p w14:paraId="48364482" w14:textId="165D3328" w:rsidR="00A05665" w:rsidRDefault="00A05665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  <w:r>
                    <w:rPr>
                      <w:rFonts w:ascii="Montserrat" w:hAnsi="Montserrat" w:cstheme="minorHAnsi"/>
                      <w:szCs w:val="20"/>
                    </w:rPr>
                    <w:t>Al registrar por primera vez por dafault el estado es activo</w:t>
                  </w:r>
                  <w:r w:rsidR="00F72008">
                    <w:rPr>
                      <w:rFonts w:ascii="Montserrat" w:hAnsi="Montserrat" w:cstheme="minorHAnsi"/>
                      <w:szCs w:val="20"/>
                    </w:rPr>
                    <w:t>.</w:t>
                  </w:r>
                </w:p>
              </w:tc>
            </w:tr>
            <w:tr w:rsidR="00CE4450" w14:paraId="4D8178A3" w14:textId="77777777" w:rsidTr="00CE4450">
              <w:tc>
                <w:tcPr>
                  <w:tcW w:w="2769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</w:tcPr>
                <w:p w14:paraId="2D9951CA" w14:textId="77777777" w:rsidR="00CE4450" w:rsidRDefault="00CE4450" w:rsidP="00230B71">
                  <w:pPr>
                    <w:spacing w:before="0" w:after="0" w:line="240" w:lineRule="auto"/>
                    <w:jc w:val="left"/>
                    <w:rPr>
                      <w:rFonts w:ascii="Montserrat" w:hAnsi="Montserrat" w:cstheme="minorHAnsi"/>
                      <w:szCs w:val="20"/>
                    </w:rPr>
                  </w:pPr>
                </w:p>
              </w:tc>
              <w:tc>
                <w:tcPr>
                  <w:tcW w:w="5082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6DE38C12" w14:textId="77777777" w:rsidR="00CE4450" w:rsidRDefault="00CE4450" w:rsidP="00230B71">
                  <w:pPr>
                    <w:spacing w:before="0" w:after="0" w:line="240" w:lineRule="auto"/>
                    <w:rPr>
                      <w:rFonts w:ascii="Montserrat" w:hAnsi="Montserrat" w:cstheme="minorHAnsi"/>
                      <w:szCs w:val="20"/>
                    </w:rPr>
                  </w:pPr>
                </w:p>
              </w:tc>
            </w:tr>
          </w:tbl>
          <w:p w14:paraId="41187420" w14:textId="77777777" w:rsidR="003D7129" w:rsidRPr="00FA648E" w:rsidRDefault="003D7129" w:rsidP="00696320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</w:p>
        </w:tc>
      </w:tr>
      <w:tr w:rsidR="003D7129" w:rsidRPr="004469FD" w14:paraId="5560E0D9" w14:textId="77777777" w:rsidTr="00851B16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6E7D45D" w14:textId="279D9761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4540868A" w14:textId="1F871EE6" w:rsidR="00F52DEF" w:rsidRPr="00673C99" w:rsidRDefault="00F52DEF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en la opción “Integrantes del Comité”.</w:t>
            </w:r>
          </w:p>
          <w:p w14:paraId="48A65AA7" w14:textId="77777777" w:rsidR="00433344" w:rsidRDefault="00F52DEF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lastRenderedPageBreak/>
              <w:t xml:space="preserve">Administrador </w:t>
            </w:r>
            <w:r w:rsidR="00A7493C">
              <w:rPr>
                <w:rFonts w:ascii="Montserrat" w:hAnsi="Montserrat" w:cstheme="minorHAnsi"/>
                <w:szCs w:val="20"/>
              </w:rPr>
              <w:t>ingresa a la funcionalidad “Registrar integrante”.</w:t>
            </w:r>
          </w:p>
          <w:p w14:paraId="30F090A3" w14:textId="77777777" w:rsidR="00A7493C" w:rsidRDefault="00A7493C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el formulario de captura.</w:t>
            </w:r>
          </w:p>
          <w:p w14:paraId="4407D312" w14:textId="77777777" w:rsidR="00A7493C" w:rsidRDefault="00A7493C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registra la información solicitada</w:t>
            </w:r>
          </w:p>
          <w:p w14:paraId="38F7B7FF" w14:textId="77777777" w:rsidR="00A7493C" w:rsidRDefault="00A7493C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presiona botón “Guardar”.</w:t>
            </w:r>
          </w:p>
          <w:p w14:paraId="58EA0A18" w14:textId="19EC278B" w:rsidR="00A7493C" w:rsidRDefault="00A7493C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revisa que los campos obligatorios estén capturados.</w:t>
            </w:r>
          </w:p>
          <w:p w14:paraId="3ACEBB75" w14:textId="77777777" w:rsidR="00A7493C" w:rsidRDefault="00A7493C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revisa que el usuario no esté registrado.</w:t>
            </w:r>
          </w:p>
          <w:p w14:paraId="27FA4488" w14:textId="5E35D22D" w:rsidR="00CE4607" w:rsidRDefault="00CE4607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 xml:space="preserve">Sistema guarda </w:t>
            </w:r>
            <w:r w:rsidR="00FB634B">
              <w:rPr>
                <w:rFonts w:ascii="Montserrat" w:hAnsi="Montserrat" w:cstheme="minorHAnsi"/>
                <w:szCs w:val="20"/>
              </w:rPr>
              <w:t>en base de datos al</w:t>
            </w:r>
            <w:r>
              <w:rPr>
                <w:rFonts w:ascii="Montserrat" w:hAnsi="Montserrat" w:cstheme="minorHAnsi"/>
                <w:szCs w:val="20"/>
              </w:rPr>
              <w:t xml:space="preserve"> nuevo integrante.</w:t>
            </w:r>
          </w:p>
          <w:p w14:paraId="51CCF764" w14:textId="77777777" w:rsidR="00CE4607" w:rsidRDefault="00CE4607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</w:t>
            </w:r>
            <w:r w:rsidR="00FB634B">
              <w:rPr>
                <w:rFonts w:ascii="Montserrat" w:hAnsi="Montserrat" w:cstheme="minorHAnsi"/>
                <w:szCs w:val="20"/>
              </w:rPr>
              <w:t xml:space="preserve"> registra al integrante con estado “activo”.</w:t>
            </w:r>
          </w:p>
          <w:p w14:paraId="066E6D39" w14:textId="5BD612C8" w:rsidR="00FB634B" w:rsidRPr="00673C99" w:rsidRDefault="00FB634B" w:rsidP="00230B71">
            <w:pPr>
              <w:pStyle w:val="Prrafodelista"/>
              <w:numPr>
                <w:ilvl w:val="0"/>
                <w:numId w:val="2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manda mensaje en pantalla “El integrante ha sido registrado exitosamente”.</w:t>
            </w:r>
          </w:p>
        </w:tc>
      </w:tr>
      <w:tr w:rsidR="003D7129" w:rsidRPr="004469FD" w14:paraId="625F91AD" w14:textId="77777777" w:rsidTr="00851B16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09EC711" w14:textId="4723E4C1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5433C548" w14:textId="77777777" w:rsidR="00433344" w:rsidRDefault="00A7493C" w:rsidP="00230B71">
            <w:pPr>
              <w:pStyle w:val="Prrafodelista"/>
              <w:numPr>
                <w:ilvl w:val="0"/>
                <w:numId w:val="3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revisa que los campos obligatorios estén capturados.</w:t>
            </w:r>
          </w:p>
          <w:p w14:paraId="534D2D31" w14:textId="77777777" w:rsidR="00A7493C" w:rsidRDefault="00A7493C" w:rsidP="00230B71">
            <w:pPr>
              <w:pStyle w:val="Prrafodelista"/>
              <w:numPr>
                <w:ilvl w:val="0"/>
                <w:numId w:val="3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manda un mensaje indicando que es necesario registrar todos los datos obligatorios.</w:t>
            </w:r>
          </w:p>
          <w:p w14:paraId="662520A7" w14:textId="5EAF1A36" w:rsidR="00A7493C" w:rsidRDefault="00A7493C" w:rsidP="00230B71">
            <w:pPr>
              <w:pStyle w:val="Prrafodelista"/>
              <w:numPr>
                <w:ilvl w:val="0"/>
                <w:numId w:val="3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revisa que el usuario no esté registrado.</w:t>
            </w:r>
          </w:p>
          <w:p w14:paraId="66478FAB" w14:textId="75D36267" w:rsidR="00A7493C" w:rsidRPr="00F52DEF" w:rsidRDefault="00A7493C" w:rsidP="00230B71">
            <w:pPr>
              <w:pStyle w:val="Prrafodelista"/>
              <w:numPr>
                <w:ilvl w:val="0"/>
                <w:numId w:val="37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informa que el usuario ya está registrado.</w:t>
            </w:r>
          </w:p>
        </w:tc>
      </w:tr>
      <w:tr w:rsidR="003D7129" w:rsidRPr="004469FD" w14:paraId="5E135908" w14:textId="77777777" w:rsidTr="00851B16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7647723" w14:textId="39629410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343B32A9" w14:textId="59E62396" w:rsidR="00D55E52" w:rsidRPr="007D1391" w:rsidRDefault="00806AD8" w:rsidP="00696320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Integrante registrado en el sistema</w:t>
            </w:r>
            <w:r w:rsidR="00F52DEF">
              <w:rPr>
                <w:rFonts w:ascii="Montserrat" w:hAnsi="Montserrat" w:cstheme="minorHAnsi"/>
                <w:szCs w:val="20"/>
              </w:rPr>
              <w:t>.</w:t>
            </w:r>
          </w:p>
        </w:tc>
      </w:tr>
    </w:tbl>
    <w:p w14:paraId="548C23C1" w14:textId="77777777" w:rsidR="00F52DEF" w:rsidRDefault="00F52DEF" w:rsidP="00230B71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F52DEF" w:rsidRPr="004469FD" w14:paraId="0FD181E8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F4494A2" w14:textId="77777777" w:rsidR="00F52DEF" w:rsidRPr="004469FD" w:rsidRDefault="00F52DEF" w:rsidP="00140E96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2506C573" w14:textId="1B6B69CB" w:rsidR="00F52DEF" w:rsidRPr="00A24C10" w:rsidRDefault="003149BF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CU006</w:t>
            </w:r>
            <w:r w:rsidR="00F52DEF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F52DEF">
              <w:rPr>
                <w:rFonts w:ascii="Montserrat" w:hAnsi="Montserrat" w:cstheme="minorHAnsi"/>
                <w:szCs w:val="20"/>
              </w:rPr>
              <w:t xml:space="preserve">Visualizar listado de integrantes </w:t>
            </w:r>
          </w:p>
        </w:tc>
      </w:tr>
      <w:tr w:rsidR="00F52DEF" w:rsidRPr="004469FD" w14:paraId="5B996967" w14:textId="77777777" w:rsidTr="00230B71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3714C70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5C8E5681" w14:textId="77777777" w:rsidR="00F52DEF" w:rsidRPr="00A24C10" w:rsidRDefault="00F52DEF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Desarrollar una pantalla que muestre el listado de los integrantes del grupo de trabajo de programación estatal.</w:t>
            </w:r>
          </w:p>
        </w:tc>
      </w:tr>
      <w:tr w:rsidR="00F52DEF" w:rsidRPr="004469FD" w14:paraId="74573231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76D8CC1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30BD9704" w14:textId="77777777" w:rsidR="00F52DEF" w:rsidRPr="00A24C10" w:rsidRDefault="00F52DEF" w:rsidP="00230B71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F52DEF" w:rsidRPr="004469FD" w14:paraId="680233A3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02D756A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06E3B0CC" w14:textId="1BC718B4" w:rsidR="00F52DEF" w:rsidRPr="00230B71" w:rsidRDefault="00F52DEF" w:rsidP="00230B71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tenga en base de datos</w:t>
            </w:r>
            <w:r w:rsidRPr="00F52DEF">
              <w:rPr>
                <w:rFonts w:ascii="Montserrat" w:hAnsi="Montserrat" w:cstheme="minorHAnsi"/>
                <w:szCs w:val="20"/>
              </w:rPr>
              <w:t xml:space="preserve"> integrantes registrados</w:t>
            </w:r>
            <w:r>
              <w:rPr>
                <w:rFonts w:ascii="Montserrat" w:hAnsi="Montserrat" w:cstheme="minorHAnsi"/>
                <w:szCs w:val="20"/>
              </w:rPr>
              <w:t>.</w:t>
            </w:r>
          </w:p>
        </w:tc>
      </w:tr>
      <w:tr w:rsidR="00F52DEF" w:rsidRPr="004469FD" w14:paraId="4F1B8890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783D087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56E39C7D" w14:textId="77777777" w:rsidR="00F52DEF" w:rsidRPr="00673C99" w:rsidRDefault="00F52DEF" w:rsidP="00230B71">
            <w:pPr>
              <w:pStyle w:val="Prrafodelista"/>
              <w:numPr>
                <w:ilvl w:val="0"/>
                <w:numId w:val="36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en la opción “Integrantes del Comité”.</w:t>
            </w:r>
          </w:p>
          <w:p w14:paraId="74F75241" w14:textId="77777777" w:rsidR="00F52DEF" w:rsidRPr="00673C99" w:rsidRDefault="00F52DEF" w:rsidP="00230B71">
            <w:pPr>
              <w:pStyle w:val="Prrafodelista"/>
              <w:numPr>
                <w:ilvl w:val="0"/>
                <w:numId w:val="36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visualiza la pantalla con el listado de todos los integrantes.</w:t>
            </w:r>
          </w:p>
        </w:tc>
      </w:tr>
      <w:tr w:rsidR="00F52DEF" w:rsidRPr="004469FD" w14:paraId="3056B69A" w14:textId="77777777" w:rsidTr="00230B71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E52ED60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7E697FBF" w14:textId="77777777" w:rsidR="00F52DEF" w:rsidRPr="00F52DEF" w:rsidRDefault="00F52DEF" w:rsidP="00230B71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F52DEF" w:rsidRPr="004469FD" w14:paraId="64EE49FF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9A8014C" w14:textId="77777777" w:rsidR="00F52DEF" w:rsidRPr="004469FD" w:rsidRDefault="00F52DEF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0D4681CD" w14:textId="77777777" w:rsidR="00F52DEF" w:rsidRPr="007D1391" w:rsidRDefault="00F52DEF" w:rsidP="00230B71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Pantalla con el listado de los integrantes del grupo de trabajo.</w:t>
            </w:r>
          </w:p>
        </w:tc>
      </w:tr>
    </w:tbl>
    <w:p w14:paraId="274B675E" w14:textId="3856A200" w:rsidR="00CE4450" w:rsidRDefault="003D7129" w:rsidP="00F52DEF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432" w:hanging="432"/>
        <w:jc w:val="left"/>
        <w:rPr>
          <w:rFonts w:ascii="Montserrat" w:hAnsi="Montserrat"/>
          <w:sz w:val="20"/>
        </w:rPr>
      </w:pPr>
      <w:r>
        <w:rPr>
          <w:rFonts w:ascii="Montserrat" w:hAnsi="Montserrat"/>
          <w:sz w:val="20"/>
        </w:rPr>
        <w:tab/>
      </w:r>
    </w:p>
    <w:p w14:paraId="070A7C7E" w14:textId="64658B07" w:rsidR="003D7129" w:rsidRPr="00CE4450" w:rsidRDefault="00CE4450" w:rsidP="00CE4450">
      <w:pPr>
        <w:spacing w:before="0" w:after="0" w:line="240" w:lineRule="auto"/>
        <w:jc w:val="left"/>
        <w:rPr>
          <w:rFonts w:ascii="Montserrat" w:hAnsi="Montserrat"/>
          <w:b/>
          <w:bCs/>
          <w:kern w:val="32"/>
          <w:szCs w:val="20"/>
        </w:rPr>
      </w:pPr>
      <w:r>
        <w:rPr>
          <w:rFonts w:ascii="Montserrat" w:hAnsi="Montserrat"/>
        </w:rPr>
        <w:br w:type="page"/>
      </w: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806AD8" w:rsidRPr="004469FD" w14:paraId="4F881F91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D6BE187" w14:textId="77777777" w:rsidR="00806AD8" w:rsidRPr="004469FD" w:rsidRDefault="00806AD8" w:rsidP="00140E96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lastRenderedPageBreak/>
              <w:t>Caso de uso</w:t>
            </w:r>
          </w:p>
        </w:tc>
        <w:tc>
          <w:tcPr>
            <w:tcW w:w="8077" w:type="dxa"/>
            <w:vAlign w:val="center"/>
          </w:tcPr>
          <w:p w14:paraId="5EB7E2E4" w14:textId="0DEE90F5" w:rsidR="00806AD8" w:rsidRPr="00A24C10" w:rsidRDefault="003149BF" w:rsidP="00806AD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CU007</w:t>
            </w:r>
            <w:r w:rsidR="00806AD8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140E96">
              <w:rPr>
                <w:rFonts w:ascii="Montserrat" w:hAnsi="Montserrat" w:cstheme="minorHAnsi"/>
                <w:szCs w:val="20"/>
              </w:rPr>
              <w:t>Actualizar integrante</w:t>
            </w:r>
          </w:p>
        </w:tc>
      </w:tr>
      <w:tr w:rsidR="00806AD8" w:rsidRPr="004469FD" w14:paraId="2E502F60" w14:textId="77777777" w:rsidTr="00230B71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42FD63E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2A3AD6D3" w14:textId="228957DB" w:rsidR="00806AD8" w:rsidRPr="00A24C10" w:rsidRDefault="00806AD8" w:rsidP="00806AD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Desarrollar una pantalla para actualizar los datos del integrante</w:t>
            </w:r>
          </w:p>
        </w:tc>
      </w:tr>
      <w:tr w:rsidR="00806AD8" w:rsidRPr="004469FD" w14:paraId="00D8F8CD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5363DBB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1CEB1031" w14:textId="77777777" w:rsidR="00806AD8" w:rsidRPr="00A24C10" w:rsidRDefault="00806AD8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806AD8" w:rsidRPr="004469FD" w14:paraId="7B3D9828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ECD9183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4F541B8B" w14:textId="2D67D143" w:rsidR="00806AD8" w:rsidRDefault="00806AD8" w:rsidP="00230B71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tenga en base de datos el integrante registrado.</w:t>
            </w:r>
          </w:p>
          <w:p w14:paraId="68B17760" w14:textId="7492E09C" w:rsidR="00806AD8" w:rsidRPr="00FA648E" w:rsidRDefault="00806AD8" w:rsidP="00230B71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seleccione un integrante para actualizar información.</w:t>
            </w:r>
          </w:p>
        </w:tc>
      </w:tr>
      <w:tr w:rsidR="00806AD8" w:rsidRPr="004469FD" w14:paraId="17605CC5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05032128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54B97975" w14:textId="77777777" w:rsidR="00806AD8" w:rsidRDefault="00806AD8" w:rsidP="00230B71">
            <w:pPr>
              <w:pStyle w:val="Prrafodelista"/>
              <w:numPr>
                <w:ilvl w:val="0"/>
                <w:numId w:val="3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en la opción “Modificar información del integrante”.</w:t>
            </w:r>
          </w:p>
          <w:p w14:paraId="6A755EE9" w14:textId="77777777" w:rsidR="00806AD8" w:rsidRDefault="00806AD8" w:rsidP="00230B71">
            <w:pPr>
              <w:pStyle w:val="Prrafodelista"/>
              <w:numPr>
                <w:ilvl w:val="0"/>
                <w:numId w:val="3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pantalla con los datos del integrante seleccionado.</w:t>
            </w:r>
          </w:p>
          <w:p w14:paraId="015854CD" w14:textId="77777777" w:rsidR="00806AD8" w:rsidRDefault="00806AD8" w:rsidP="00230B71">
            <w:pPr>
              <w:pStyle w:val="Prrafodelista"/>
              <w:numPr>
                <w:ilvl w:val="0"/>
                <w:numId w:val="3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modifica los datos que necesita.</w:t>
            </w:r>
          </w:p>
          <w:p w14:paraId="17D311D8" w14:textId="4134E687" w:rsidR="00806AD8" w:rsidRPr="00673C99" w:rsidRDefault="00806AD8" w:rsidP="00230B71">
            <w:pPr>
              <w:pStyle w:val="Prrafodelista"/>
              <w:numPr>
                <w:ilvl w:val="0"/>
                <w:numId w:val="38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presiona botón “Actualizar”.</w:t>
            </w:r>
          </w:p>
        </w:tc>
      </w:tr>
      <w:tr w:rsidR="00806AD8" w:rsidRPr="004469FD" w14:paraId="56563707" w14:textId="77777777" w:rsidTr="00230B71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6D3A81D" w14:textId="34B9FDE3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60E5435D" w14:textId="77777777" w:rsidR="00806AD8" w:rsidRPr="00F52DEF" w:rsidRDefault="00806AD8" w:rsidP="00230B71">
            <w:p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806AD8" w:rsidRPr="004469FD" w14:paraId="0D5A8B5B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4489E521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7927F7CE" w14:textId="5751CF40" w:rsidR="00806AD8" w:rsidRPr="007D1391" w:rsidRDefault="00806AD8" w:rsidP="00230B71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Pantalla con la información del integrante en modo edición.</w:t>
            </w:r>
          </w:p>
        </w:tc>
      </w:tr>
    </w:tbl>
    <w:p w14:paraId="07871087" w14:textId="77777777" w:rsidR="003D7129" w:rsidRDefault="003D7129" w:rsidP="003D7129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806AD8" w:rsidRPr="004469FD" w14:paraId="4F526C81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439A45F" w14:textId="77777777" w:rsidR="00806AD8" w:rsidRPr="004469FD" w:rsidRDefault="00806AD8" w:rsidP="00140E96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52638782" w14:textId="51C450FD" w:rsidR="00806AD8" w:rsidRPr="00A24C10" w:rsidRDefault="003149BF" w:rsidP="00806AD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CU008</w:t>
            </w:r>
            <w:r w:rsidR="00806AD8"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 w:rsidR="00806AD8">
              <w:rPr>
                <w:rFonts w:ascii="Montserrat" w:hAnsi="Montserrat" w:cstheme="minorHAnsi"/>
                <w:szCs w:val="20"/>
              </w:rPr>
              <w:t xml:space="preserve">Activar/desactivar integrante </w:t>
            </w:r>
          </w:p>
        </w:tc>
      </w:tr>
      <w:tr w:rsidR="00806AD8" w:rsidRPr="004469FD" w14:paraId="5B556597" w14:textId="77777777" w:rsidTr="00230B71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8196862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71C63112" w14:textId="6E279C4E" w:rsidR="00806AD8" w:rsidRPr="00A24C10" w:rsidRDefault="00806AD8" w:rsidP="00806AD8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Desarrollar una funcionalidad para que el administrador pueda activar o desactivar un integrante.</w:t>
            </w:r>
          </w:p>
        </w:tc>
      </w:tr>
      <w:tr w:rsidR="00806AD8" w:rsidRPr="004469FD" w14:paraId="79C2A779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6273AFA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5A0E82F4" w14:textId="77777777" w:rsidR="00806AD8" w:rsidRPr="00A24C10" w:rsidRDefault="00806AD8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806AD8" w:rsidRPr="004469FD" w14:paraId="12F88ECF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B9FCF2F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7CDC0C39" w14:textId="77777777" w:rsidR="00806AD8" w:rsidRDefault="00806AD8" w:rsidP="00140E96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El sistema tenga en base de datos el integrante registrado.</w:t>
            </w:r>
          </w:p>
          <w:p w14:paraId="20CDD1DB" w14:textId="19486C50" w:rsidR="00806AD8" w:rsidRPr="00FA648E" w:rsidRDefault="00806AD8" w:rsidP="00806AD8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seleccione un integrante para activar o desactivar.</w:t>
            </w:r>
          </w:p>
        </w:tc>
      </w:tr>
      <w:tr w:rsidR="00806AD8" w:rsidRPr="004469FD" w14:paraId="6C8AB66F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48B6347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06391F44" w14:textId="77777777" w:rsidR="00806AD8" w:rsidRDefault="00806AD8" w:rsidP="00230B71">
            <w:pPr>
              <w:pStyle w:val="Prrafodelista"/>
              <w:numPr>
                <w:ilvl w:val="0"/>
                <w:numId w:val="3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en la opción “Listado de integrantes de Comité”.</w:t>
            </w:r>
          </w:p>
          <w:p w14:paraId="5871302B" w14:textId="77777777" w:rsidR="00806AD8" w:rsidRDefault="00806AD8" w:rsidP="00230B71">
            <w:pPr>
              <w:pStyle w:val="Prrafodelista"/>
              <w:numPr>
                <w:ilvl w:val="0"/>
                <w:numId w:val="3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pantalla con el listado de integrantes.</w:t>
            </w:r>
          </w:p>
          <w:p w14:paraId="7EF2BB18" w14:textId="77777777" w:rsidR="00806AD8" w:rsidRDefault="00806AD8" w:rsidP="00230B71">
            <w:pPr>
              <w:pStyle w:val="Prrafodelista"/>
              <w:numPr>
                <w:ilvl w:val="0"/>
                <w:numId w:val="3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botón “Activar” si el integrante tiene estatus “inactivo”.</w:t>
            </w:r>
          </w:p>
          <w:p w14:paraId="4AC1CD9F" w14:textId="689543B4" w:rsidR="00806AD8" w:rsidRDefault="00806AD8" w:rsidP="00230B71">
            <w:pPr>
              <w:pStyle w:val="Prrafodelista"/>
              <w:numPr>
                <w:ilvl w:val="0"/>
                <w:numId w:val="3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Sistema muestra botón “Desactivar” si el integrante tiene estatus “activo”.</w:t>
            </w:r>
          </w:p>
          <w:p w14:paraId="30F1EF4D" w14:textId="77777777" w:rsidR="00806AD8" w:rsidRDefault="00806AD8" w:rsidP="00230B71">
            <w:pPr>
              <w:pStyle w:val="Prrafodelista"/>
              <w:numPr>
                <w:ilvl w:val="0"/>
                <w:numId w:val="39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presiona el botón que necesite:</w:t>
            </w:r>
          </w:p>
          <w:p w14:paraId="0439FD83" w14:textId="77777777" w:rsidR="00CE4450" w:rsidRDefault="00CE4450" w:rsidP="00CE4450">
            <w:pPr>
              <w:pStyle w:val="Prrafodelista"/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</w:p>
          <w:p w14:paraId="58A76A6E" w14:textId="77777777" w:rsidR="00806AD8" w:rsidRDefault="00806AD8" w:rsidP="00230B71">
            <w:pPr>
              <w:pStyle w:val="Prrafodelista"/>
              <w:numPr>
                <w:ilvl w:val="0"/>
                <w:numId w:val="40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presiona “Activar”: el sistema</w:t>
            </w:r>
            <w:r w:rsidR="00FF3803">
              <w:rPr>
                <w:rFonts w:ascii="Montserrat" w:hAnsi="Montserrat" w:cstheme="minorHAnsi"/>
                <w:szCs w:val="20"/>
              </w:rPr>
              <w:t xml:space="preserve"> registra en la base de datos el</w:t>
            </w:r>
            <w:r w:rsidR="007B5011">
              <w:rPr>
                <w:rFonts w:ascii="Montserrat" w:hAnsi="Montserrat" w:cstheme="minorHAnsi"/>
                <w:szCs w:val="20"/>
              </w:rPr>
              <w:t xml:space="preserve"> estado “inactivo”</w:t>
            </w:r>
            <w:r w:rsidR="00FF3803">
              <w:rPr>
                <w:rFonts w:ascii="Montserrat" w:hAnsi="Montserrat" w:cstheme="minorHAnsi"/>
                <w:szCs w:val="20"/>
              </w:rPr>
              <w:t>.</w:t>
            </w:r>
          </w:p>
          <w:p w14:paraId="459E7F69" w14:textId="242BC8B0" w:rsidR="00FF3803" w:rsidRPr="00673C99" w:rsidRDefault="00FF3803" w:rsidP="00230B71">
            <w:pPr>
              <w:pStyle w:val="Prrafodelista"/>
              <w:numPr>
                <w:ilvl w:val="0"/>
                <w:numId w:val="40"/>
              </w:numPr>
              <w:spacing w:before="0" w:after="0" w:line="240" w:lineRule="auto"/>
              <w:contextualSpacing w:val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Si presiona “Desactiva”: el sistema registra en la base de datos el estado “activo”.</w:t>
            </w:r>
          </w:p>
        </w:tc>
      </w:tr>
      <w:tr w:rsidR="00806AD8" w:rsidRPr="004469FD" w14:paraId="2CF911A1" w14:textId="77777777" w:rsidTr="00230B71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085B19E" w14:textId="4C7632B1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lastRenderedPageBreak/>
              <w:t>Flujo Alterno / Excepción</w:t>
            </w:r>
          </w:p>
        </w:tc>
        <w:tc>
          <w:tcPr>
            <w:tcW w:w="8077" w:type="dxa"/>
            <w:vAlign w:val="center"/>
          </w:tcPr>
          <w:p w14:paraId="43FBC673" w14:textId="77777777" w:rsidR="00806AD8" w:rsidRPr="00F52DEF" w:rsidRDefault="00806AD8" w:rsidP="00140E96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806AD8" w:rsidRPr="004469FD" w14:paraId="0DD6539B" w14:textId="77777777" w:rsidTr="00230B71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A261DE2" w14:textId="77777777" w:rsidR="00806AD8" w:rsidRPr="004469FD" w:rsidRDefault="00806AD8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5355637B" w14:textId="1BD438D5" w:rsidR="00806AD8" w:rsidRPr="007D1391" w:rsidRDefault="00DC2BDC" w:rsidP="00140E96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Activar o desactivar integrantes.</w:t>
            </w:r>
          </w:p>
        </w:tc>
      </w:tr>
    </w:tbl>
    <w:p w14:paraId="5D2E2B77" w14:textId="77777777" w:rsidR="00CE4450" w:rsidRDefault="00CE4450" w:rsidP="00CE4450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1224"/>
        <w:jc w:val="left"/>
        <w:rPr>
          <w:rFonts w:ascii="Montserrat" w:hAnsi="Montserrat"/>
          <w:sz w:val="20"/>
        </w:rPr>
      </w:pPr>
    </w:p>
    <w:p w14:paraId="69E4DEE0" w14:textId="65BB4AB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0C47144A" w14:textId="77777777" w:rsidR="003D7129" w:rsidRPr="004469FD" w:rsidRDefault="003D7129" w:rsidP="003D7129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3D7129" w:rsidRPr="004469FD" w14:paraId="649161FC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DE2175A" w14:textId="77777777" w:rsidR="003D7129" w:rsidRPr="004469FD" w:rsidRDefault="003D7129" w:rsidP="00696320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05A6A194" w14:textId="6FB98BBD" w:rsidR="003D7129" w:rsidRPr="00F44929" w:rsidRDefault="00DD2F32" w:rsidP="00696320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RN00</w:t>
            </w:r>
            <w:r w:rsidR="003D7129" w:rsidRPr="00F44929">
              <w:rPr>
                <w:rFonts w:ascii="Montserrat" w:eastAsia="Arial" w:hAnsi="Montserrat" w:cstheme="minorHAnsi"/>
                <w:szCs w:val="20"/>
              </w:rPr>
              <w:t>1</w:t>
            </w:r>
          </w:p>
        </w:tc>
      </w:tr>
      <w:tr w:rsidR="003D7129" w:rsidRPr="004469FD" w14:paraId="18A62CF4" w14:textId="77777777" w:rsidTr="00CE4450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868FBBB" w14:textId="77777777" w:rsidR="003D7129" w:rsidRPr="004469FD" w:rsidRDefault="003D7129" w:rsidP="00696320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2E8E0017" w14:textId="0DDDF0EC" w:rsidR="003D7129" w:rsidRPr="00F44929" w:rsidRDefault="00A05665" w:rsidP="00AB348A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Registrar integrante</w:t>
            </w:r>
            <w:r w:rsidR="00433344">
              <w:rPr>
                <w:rFonts w:ascii="Montserrat" w:eastAsia="Arial" w:hAnsi="Montserrat" w:cstheme="minorHAnsi"/>
                <w:szCs w:val="20"/>
              </w:rPr>
              <w:t xml:space="preserve"> </w:t>
            </w:r>
          </w:p>
        </w:tc>
      </w:tr>
      <w:tr w:rsidR="003D7129" w:rsidRPr="004469FD" w14:paraId="02DB2407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A1741C4" w14:textId="77777777" w:rsidR="003D7129" w:rsidRPr="00230B71" w:rsidRDefault="003D7129" w:rsidP="00696320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230B71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5FE16E8A" w14:textId="3BF9FDBB" w:rsidR="00A05665" w:rsidRDefault="00A05665" w:rsidP="00AB348A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No se debe permitir registrar 2 veces un integrante, si ya está registrado se debe volver a activar en vez de registrar.</w:t>
            </w:r>
          </w:p>
          <w:p w14:paraId="2942CDBA" w14:textId="23FA1274" w:rsidR="003D7129" w:rsidRPr="00F44929" w:rsidRDefault="00A05665" w:rsidP="00AB348A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Al activar se debe guardar en base de datos la fecha de activación para referencia.</w:t>
            </w:r>
            <w:r w:rsidR="003D7129" w:rsidRPr="00F44929">
              <w:rPr>
                <w:rFonts w:ascii="Montserrat" w:eastAsia="Arial" w:hAnsi="Montserrat" w:cstheme="minorHAnsi"/>
                <w:szCs w:val="20"/>
              </w:rPr>
              <w:tab/>
            </w:r>
          </w:p>
        </w:tc>
      </w:tr>
    </w:tbl>
    <w:p w14:paraId="516E7E4C" w14:textId="77777777" w:rsidR="003D7129" w:rsidRPr="004469FD" w:rsidRDefault="003D7129" w:rsidP="003D7129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Requerimientos asociados</w:t>
      </w:r>
    </w:p>
    <w:p w14:paraId="16F0034E" w14:textId="77777777" w:rsidR="003D7129" w:rsidRDefault="003D7129" w:rsidP="003D7129">
      <w:pPr>
        <w:pStyle w:val="ndice2"/>
      </w:pPr>
    </w:p>
    <w:p w14:paraId="10BB7BB7" w14:textId="74F40869" w:rsidR="003D7129" w:rsidRDefault="003D7129" w:rsidP="003D7129">
      <w:pPr>
        <w:pStyle w:val="ndice2"/>
      </w:pPr>
      <w:r>
        <w:t>N/A</w:t>
      </w:r>
    </w:p>
    <w:p w14:paraId="1E8DAD7A" w14:textId="4B9403D1" w:rsidR="00414320" w:rsidRDefault="00414320" w:rsidP="00414320">
      <w:pPr>
        <w:tabs>
          <w:tab w:val="left" w:pos="840"/>
        </w:tabs>
      </w:pPr>
      <w:r>
        <w:tab/>
      </w:r>
    </w:p>
    <w:p w14:paraId="08633CC6" w14:textId="77777777" w:rsidR="00414320" w:rsidRDefault="00414320">
      <w:pPr>
        <w:spacing w:before="0" w:after="0" w:line="240" w:lineRule="auto"/>
        <w:jc w:val="left"/>
      </w:pPr>
      <w:r>
        <w:br w:type="page"/>
      </w:r>
    </w:p>
    <w:p w14:paraId="6AA22404" w14:textId="3C32D59C" w:rsidR="000877BB" w:rsidRPr="005D627E" w:rsidRDefault="000877BB" w:rsidP="000877BB">
      <w:pPr>
        <w:pStyle w:val="EstiloTtulo1Antes6ptoDespus3ptoInterlineadoMn"/>
        <w:numPr>
          <w:ilvl w:val="1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lastRenderedPageBreak/>
        <w:t>Catálogos</w:t>
      </w:r>
    </w:p>
    <w:p w14:paraId="694C8F15" w14:textId="77777777" w:rsidR="000877BB" w:rsidRPr="004469FD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91A0C78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Breve Descripción</w:t>
      </w:r>
    </w:p>
    <w:p w14:paraId="375D2A64" w14:textId="77777777" w:rsidR="000877BB" w:rsidRDefault="000877BB" w:rsidP="000877BB">
      <w:pPr>
        <w:pStyle w:val="ndice2"/>
      </w:pPr>
    </w:p>
    <w:p w14:paraId="0C300D28" w14:textId="69591DBA" w:rsidR="000877BB" w:rsidRDefault="000877BB" w:rsidP="000877BB">
      <w:pPr>
        <w:pStyle w:val="ndice2"/>
      </w:pPr>
      <w:r>
        <w:t>Creación de una funcionalidad para actualización de catálogos</w:t>
      </w:r>
      <w:r w:rsidR="00414320">
        <w:t>, en este sprint se incl</w:t>
      </w:r>
      <w:r w:rsidR="004E1B31">
        <w:t>uyen los catálogos programa, métodos de revisión, impuestos, situación del contribuyente y situación del domicilio</w:t>
      </w:r>
      <w:r>
        <w:t>.</w:t>
      </w:r>
    </w:p>
    <w:p w14:paraId="2A756E4E" w14:textId="77777777" w:rsidR="000877BB" w:rsidRPr="00342D3E" w:rsidRDefault="000877BB" w:rsidP="000877BB"/>
    <w:p w14:paraId="761577B5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>
        <w:rPr>
          <w:rFonts w:ascii="Montserrat" w:hAnsi="Montserrat" w:cstheme="minorHAnsi"/>
          <w:sz w:val="20"/>
        </w:rPr>
        <w:t>Diagrama proceso ToBe</w:t>
      </w:r>
    </w:p>
    <w:p w14:paraId="309E3EA2" w14:textId="77777777" w:rsidR="000877BB" w:rsidRPr="00342D3E" w:rsidRDefault="000877BB" w:rsidP="000877BB"/>
    <w:p w14:paraId="41D5ABA3" w14:textId="633EB3DE" w:rsidR="000877BB" w:rsidRDefault="00595B6F" w:rsidP="000877BB">
      <w:pPr>
        <w:spacing w:before="0" w:after="0"/>
        <w:jc w:val="center"/>
      </w:pPr>
      <w:r>
        <w:rPr>
          <w:noProof/>
          <w:lang w:val="es-MX" w:eastAsia="es-MX"/>
        </w:rPr>
        <w:drawing>
          <wp:inline distT="0" distB="0" distL="0" distR="0" wp14:anchorId="77872988" wp14:editId="75664D81">
            <wp:extent cx="5296190" cy="46800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O-BE Importar padrón Auditoría V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9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D70" w14:textId="77777777" w:rsidR="000877BB" w:rsidRDefault="000877BB" w:rsidP="000877BB">
      <w:pPr>
        <w:spacing w:before="0" w:after="0"/>
      </w:pPr>
    </w:p>
    <w:p w14:paraId="1E3C82B2" w14:textId="77777777" w:rsidR="000877BB" w:rsidRDefault="000877BB" w:rsidP="009A0D22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lastRenderedPageBreak/>
        <w:t>Diagrama de la Funcionalidad del Módulo</w:t>
      </w:r>
    </w:p>
    <w:p w14:paraId="0F9F385C" w14:textId="77777777" w:rsidR="002B385E" w:rsidRDefault="002B385E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 xml:space="preserve">    </w:t>
      </w:r>
    </w:p>
    <w:p w14:paraId="3A720DDA" w14:textId="7940FC5B" w:rsidR="000877BB" w:rsidRDefault="002B385E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  <w:r>
        <w:rPr>
          <w:rFonts w:ascii="Montserrat" w:hAnsi="Montserrat" w:cstheme="minorHAnsi"/>
          <w:b w:val="0"/>
          <w:bCs w:val="0"/>
          <w:kern w:val="0"/>
          <w:sz w:val="20"/>
        </w:rPr>
        <w:t xml:space="preserve">        </w:t>
      </w:r>
      <w:r w:rsidRPr="002B385E">
        <w:rPr>
          <w:rFonts w:ascii="Montserrat" w:hAnsi="Montserrat" w:cstheme="minorHAnsi"/>
          <w:b w:val="0"/>
          <w:bCs w:val="0"/>
          <w:kern w:val="0"/>
          <w:sz w:val="20"/>
        </w:rPr>
        <w:t>N/A</w:t>
      </w:r>
    </w:p>
    <w:p w14:paraId="0D520ACD" w14:textId="77777777" w:rsidR="00DD2F32" w:rsidRPr="002B385E" w:rsidRDefault="00DD2F32" w:rsidP="002B385E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rPr>
          <w:rFonts w:ascii="Montserrat" w:hAnsi="Montserrat" w:cstheme="minorHAnsi"/>
          <w:b w:val="0"/>
          <w:bCs w:val="0"/>
          <w:kern w:val="0"/>
          <w:sz w:val="20"/>
        </w:rPr>
      </w:pPr>
    </w:p>
    <w:p w14:paraId="628174DF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>Roles Involucrados</w:t>
      </w:r>
    </w:p>
    <w:p w14:paraId="1B6D75E4" w14:textId="77777777" w:rsidR="000877BB" w:rsidRDefault="000877BB" w:rsidP="000877BB">
      <w:pPr>
        <w:pStyle w:val="ndice2"/>
      </w:pPr>
    </w:p>
    <w:p w14:paraId="51506E5D" w14:textId="77777777" w:rsidR="000877BB" w:rsidRPr="004469FD" w:rsidRDefault="000877BB" w:rsidP="000877BB">
      <w:pPr>
        <w:pStyle w:val="ndice2"/>
      </w:pPr>
      <w:r w:rsidRPr="004469FD">
        <w:t>En esta sección se deberá plasmar la lista de los roles involucrados.</w:t>
      </w:r>
    </w:p>
    <w:p w14:paraId="15A6CB04" w14:textId="77777777" w:rsidR="000877BB" w:rsidRPr="004469FD" w:rsidRDefault="000877BB" w:rsidP="000877BB">
      <w:pPr>
        <w:spacing w:before="0" w:after="0"/>
        <w:rPr>
          <w:rFonts w:ascii="Montserrat" w:hAnsi="Montserrat" w:cstheme="minorHAnsi"/>
        </w:rPr>
      </w:pPr>
    </w:p>
    <w:tbl>
      <w:tblPr>
        <w:tblStyle w:val="Tablaconcuadrcula"/>
        <w:tblW w:w="0" w:type="auto"/>
        <w:tblInd w:w="279" w:type="dxa"/>
        <w:tblLook w:val="04A0" w:firstRow="1" w:lastRow="0" w:firstColumn="1" w:lastColumn="0" w:noHBand="0" w:noVBand="1"/>
      </w:tblPr>
      <w:tblGrid>
        <w:gridCol w:w="815"/>
        <w:gridCol w:w="3324"/>
        <w:gridCol w:w="5546"/>
      </w:tblGrid>
      <w:tr w:rsidR="000877BB" w:rsidRPr="004469FD" w14:paraId="1810006A" w14:textId="77777777" w:rsidTr="00140E96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AC71B24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No.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6900E2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Nombre del rol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53988B" w14:textId="77777777" w:rsidR="000877BB" w:rsidRPr="004469FD" w:rsidRDefault="000877BB" w:rsidP="00140E96">
            <w:pPr>
              <w:spacing w:before="0" w:after="0"/>
              <w:jc w:val="center"/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  <w:lang w:val="es-MX" w:eastAsia="es-MX"/>
              </w:rPr>
              <w:t>Descripción</w:t>
            </w:r>
          </w:p>
        </w:tc>
      </w:tr>
      <w:tr w:rsidR="000877BB" w:rsidRPr="004469FD" w14:paraId="36AD0986" w14:textId="77777777" w:rsidTr="00DD2F32"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C95FC" w14:textId="77777777" w:rsidR="000877BB" w:rsidRPr="004D5E3B" w:rsidRDefault="000877BB" w:rsidP="00DD2F32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1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2B637" w14:textId="77777777" w:rsidR="000877BB" w:rsidRDefault="000877BB" w:rsidP="00DD2F32">
            <w:pPr>
              <w:spacing w:before="0" w:after="0"/>
              <w:jc w:val="left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 xml:space="preserve">Administrador </w:t>
            </w:r>
          </w:p>
        </w:tc>
        <w:tc>
          <w:tcPr>
            <w:tcW w:w="5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5BBD" w14:textId="722EA374" w:rsidR="000877BB" w:rsidRDefault="000877BB" w:rsidP="000877BB">
            <w:pPr>
              <w:spacing w:before="0" w:after="0"/>
              <w:rPr>
                <w:rFonts w:ascii="Montserrat" w:hAnsi="Montserrat" w:cstheme="minorHAnsi"/>
                <w:bCs/>
              </w:rPr>
            </w:pPr>
            <w:r>
              <w:rPr>
                <w:rFonts w:ascii="Montserrat" w:hAnsi="Montserrat" w:cstheme="minorHAnsi"/>
                <w:bCs/>
              </w:rPr>
              <w:t>Es el usuario que podrá gestionar los catálogos del sistema.</w:t>
            </w:r>
          </w:p>
        </w:tc>
      </w:tr>
    </w:tbl>
    <w:p w14:paraId="2753256F" w14:textId="77777777" w:rsidR="000877BB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708"/>
        </w:tabs>
        <w:spacing w:before="0" w:after="0"/>
        <w:ind w:left="360"/>
        <w:jc w:val="left"/>
        <w:rPr>
          <w:rFonts w:ascii="Montserrat" w:hAnsi="Montserrat" w:cstheme="minorHAnsi"/>
          <w:sz w:val="20"/>
        </w:rPr>
      </w:pPr>
    </w:p>
    <w:p w14:paraId="3BCFDF4D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 w:cstheme="minorHAnsi"/>
          <w:sz w:val="20"/>
        </w:rPr>
      </w:pPr>
      <w:r w:rsidRPr="004469FD">
        <w:rPr>
          <w:rFonts w:ascii="Montserrat" w:hAnsi="Montserrat" w:cstheme="minorHAnsi"/>
          <w:sz w:val="20"/>
        </w:rPr>
        <w:t xml:space="preserve">Casos de uso </w:t>
      </w:r>
    </w:p>
    <w:p w14:paraId="30B66DDB" w14:textId="77777777" w:rsidR="000877BB" w:rsidRDefault="000877BB" w:rsidP="000877BB">
      <w:pPr>
        <w:pStyle w:val="ndice2"/>
      </w:pPr>
    </w:p>
    <w:tbl>
      <w:tblPr>
        <w:tblStyle w:val="Tablaconcuadrcula"/>
        <w:tblW w:w="9497" w:type="dxa"/>
        <w:jc w:val="center"/>
        <w:tblLook w:val="04A0" w:firstRow="1" w:lastRow="0" w:firstColumn="1" w:lastColumn="0" w:noHBand="0" w:noVBand="1"/>
      </w:tblPr>
      <w:tblGrid>
        <w:gridCol w:w="1841"/>
        <w:gridCol w:w="7656"/>
      </w:tblGrid>
      <w:tr w:rsidR="000877BB" w:rsidRPr="004469FD" w14:paraId="7D8530B8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61A13F13" w14:textId="77777777" w:rsidR="000877BB" w:rsidRPr="004469FD" w:rsidRDefault="000877BB" w:rsidP="00140E96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  <w:t>Caso de uso</w:t>
            </w:r>
          </w:p>
        </w:tc>
        <w:tc>
          <w:tcPr>
            <w:tcW w:w="8077" w:type="dxa"/>
            <w:vAlign w:val="center"/>
          </w:tcPr>
          <w:p w14:paraId="01FDB7EA" w14:textId="5840055D" w:rsidR="000877BB" w:rsidRPr="00A24C10" w:rsidRDefault="000877BB" w:rsidP="000877B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CU013</w:t>
            </w:r>
            <w:r w:rsidRPr="00A24C10">
              <w:rPr>
                <w:rFonts w:ascii="Montserrat" w:hAnsi="Montserrat" w:cstheme="minorHAnsi"/>
                <w:szCs w:val="20"/>
              </w:rPr>
              <w:t xml:space="preserve"> – </w:t>
            </w:r>
            <w:r>
              <w:rPr>
                <w:rFonts w:ascii="Montserrat" w:hAnsi="Montserrat" w:cstheme="minorHAnsi"/>
                <w:szCs w:val="20"/>
              </w:rPr>
              <w:t>Actualizar catálogos</w:t>
            </w:r>
          </w:p>
        </w:tc>
      </w:tr>
      <w:tr w:rsidR="000877BB" w:rsidRPr="004469FD" w14:paraId="004D1974" w14:textId="77777777" w:rsidTr="00CE4450">
        <w:trPr>
          <w:trHeight w:val="462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9AB0332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Descripción</w:t>
            </w:r>
          </w:p>
        </w:tc>
        <w:tc>
          <w:tcPr>
            <w:tcW w:w="8077" w:type="dxa"/>
            <w:vAlign w:val="center"/>
          </w:tcPr>
          <w:p w14:paraId="30A68BC7" w14:textId="511DD6A4" w:rsidR="000877BB" w:rsidRPr="00A24C10" w:rsidRDefault="000877BB" w:rsidP="000877BB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Desarrollar una funcionalidad para visualizar los catálogos del sistema con la opción de darles mantenimiento como alta, baja y cambio de datos.</w:t>
            </w:r>
          </w:p>
        </w:tc>
      </w:tr>
      <w:tr w:rsidR="000877BB" w:rsidRPr="004469FD" w14:paraId="3C0DC1CC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28D6278C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Roles involucrados</w:t>
            </w:r>
          </w:p>
        </w:tc>
        <w:tc>
          <w:tcPr>
            <w:tcW w:w="8077" w:type="dxa"/>
            <w:vAlign w:val="center"/>
          </w:tcPr>
          <w:p w14:paraId="3AB7E660" w14:textId="77777777" w:rsidR="000877BB" w:rsidRPr="00A24C10" w:rsidRDefault="000877BB" w:rsidP="00140E96">
            <w:pPr>
              <w:spacing w:before="0" w:after="0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</w:t>
            </w:r>
          </w:p>
        </w:tc>
      </w:tr>
      <w:tr w:rsidR="000877BB" w:rsidRPr="004469FD" w14:paraId="00F1139D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76D08F8A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Precondiciones</w:t>
            </w:r>
          </w:p>
        </w:tc>
        <w:tc>
          <w:tcPr>
            <w:tcW w:w="8077" w:type="dxa"/>
            <w:vAlign w:val="center"/>
          </w:tcPr>
          <w:p w14:paraId="0C71B31D" w14:textId="2F87D36D" w:rsidR="000877BB" w:rsidRPr="00FA648E" w:rsidRDefault="00D161B2" w:rsidP="00D161B2">
            <w:pPr>
              <w:pStyle w:val="Prrafodelista"/>
              <w:numPr>
                <w:ilvl w:val="0"/>
                <w:numId w:val="7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 w:rsidRPr="00D161B2">
              <w:rPr>
                <w:rFonts w:ascii="Montserrat" w:hAnsi="Montserrat" w:cstheme="minorHAnsi"/>
                <w:szCs w:val="20"/>
              </w:rPr>
              <w:t>Tener base de datos con las tablas de catálogos.</w:t>
            </w:r>
          </w:p>
        </w:tc>
      </w:tr>
      <w:tr w:rsidR="000877BB" w:rsidRPr="004469FD" w14:paraId="3304A4F0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3B8A2ABA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operativo</w:t>
            </w:r>
          </w:p>
        </w:tc>
        <w:tc>
          <w:tcPr>
            <w:tcW w:w="8077" w:type="dxa"/>
            <w:vAlign w:val="center"/>
          </w:tcPr>
          <w:p w14:paraId="343E569D" w14:textId="77777777" w:rsidR="000877BB" w:rsidRDefault="006A0E22" w:rsidP="006A0E22">
            <w:pPr>
              <w:pStyle w:val="Prrafodelista"/>
              <w:numPr>
                <w:ilvl w:val="0"/>
                <w:numId w:val="41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ingresa al sistema a la funcionalidad “catálogos”.</w:t>
            </w:r>
          </w:p>
          <w:p w14:paraId="6A2F1385" w14:textId="77777777" w:rsidR="008F10D3" w:rsidRDefault="008F10D3" w:rsidP="006A0E22">
            <w:pPr>
              <w:pStyle w:val="Prrafodelista"/>
              <w:numPr>
                <w:ilvl w:val="0"/>
                <w:numId w:val="41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registra información en el catálogo</w:t>
            </w:r>
          </w:p>
          <w:p w14:paraId="61B6EEC6" w14:textId="77777777" w:rsidR="008F10D3" w:rsidRDefault="008F10D3" w:rsidP="006A0E22">
            <w:pPr>
              <w:pStyle w:val="Prrafodelista"/>
              <w:numPr>
                <w:ilvl w:val="0"/>
                <w:numId w:val="41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actualiza información en el catálogo.</w:t>
            </w:r>
          </w:p>
          <w:p w14:paraId="56165D43" w14:textId="276C058C" w:rsidR="008F10D3" w:rsidRPr="006A0E22" w:rsidRDefault="008F10D3" w:rsidP="006A0E22">
            <w:pPr>
              <w:pStyle w:val="Prrafodelista"/>
              <w:numPr>
                <w:ilvl w:val="0"/>
                <w:numId w:val="41"/>
              </w:numPr>
              <w:spacing w:before="0" w:after="0" w:line="240" w:lineRule="auto"/>
              <w:contextualSpacing w:val="0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Administrador da de baja información del catálogo.</w:t>
            </w:r>
          </w:p>
        </w:tc>
      </w:tr>
      <w:tr w:rsidR="000877BB" w:rsidRPr="004469FD" w14:paraId="31FBA09F" w14:textId="77777777" w:rsidTr="00CE4450">
        <w:trPr>
          <w:trHeight w:val="833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54385D9C" w14:textId="41F2FE64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Flujo Alterno / Excepción</w:t>
            </w:r>
          </w:p>
        </w:tc>
        <w:tc>
          <w:tcPr>
            <w:tcW w:w="8077" w:type="dxa"/>
            <w:vAlign w:val="center"/>
          </w:tcPr>
          <w:p w14:paraId="4F3150F5" w14:textId="40E97018" w:rsidR="000877BB" w:rsidRPr="008F10D3" w:rsidRDefault="008F10D3" w:rsidP="008F10D3">
            <w:p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N/A</w:t>
            </w:r>
          </w:p>
        </w:tc>
      </w:tr>
      <w:tr w:rsidR="000877BB" w:rsidRPr="004469FD" w14:paraId="0DE32F37" w14:textId="77777777" w:rsidTr="00CE4450">
        <w:trPr>
          <w:trHeight w:val="298"/>
          <w:jc w:val="center"/>
        </w:trPr>
        <w:tc>
          <w:tcPr>
            <w:tcW w:w="1420" w:type="dxa"/>
            <w:shd w:val="clear" w:color="auto" w:fill="BFBFBF" w:themeFill="background1" w:themeFillShade="BF"/>
            <w:vAlign w:val="center"/>
          </w:tcPr>
          <w:p w14:paraId="1D4DB088" w14:textId="77777777" w:rsidR="000877BB" w:rsidRPr="004469FD" w:rsidRDefault="000877BB" w:rsidP="00140E96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Resultados / Productos</w:t>
            </w:r>
          </w:p>
        </w:tc>
        <w:tc>
          <w:tcPr>
            <w:tcW w:w="8077" w:type="dxa"/>
            <w:vAlign w:val="center"/>
          </w:tcPr>
          <w:p w14:paraId="487A10CC" w14:textId="77777777" w:rsidR="000877BB" w:rsidRPr="007D1391" w:rsidRDefault="000877BB" w:rsidP="00140E96">
            <w:pPr>
              <w:pStyle w:val="Prrafodelista"/>
              <w:numPr>
                <w:ilvl w:val="0"/>
                <w:numId w:val="6"/>
              </w:numPr>
              <w:spacing w:before="0" w:after="0" w:line="240" w:lineRule="auto"/>
              <w:jc w:val="left"/>
              <w:rPr>
                <w:rFonts w:ascii="Montserrat" w:hAnsi="Montserrat" w:cstheme="minorHAnsi"/>
                <w:szCs w:val="20"/>
              </w:rPr>
            </w:pPr>
            <w:r>
              <w:rPr>
                <w:rFonts w:ascii="Montserrat" w:hAnsi="Montserrat" w:cstheme="minorHAnsi"/>
                <w:szCs w:val="20"/>
              </w:rPr>
              <w:t>Integrante registrado en el sistema.</w:t>
            </w:r>
          </w:p>
        </w:tc>
      </w:tr>
    </w:tbl>
    <w:p w14:paraId="5F9700EF" w14:textId="77777777" w:rsidR="000877BB" w:rsidRDefault="000877BB" w:rsidP="000877BB">
      <w:pPr>
        <w:pStyle w:val="EstiloTtulo1Antes6ptoDespus3ptoInterlineadoMn"/>
        <w:numPr>
          <w:ilvl w:val="0"/>
          <w:numId w:val="0"/>
        </w:numPr>
        <w:tabs>
          <w:tab w:val="left" w:pos="8580"/>
        </w:tabs>
        <w:spacing w:before="0" w:after="0"/>
        <w:ind w:left="432" w:hanging="432"/>
        <w:jc w:val="left"/>
        <w:rPr>
          <w:rFonts w:ascii="Montserrat" w:hAnsi="Montserrat"/>
          <w:sz w:val="20"/>
        </w:rPr>
      </w:pPr>
    </w:p>
    <w:p w14:paraId="74956AF6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t>Reglas de Negocio</w:t>
      </w:r>
    </w:p>
    <w:p w14:paraId="233555D5" w14:textId="77777777" w:rsidR="000877BB" w:rsidRPr="004469FD" w:rsidRDefault="000877BB" w:rsidP="000877BB">
      <w:pPr>
        <w:spacing w:before="0" w:after="0"/>
        <w:rPr>
          <w:rFonts w:ascii="Montserrat" w:hAnsi="Montserrat"/>
        </w:rPr>
      </w:pPr>
    </w:p>
    <w:tbl>
      <w:tblPr>
        <w:tblStyle w:val="Tablaconcuadrcula"/>
        <w:tblW w:w="9503" w:type="dxa"/>
        <w:jc w:val="center"/>
        <w:tblLook w:val="04A0" w:firstRow="1" w:lastRow="0" w:firstColumn="1" w:lastColumn="0" w:noHBand="0" w:noVBand="1"/>
      </w:tblPr>
      <w:tblGrid>
        <w:gridCol w:w="2321"/>
        <w:gridCol w:w="7182"/>
      </w:tblGrid>
      <w:tr w:rsidR="002B385E" w:rsidRPr="004469FD" w14:paraId="25A72556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39BD7951" w14:textId="77777777" w:rsidR="002B385E" w:rsidRPr="004469FD" w:rsidRDefault="002B385E" w:rsidP="00DF4ECB">
            <w:pPr>
              <w:spacing w:before="0" w:after="0"/>
              <w:rPr>
                <w:rFonts w:ascii="Montserrat" w:eastAsia="Arial" w:hAnsi="Montserrat" w:cstheme="minorHAnsi"/>
                <w:b/>
                <w:bCs/>
                <w:color w:val="000000" w:themeColor="text1"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 xml:space="preserve">ID de Regla de Negocio </w:t>
            </w:r>
          </w:p>
        </w:tc>
        <w:tc>
          <w:tcPr>
            <w:tcW w:w="7182" w:type="dxa"/>
            <w:vAlign w:val="center"/>
          </w:tcPr>
          <w:p w14:paraId="34E3E3CE" w14:textId="77777777" w:rsidR="002B385E" w:rsidRPr="00F44929" w:rsidRDefault="002B385E" w:rsidP="00DF4ECB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 w:rsidRPr="00F44929">
              <w:rPr>
                <w:rFonts w:ascii="Montserrat" w:eastAsia="Arial" w:hAnsi="Montserrat" w:cstheme="minorHAnsi"/>
                <w:szCs w:val="20"/>
              </w:rPr>
              <w:t>1</w:t>
            </w:r>
          </w:p>
        </w:tc>
      </w:tr>
      <w:tr w:rsidR="002B385E" w:rsidRPr="004469FD" w14:paraId="502415FF" w14:textId="77777777" w:rsidTr="00CE4450">
        <w:trPr>
          <w:trHeight w:val="462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850235F" w14:textId="77777777" w:rsidR="002B385E" w:rsidRPr="004469FD" w:rsidRDefault="002B385E" w:rsidP="00DF4ECB">
            <w:pPr>
              <w:spacing w:before="0" w:after="0"/>
              <w:rPr>
                <w:rFonts w:ascii="Montserrat" w:hAnsi="Montserrat" w:cstheme="minorHAnsi"/>
                <w:b/>
                <w:bCs/>
                <w:szCs w:val="20"/>
              </w:rPr>
            </w:pPr>
            <w:r w:rsidRPr="004469FD">
              <w:rPr>
                <w:rFonts w:ascii="Montserrat" w:hAnsi="Montserrat" w:cstheme="minorHAnsi"/>
                <w:b/>
                <w:bCs/>
                <w:szCs w:val="20"/>
              </w:rPr>
              <w:t>Nombre de la regla de negocio</w:t>
            </w:r>
          </w:p>
        </w:tc>
        <w:tc>
          <w:tcPr>
            <w:tcW w:w="7182" w:type="dxa"/>
            <w:vAlign w:val="center"/>
          </w:tcPr>
          <w:p w14:paraId="55699FCB" w14:textId="78C81694" w:rsidR="002B385E" w:rsidRPr="00F44929" w:rsidRDefault="002B385E" w:rsidP="002B385E">
            <w:p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Catálogos precargados</w:t>
            </w:r>
          </w:p>
        </w:tc>
      </w:tr>
      <w:tr w:rsidR="002B385E" w:rsidRPr="004469FD" w14:paraId="1D6A4236" w14:textId="77777777" w:rsidTr="00CE4450">
        <w:trPr>
          <w:trHeight w:val="298"/>
          <w:jc w:val="center"/>
        </w:trPr>
        <w:tc>
          <w:tcPr>
            <w:tcW w:w="2321" w:type="dxa"/>
            <w:shd w:val="clear" w:color="auto" w:fill="BFBFBF" w:themeFill="background1" w:themeFillShade="BF"/>
            <w:vAlign w:val="center"/>
          </w:tcPr>
          <w:p w14:paraId="136CBD05" w14:textId="77777777" w:rsidR="002B385E" w:rsidRPr="00CE4450" w:rsidRDefault="002B385E" w:rsidP="00DF4ECB">
            <w:pPr>
              <w:spacing w:before="0" w:after="0"/>
              <w:rPr>
                <w:rFonts w:ascii="Montserrat" w:eastAsia="Arial" w:hAnsi="Montserrat" w:cstheme="minorHAnsi"/>
                <w:b/>
                <w:bCs/>
                <w:szCs w:val="20"/>
              </w:rPr>
            </w:pPr>
            <w:r w:rsidRPr="00CE4450">
              <w:rPr>
                <w:rFonts w:ascii="Montserrat" w:eastAsia="Arial" w:hAnsi="Montserrat" w:cstheme="minorHAnsi"/>
                <w:b/>
                <w:bCs/>
                <w:szCs w:val="20"/>
              </w:rPr>
              <w:t>Descripción de la regla de negocio</w:t>
            </w:r>
          </w:p>
        </w:tc>
        <w:tc>
          <w:tcPr>
            <w:tcW w:w="7182" w:type="dxa"/>
            <w:vAlign w:val="center"/>
          </w:tcPr>
          <w:p w14:paraId="7794AAD2" w14:textId="02078D53" w:rsidR="002B385E" w:rsidRPr="00F44929" w:rsidRDefault="002B385E" w:rsidP="00DF4ECB">
            <w:pPr>
              <w:pStyle w:val="Prrafodelista"/>
              <w:numPr>
                <w:ilvl w:val="0"/>
                <w:numId w:val="11"/>
              </w:numPr>
              <w:spacing w:before="0" w:after="0"/>
              <w:rPr>
                <w:rFonts w:ascii="Montserrat" w:eastAsia="Arial" w:hAnsi="Montserrat" w:cstheme="minorHAnsi"/>
                <w:szCs w:val="20"/>
              </w:rPr>
            </w:pPr>
            <w:r>
              <w:rPr>
                <w:rFonts w:ascii="Montserrat" w:eastAsia="Arial" w:hAnsi="Montserrat" w:cstheme="minorHAnsi"/>
                <w:szCs w:val="20"/>
              </w:rPr>
              <w:t>Es necesario que para el buen funcionamiento de la funcionalidad de este sprint los catálogos ya estén cargados en tablas de las bases de datos.</w:t>
            </w:r>
          </w:p>
        </w:tc>
      </w:tr>
    </w:tbl>
    <w:p w14:paraId="5002F1FC" w14:textId="77777777" w:rsidR="000877BB" w:rsidRPr="004469FD" w:rsidRDefault="000877BB" w:rsidP="000877BB">
      <w:pPr>
        <w:pStyle w:val="EstiloTtulo1Antes6ptoDespus3ptoInterlineadoMn"/>
        <w:numPr>
          <w:ilvl w:val="2"/>
          <w:numId w:val="2"/>
        </w:numPr>
        <w:tabs>
          <w:tab w:val="left" w:pos="708"/>
        </w:tabs>
        <w:spacing w:after="0"/>
        <w:jc w:val="left"/>
        <w:rPr>
          <w:rFonts w:ascii="Montserrat" w:hAnsi="Montserrat"/>
          <w:sz w:val="20"/>
        </w:rPr>
      </w:pPr>
      <w:r w:rsidRPr="004469FD">
        <w:rPr>
          <w:rFonts w:ascii="Montserrat" w:hAnsi="Montserrat"/>
          <w:sz w:val="20"/>
        </w:rPr>
        <w:lastRenderedPageBreak/>
        <w:t>Requerimientos asociados</w:t>
      </w:r>
    </w:p>
    <w:p w14:paraId="1C0A33E8" w14:textId="77777777" w:rsidR="000877BB" w:rsidRDefault="000877BB" w:rsidP="000877BB">
      <w:pPr>
        <w:pStyle w:val="ndice2"/>
      </w:pPr>
    </w:p>
    <w:p w14:paraId="4E75F936" w14:textId="77777777" w:rsidR="000877BB" w:rsidRDefault="000877BB" w:rsidP="000877BB">
      <w:pPr>
        <w:pStyle w:val="ndice2"/>
      </w:pPr>
      <w:r>
        <w:t>N/A</w:t>
      </w:r>
    </w:p>
    <w:p w14:paraId="6E5EABAE" w14:textId="77777777" w:rsidR="00E01735" w:rsidRPr="004469FD" w:rsidRDefault="00E01735" w:rsidP="00F85182">
      <w:pPr>
        <w:spacing w:before="0" w:after="0"/>
      </w:pPr>
    </w:p>
    <w:p w14:paraId="2AB1EB66" w14:textId="7F4D8707" w:rsidR="00D16B4F" w:rsidRPr="00AA76CD" w:rsidRDefault="00D16B4F" w:rsidP="00AA76CD">
      <w:pPr>
        <w:pStyle w:val="EstiloTtulo1Antes6ptoDespus3ptoInterlineadoMn"/>
        <w:numPr>
          <w:ilvl w:val="0"/>
          <w:numId w:val="2"/>
        </w:numPr>
        <w:tabs>
          <w:tab w:val="left" w:pos="708"/>
        </w:tabs>
        <w:spacing w:before="0" w:after="0"/>
        <w:jc w:val="left"/>
        <w:rPr>
          <w:rFonts w:ascii="Montserrat" w:hAnsi="Montserrat"/>
          <w:sz w:val="20"/>
        </w:rPr>
      </w:pPr>
      <w:bookmarkStart w:id="35" w:name="_Toc371934695"/>
      <w:bookmarkStart w:id="36" w:name="_Toc289774391"/>
      <w:bookmarkStart w:id="37" w:name="_Toc179338432"/>
      <w:r w:rsidRPr="004469FD">
        <w:rPr>
          <w:rFonts w:ascii="Montserrat" w:hAnsi="Montserrat"/>
          <w:sz w:val="20"/>
        </w:rPr>
        <w:t>Referencias</w:t>
      </w:r>
      <w:bookmarkEnd w:id="35"/>
      <w:bookmarkEnd w:id="36"/>
      <w:bookmarkEnd w:id="37"/>
      <w:r w:rsidRPr="004469FD">
        <w:t xml:space="preserve"> </w:t>
      </w:r>
    </w:p>
    <w:p w14:paraId="6D10DF65" w14:textId="77777777" w:rsidR="00C83952" w:rsidRDefault="00C83952" w:rsidP="00CE4450">
      <w:pPr>
        <w:spacing w:before="0" w:after="0"/>
      </w:pPr>
    </w:p>
    <w:p w14:paraId="12733552" w14:textId="2A9D02F1" w:rsidR="000E4A18" w:rsidRDefault="000E4A18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>Se anexa</w:t>
      </w:r>
      <w:r w:rsidR="00665CCF">
        <w:rPr>
          <w:rFonts w:ascii="Montserrat" w:hAnsi="Montserrat" w:cstheme="minorHAnsi"/>
          <w:szCs w:val="20"/>
        </w:rPr>
        <w:t xml:space="preserve">n los siguientes </w:t>
      </w:r>
      <w:r>
        <w:rPr>
          <w:rFonts w:ascii="Montserrat" w:hAnsi="Montserrat" w:cstheme="minorHAnsi"/>
          <w:szCs w:val="20"/>
        </w:rPr>
        <w:t>formato</w:t>
      </w:r>
      <w:r w:rsidR="00665CCF">
        <w:rPr>
          <w:rFonts w:ascii="Montserrat" w:hAnsi="Montserrat" w:cstheme="minorHAnsi"/>
          <w:szCs w:val="20"/>
        </w:rPr>
        <w:t>s</w:t>
      </w:r>
      <w:r>
        <w:rPr>
          <w:rFonts w:ascii="Montserrat" w:hAnsi="Montserrat" w:cstheme="minorHAnsi"/>
          <w:szCs w:val="20"/>
        </w:rPr>
        <w:t xml:space="preserve"> de ejemplo </w:t>
      </w:r>
      <w:r w:rsidR="00665CCF">
        <w:rPr>
          <w:rFonts w:ascii="Montserrat" w:hAnsi="Montserrat" w:cstheme="minorHAnsi"/>
          <w:szCs w:val="20"/>
        </w:rPr>
        <w:t>para el desarrollo del</w:t>
      </w:r>
      <w:r>
        <w:rPr>
          <w:rFonts w:ascii="Montserrat" w:hAnsi="Montserrat" w:cstheme="minorHAnsi"/>
          <w:szCs w:val="20"/>
        </w:rPr>
        <w:t xml:space="preserve"> sistema.</w:t>
      </w:r>
    </w:p>
    <w:p w14:paraId="25CD0F90" w14:textId="77777777" w:rsidR="00CE4450" w:rsidRDefault="00CE4450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</w:p>
    <w:p w14:paraId="5E45CB6E" w14:textId="7117504B" w:rsidR="002B385E" w:rsidRDefault="002B385E" w:rsidP="00CE4450">
      <w:pPr>
        <w:pStyle w:val="Prrafodelista"/>
        <w:numPr>
          <w:ilvl w:val="0"/>
          <w:numId w:val="12"/>
        </w:numPr>
        <w:spacing w:before="0" w:after="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 xml:space="preserve">Ejemplo del documento a  generar para la convocatoria: </w:t>
      </w:r>
      <w:r w:rsidR="009242CD" w:rsidRPr="009242CD">
        <w:rPr>
          <w:rFonts w:ascii="Montserrat" w:hAnsi="Montserrat" w:cstheme="minorHAnsi"/>
          <w:szCs w:val="20"/>
        </w:rPr>
        <w:t>Convocatoria grupo de trabajo 15102024</w:t>
      </w:r>
      <w:r w:rsidR="009242CD">
        <w:rPr>
          <w:rFonts w:ascii="Montserrat" w:hAnsi="Montserrat" w:cstheme="minorHAnsi"/>
          <w:szCs w:val="20"/>
        </w:rPr>
        <w:t>.doc</w:t>
      </w:r>
    </w:p>
    <w:p w14:paraId="369A2343" w14:textId="6995CAA7" w:rsidR="002B385E" w:rsidRDefault="002B385E" w:rsidP="00CE4450">
      <w:pPr>
        <w:pStyle w:val="Prrafodelista"/>
        <w:numPr>
          <w:ilvl w:val="0"/>
          <w:numId w:val="12"/>
        </w:numPr>
        <w:spacing w:before="0" w:after="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 xml:space="preserve">Ejemplo del anexo de autorización: </w:t>
      </w:r>
      <w:r w:rsidR="009242CD" w:rsidRPr="009242CD">
        <w:rPr>
          <w:rFonts w:ascii="Montserrat" w:hAnsi="Montserrat" w:cstheme="minorHAnsi"/>
          <w:szCs w:val="20"/>
        </w:rPr>
        <w:t>Anexo 2 15102024</w:t>
      </w:r>
      <w:r>
        <w:rPr>
          <w:rFonts w:ascii="Montserrat" w:hAnsi="Montserrat" w:cstheme="minorHAnsi"/>
          <w:szCs w:val="20"/>
        </w:rPr>
        <w:t>.xls.</w:t>
      </w:r>
    </w:p>
    <w:p w14:paraId="05B4CD83" w14:textId="77777777" w:rsidR="009242CD" w:rsidRDefault="009242CD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</w:p>
    <w:p w14:paraId="76C5640B" w14:textId="495DAC85" w:rsidR="002B385E" w:rsidRDefault="002B385E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  <w:r>
        <w:rPr>
          <w:rFonts w:ascii="Montserrat" w:hAnsi="Montserrat" w:cstheme="minorHAnsi"/>
          <w:szCs w:val="20"/>
        </w:rPr>
        <w:t>Se adjunta el siguiente archivo Excel que contiene la información de los catálogos a cargar para este sprint.</w:t>
      </w:r>
    </w:p>
    <w:p w14:paraId="59D7BD17" w14:textId="77777777" w:rsidR="00CE4450" w:rsidRDefault="00CE4450" w:rsidP="00CE4450">
      <w:pPr>
        <w:spacing w:before="0" w:after="0"/>
        <w:ind w:left="360"/>
        <w:rPr>
          <w:rFonts w:ascii="Montserrat" w:hAnsi="Montserrat" w:cstheme="minorHAnsi"/>
          <w:szCs w:val="20"/>
        </w:rPr>
      </w:pPr>
    </w:p>
    <w:p w14:paraId="6094EBDF" w14:textId="7506CDC9" w:rsidR="002B385E" w:rsidRPr="002B385E" w:rsidRDefault="002B385E" w:rsidP="00CE4450">
      <w:pPr>
        <w:pStyle w:val="Prrafodelista"/>
        <w:numPr>
          <w:ilvl w:val="0"/>
          <w:numId w:val="42"/>
        </w:numPr>
        <w:spacing w:before="0" w:after="0"/>
        <w:ind w:left="1134"/>
        <w:rPr>
          <w:rFonts w:ascii="Montserrat" w:hAnsi="Montserrat" w:cstheme="minorHAnsi"/>
          <w:szCs w:val="20"/>
        </w:rPr>
      </w:pPr>
      <w:r w:rsidRPr="002B385E">
        <w:rPr>
          <w:rFonts w:ascii="Montserrat" w:hAnsi="Montserrat" w:cstheme="minorHAnsi"/>
          <w:szCs w:val="20"/>
        </w:rPr>
        <w:t>Listas desplegables.xls</w:t>
      </w:r>
    </w:p>
    <w:p w14:paraId="06B5D6A6" w14:textId="77777777" w:rsidR="004469FD" w:rsidRPr="004469FD" w:rsidRDefault="004469FD" w:rsidP="00F85182">
      <w:pPr>
        <w:spacing w:before="0" w:after="0"/>
      </w:pPr>
    </w:p>
    <w:p w14:paraId="77DC6A99" w14:textId="5055CE4D" w:rsidR="00C6067E" w:rsidRDefault="00C6067E" w:rsidP="00F85182">
      <w:pPr>
        <w:pStyle w:val="EstiloTtulo1Antes6ptoDespus3ptoInterlineadoMn"/>
        <w:numPr>
          <w:ilvl w:val="0"/>
          <w:numId w:val="2"/>
        </w:numPr>
        <w:spacing w:before="0" w:after="0"/>
        <w:jc w:val="left"/>
        <w:rPr>
          <w:rFonts w:ascii="Montserrat" w:hAnsi="Montserrat"/>
          <w:sz w:val="20"/>
        </w:rPr>
      </w:pPr>
      <w:bookmarkStart w:id="38" w:name="_Toc179338433"/>
      <w:bookmarkEnd w:id="4"/>
      <w:bookmarkEnd w:id="5"/>
      <w:bookmarkEnd w:id="6"/>
      <w:bookmarkEnd w:id="7"/>
      <w:bookmarkEnd w:id="8"/>
      <w:bookmarkEnd w:id="9"/>
      <w:bookmarkEnd w:id="10"/>
      <w:bookmarkEnd w:id="11"/>
      <w:r w:rsidRPr="004469FD">
        <w:rPr>
          <w:rFonts w:ascii="Montserrat" w:hAnsi="Montserrat"/>
          <w:sz w:val="20"/>
        </w:rPr>
        <w:t xml:space="preserve">Firmas de </w:t>
      </w:r>
      <w:r w:rsidR="00B67167" w:rsidRPr="004469FD">
        <w:rPr>
          <w:rFonts w:ascii="Montserrat" w:hAnsi="Montserrat"/>
          <w:sz w:val="20"/>
        </w:rPr>
        <w:t>Aprobación</w:t>
      </w:r>
      <w:bookmarkEnd w:id="38"/>
    </w:p>
    <w:p w14:paraId="3B51C137" w14:textId="77777777" w:rsidR="004469FD" w:rsidRPr="004469FD" w:rsidRDefault="004469FD" w:rsidP="00F85182">
      <w:pPr>
        <w:pStyle w:val="EstiloTtulo1Antes6ptoDespus3ptoInterlineadoMn"/>
        <w:numPr>
          <w:ilvl w:val="0"/>
          <w:numId w:val="0"/>
        </w:numPr>
        <w:spacing w:before="0" w:after="0"/>
        <w:ind w:left="360"/>
        <w:jc w:val="left"/>
        <w:rPr>
          <w:rFonts w:ascii="Montserrat" w:hAnsi="Montserrat"/>
          <w:sz w:val="20"/>
        </w:rPr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969"/>
        <w:gridCol w:w="2122"/>
        <w:gridCol w:w="3543"/>
      </w:tblGrid>
      <w:tr w:rsidR="009A2682" w:rsidRPr="004469FD" w14:paraId="58E4C1E2" w14:textId="77777777" w:rsidTr="00F85182">
        <w:trPr>
          <w:cantSplit/>
          <w:trHeight w:val="365"/>
          <w:tblHeader/>
          <w:jc w:val="center"/>
        </w:trPr>
        <w:tc>
          <w:tcPr>
            <w:tcW w:w="3969" w:type="dxa"/>
            <w:shd w:val="clear" w:color="auto" w:fill="BFBFBF" w:themeFill="background1" w:themeFillShade="BF"/>
            <w:vAlign w:val="center"/>
          </w:tcPr>
          <w:p w14:paraId="1F31DBB4" w14:textId="2DD762B4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Responsable / Rol / Puesto / Organización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(Nombre completo del Responsable/Puesto / Área de adscripción)</w:t>
            </w:r>
          </w:p>
        </w:tc>
        <w:tc>
          <w:tcPr>
            <w:tcW w:w="2122" w:type="dxa"/>
            <w:shd w:val="clear" w:color="auto" w:fill="BFBFBF" w:themeFill="background1" w:themeFillShade="BF"/>
            <w:vAlign w:val="center"/>
          </w:tcPr>
          <w:p w14:paraId="0E8EBE57" w14:textId="261870B9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Fecha</w:t>
            </w:r>
            <w:r w:rsidRPr="004469FD">
              <w:rPr>
                <w:rFonts w:ascii="Montserrat" w:hAnsi="Montserrat" w:cstheme="minorHAnsi"/>
                <w:i/>
                <w:vanish/>
                <w:color w:val="0000FF"/>
              </w:rPr>
              <w:t>Fecha de autorización (Formato: dd/mm/aaaa)</w:t>
            </w:r>
          </w:p>
        </w:tc>
        <w:tc>
          <w:tcPr>
            <w:tcW w:w="3543" w:type="dxa"/>
            <w:shd w:val="clear" w:color="auto" w:fill="BFBFBF" w:themeFill="background1" w:themeFillShade="BF"/>
            <w:vAlign w:val="center"/>
          </w:tcPr>
          <w:p w14:paraId="1528CA47" w14:textId="77777777" w:rsidR="007D7A20" w:rsidRPr="004469FD" w:rsidRDefault="007D7A20" w:rsidP="00F85182">
            <w:pPr>
              <w:spacing w:before="0" w:after="0"/>
              <w:jc w:val="center"/>
              <w:rPr>
                <w:rFonts w:ascii="Montserrat" w:hAnsi="Montserrat" w:cstheme="minorHAnsi"/>
                <w:b/>
              </w:rPr>
            </w:pPr>
            <w:r w:rsidRPr="004469FD">
              <w:rPr>
                <w:rFonts w:ascii="Montserrat" w:hAnsi="Montserrat" w:cstheme="minorHAnsi"/>
                <w:b/>
              </w:rPr>
              <w:t>Firma</w:t>
            </w:r>
          </w:p>
        </w:tc>
      </w:tr>
      <w:tr w:rsidR="007D7A20" w:rsidRPr="004469FD" w14:paraId="216D3919" w14:textId="77777777" w:rsidTr="009A2682">
        <w:trPr>
          <w:cantSplit/>
          <w:trHeight w:val="1060"/>
          <w:jc w:val="center"/>
        </w:trPr>
        <w:tc>
          <w:tcPr>
            <w:tcW w:w="3969" w:type="dxa"/>
            <w:vAlign w:val="center"/>
          </w:tcPr>
          <w:p w14:paraId="5AEEEEDD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1B4E867A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76FB1276" w14:textId="32AFBC95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19003420" w14:textId="58A6E38F" w:rsidR="007D7A20" w:rsidRPr="0031395B" w:rsidRDefault="0031395B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37DC81D2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2F56BFA0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76342575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Nombre y Apellidos</w:t>
            </w:r>
          </w:p>
          <w:p w14:paraId="498DEE3E" w14:textId="77777777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Rol / Puesto</w:t>
            </w:r>
          </w:p>
          <w:p w14:paraId="56A3B375" w14:textId="1AE2777F" w:rsidR="007D7A20" w:rsidRPr="0031395B" w:rsidRDefault="007D7A20" w:rsidP="00F85182">
            <w:pPr>
              <w:spacing w:before="0" w:after="0"/>
              <w:rPr>
                <w:rFonts w:ascii="Montserrat" w:hAnsi="Montserrat" w:cs="Arial"/>
                <w:szCs w:val="20"/>
              </w:rPr>
            </w:pPr>
            <w:r w:rsidRPr="0031395B">
              <w:rPr>
                <w:rFonts w:ascii="Montserrat" w:hAnsi="Montserrat" w:cs="Arial"/>
                <w:szCs w:val="20"/>
              </w:rPr>
              <w:t>Unidad</w:t>
            </w:r>
          </w:p>
        </w:tc>
        <w:tc>
          <w:tcPr>
            <w:tcW w:w="2122" w:type="dxa"/>
            <w:vAlign w:val="center"/>
          </w:tcPr>
          <w:p w14:paraId="612868E4" w14:textId="3AC65DE1" w:rsidR="007D7A20" w:rsidRPr="0031395B" w:rsidRDefault="0031395B" w:rsidP="00F85182">
            <w:pPr>
              <w:spacing w:before="0" w:after="0"/>
              <w:jc w:val="center"/>
              <w:rPr>
                <w:rFonts w:ascii="Montserrat" w:hAnsi="Montserrat" w:cs="Arial"/>
                <w:szCs w:val="20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664CE76A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670CF988" w14:textId="77777777" w:rsidTr="009A2682">
        <w:trPr>
          <w:cantSplit/>
          <w:trHeight w:val="1079"/>
          <w:jc w:val="center"/>
        </w:trPr>
        <w:tc>
          <w:tcPr>
            <w:tcW w:w="3969" w:type="dxa"/>
            <w:vAlign w:val="center"/>
          </w:tcPr>
          <w:p w14:paraId="2E02291B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23EFAB54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769850E9" w14:textId="7D0F1508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4C64EC16" w14:textId="5DC84AC9" w:rsidR="007D7A20" w:rsidRPr="0031395B" w:rsidRDefault="0031395B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56C1E221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44061A93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77CDC5A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2C254D93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46117ED2" w14:textId="46A6C233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283B26AA" w14:textId="11BD38C0" w:rsidR="007D7A20" w:rsidRPr="0031395B" w:rsidRDefault="0031395B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00472293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7D7A20" w:rsidRPr="004469FD" w14:paraId="5DC096CC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9364395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lastRenderedPageBreak/>
              <w:t>Nombre y Apellidos</w:t>
            </w:r>
          </w:p>
          <w:p w14:paraId="71CB8C9C" w14:textId="77777777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6CE13C70" w14:textId="067506C2" w:rsidR="007D7A20" w:rsidRPr="0031395B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17D88921" w14:textId="0C9D465D" w:rsidR="007D7A20" w:rsidRPr="0031395B" w:rsidRDefault="0031395B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691174F4" w14:textId="77777777" w:rsidR="007D7A20" w:rsidRPr="004469FD" w:rsidRDefault="007D7A20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  <w:tr w:rsidR="00C55CC6" w:rsidRPr="004469FD" w14:paraId="28F0DC21" w14:textId="77777777" w:rsidTr="009A2682">
        <w:trPr>
          <w:cantSplit/>
          <w:trHeight w:val="1214"/>
          <w:jc w:val="center"/>
        </w:trPr>
        <w:tc>
          <w:tcPr>
            <w:tcW w:w="3969" w:type="dxa"/>
            <w:vAlign w:val="center"/>
          </w:tcPr>
          <w:p w14:paraId="3EDADD02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Nombre y Apellidos</w:t>
            </w:r>
          </w:p>
          <w:p w14:paraId="6D5D5BEF" w14:textId="77777777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Rol / Puesto</w:t>
            </w:r>
          </w:p>
          <w:p w14:paraId="1DB135EF" w14:textId="319CC13B" w:rsidR="00C55CC6" w:rsidRPr="0031395B" w:rsidRDefault="00C55CC6" w:rsidP="00F85182">
            <w:pPr>
              <w:spacing w:before="0" w:after="0"/>
              <w:rPr>
                <w:rFonts w:ascii="Montserrat" w:hAnsi="Montserrat" w:cstheme="minorHAnsi"/>
                <w:iCs/>
              </w:rPr>
            </w:pPr>
            <w:r w:rsidRPr="0031395B">
              <w:rPr>
                <w:rFonts w:ascii="Montserrat" w:hAnsi="Montserrat" w:cstheme="minorHAnsi"/>
                <w:iCs/>
              </w:rPr>
              <w:t>Unidad</w:t>
            </w:r>
          </w:p>
        </w:tc>
        <w:tc>
          <w:tcPr>
            <w:tcW w:w="2122" w:type="dxa"/>
            <w:vAlign w:val="center"/>
          </w:tcPr>
          <w:p w14:paraId="326EC620" w14:textId="23E6E29F" w:rsidR="00C55CC6" w:rsidRPr="0031395B" w:rsidRDefault="0031395B" w:rsidP="00F85182">
            <w:pPr>
              <w:spacing w:before="0" w:after="0"/>
              <w:jc w:val="center"/>
              <w:rPr>
                <w:rFonts w:ascii="Montserrat" w:hAnsi="Montserrat" w:cstheme="minorHAnsi"/>
              </w:rPr>
            </w:pPr>
            <w:r>
              <w:rPr>
                <w:rFonts w:ascii="Montserrat" w:hAnsi="Montserrat" w:cs="Arial"/>
                <w:szCs w:val="20"/>
              </w:rPr>
              <w:t>11/10/2024</w:t>
            </w:r>
          </w:p>
        </w:tc>
        <w:tc>
          <w:tcPr>
            <w:tcW w:w="3543" w:type="dxa"/>
            <w:vAlign w:val="center"/>
          </w:tcPr>
          <w:p w14:paraId="5EB38B38" w14:textId="77777777" w:rsidR="00C55CC6" w:rsidRPr="004469FD" w:rsidRDefault="00C55CC6" w:rsidP="00F85182">
            <w:pPr>
              <w:spacing w:before="0" w:after="0"/>
              <w:rPr>
                <w:rFonts w:ascii="Montserrat" w:hAnsi="Montserrat" w:cstheme="minorHAnsi"/>
              </w:rPr>
            </w:pPr>
          </w:p>
        </w:tc>
      </w:tr>
    </w:tbl>
    <w:p w14:paraId="5DF278ED" w14:textId="77777777" w:rsidR="00C6067E" w:rsidRPr="004469FD" w:rsidRDefault="00C6067E" w:rsidP="00F85182">
      <w:pPr>
        <w:spacing w:before="0" w:after="0"/>
        <w:rPr>
          <w:rFonts w:ascii="Montserrat" w:hAnsi="Montserrat" w:cs="Calibri"/>
          <w:szCs w:val="20"/>
          <w:lang w:val="es-MX"/>
        </w:rPr>
      </w:pPr>
    </w:p>
    <w:sectPr w:rsidR="00C6067E" w:rsidRPr="004469FD" w:rsidSect="00F85182">
      <w:headerReference w:type="default" r:id="rId25"/>
      <w:footerReference w:type="default" r:id="rId26"/>
      <w:pgSz w:w="12242" w:h="15842" w:code="1"/>
      <w:pgMar w:top="1440" w:right="1080" w:bottom="1440" w:left="1080" w:header="567" w:footer="0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4" w:author="Cuenta Microsoft" w:date="2024-10-22T20:45:00Z" w:initials="CM">
    <w:p w14:paraId="46FA7427" w14:textId="727A6721" w:rsidR="00B83F23" w:rsidRDefault="00B83F23">
      <w:pPr>
        <w:pStyle w:val="Textocomentario"/>
      </w:pPr>
      <w:r>
        <w:rPr>
          <w:rStyle w:val="Refdecomentario"/>
        </w:rPr>
        <w:annotationRef/>
      </w:r>
      <w:r>
        <w:t>La funcionalidad se detallará al terminar el Sprint 1, para identificar cómo se buscará en el padrón de contribuyentes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6FA742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6FA7427" w16cid:durableId="350FB7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CC4F17" w14:textId="77777777" w:rsidR="007C71D5" w:rsidRDefault="007C71D5" w:rsidP="0060039F">
      <w:pPr>
        <w:pStyle w:val="Encabezado"/>
      </w:pPr>
      <w:r>
        <w:separator/>
      </w:r>
    </w:p>
  </w:endnote>
  <w:endnote w:type="continuationSeparator" w:id="0">
    <w:p w14:paraId="360D9273" w14:textId="77777777" w:rsidR="007C71D5" w:rsidRDefault="007C71D5" w:rsidP="0060039F">
      <w:pPr>
        <w:pStyle w:val="Encabezad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20B0604020202020204"/>
    <w:charset w:val="00"/>
    <w:family w:val="auto"/>
    <w:pitch w:val="variable"/>
    <w:sig w:usb0="A00002FF" w:usb1="4000207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83832" w14:textId="77777777" w:rsidR="00B83F23" w:rsidRDefault="00B83F23"/>
  <w:tbl>
    <w:tblPr>
      <w:tblW w:w="998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229"/>
      <w:gridCol w:w="753"/>
    </w:tblGrid>
    <w:tr w:rsidR="00B83F23" w:rsidRPr="00AC21FB" w14:paraId="48ACA308" w14:textId="77777777" w:rsidTr="00F85182">
      <w:trPr>
        <w:trHeight w:val="438"/>
        <w:jc w:val="center"/>
      </w:trPr>
      <w:tc>
        <w:tcPr>
          <w:tcW w:w="9229" w:type="dxa"/>
          <w:vAlign w:val="center"/>
        </w:tcPr>
        <w:p w14:paraId="79629534" w14:textId="77777777" w:rsidR="00B83F23" w:rsidRPr="00AC21FB" w:rsidRDefault="00B83F23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>
            <w:rPr>
              <w:rFonts w:cs="Arial"/>
              <w:color w:val="7F7F7F" w:themeColor="text1" w:themeTint="80"/>
              <w:sz w:val="18"/>
              <w:szCs w:val="18"/>
            </w:rPr>
            <w:t>Confidencial</w:t>
          </w:r>
        </w:p>
      </w:tc>
      <w:tc>
        <w:tcPr>
          <w:tcW w:w="753" w:type="dxa"/>
          <w:vAlign w:val="center"/>
        </w:tcPr>
        <w:p w14:paraId="5602E8DF" w14:textId="0C906366" w:rsidR="00B83F23" w:rsidRPr="00AC21FB" w:rsidRDefault="00B83F23" w:rsidP="00F85182">
          <w:pPr>
            <w:pStyle w:val="Piedepgina"/>
            <w:spacing w:before="40" w:after="20" w:line="240" w:lineRule="auto"/>
            <w:jc w:val="center"/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</w:pP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PAGE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5F72E7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33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t xml:space="preserve"> de 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begin"/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instrText xml:space="preserve"> NUMPAGES   \* MERGEFORMAT </w:instrTex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separate"/>
          </w:r>
          <w:r w:rsidR="005F72E7">
            <w:rPr>
              <w:rFonts w:asciiTheme="minorHAnsi" w:hAnsiTheme="minorHAnsi" w:cs="Arial"/>
              <w:noProof/>
              <w:color w:val="7F7F7F" w:themeColor="text1" w:themeTint="80"/>
              <w:sz w:val="18"/>
              <w:szCs w:val="18"/>
            </w:rPr>
            <w:t>35</w:t>
          </w:r>
          <w:r w:rsidRPr="00AC21FB">
            <w:rPr>
              <w:rFonts w:asciiTheme="minorHAnsi" w:hAnsiTheme="minorHAnsi" w:cs="Arial"/>
              <w:color w:val="7F7F7F" w:themeColor="text1" w:themeTint="80"/>
              <w:sz w:val="18"/>
              <w:szCs w:val="18"/>
            </w:rPr>
            <w:fldChar w:fldCharType="end"/>
          </w:r>
        </w:p>
      </w:tc>
    </w:tr>
  </w:tbl>
  <w:p w14:paraId="2E23BAB4" w14:textId="77777777" w:rsidR="00B83F23" w:rsidRDefault="00B83F23" w:rsidP="00F851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8771C5" w14:textId="77777777" w:rsidR="007C71D5" w:rsidRDefault="007C71D5" w:rsidP="0060039F">
      <w:pPr>
        <w:pStyle w:val="Encabezado"/>
      </w:pPr>
      <w:r>
        <w:separator/>
      </w:r>
    </w:p>
  </w:footnote>
  <w:footnote w:type="continuationSeparator" w:id="0">
    <w:p w14:paraId="01CA2A2F" w14:textId="77777777" w:rsidR="007C71D5" w:rsidRDefault="007C71D5" w:rsidP="0060039F">
      <w:pPr>
        <w:pStyle w:val="Encabezad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3256"/>
      <w:gridCol w:w="4819"/>
      <w:gridCol w:w="1889"/>
    </w:tblGrid>
    <w:tr w:rsidR="00B83F23" w14:paraId="19680A54" w14:textId="77777777" w:rsidTr="001710A7">
      <w:tc>
        <w:tcPr>
          <w:tcW w:w="3256" w:type="dxa"/>
          <w:vMerge w:val="restart"/>
          <w:vAlign w:val="center"/>
        </w:tcPr>
        <w:p w14:paraId="20891B69" w14:textId="77777777" w:rsidR="00B83F23" w:rsidRDefault="00B83F23" w:rsidP="004469FD">
          <w:pPr>
            <w:pStyle w:val="Encabezado"/>
            <w:jc w:val="center"/>
          </w:pPr>
          <w:bookmarkStart w:id="39" w:name="_Hlk177566936"/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0" locked="0" layoutInCell="1" allowOverlap="1" wp14:anchorId="4081E17F" wp14:editId="51B49682">
                <wp:simplePos x="0" y="0"/>
                <wp:positionH relativeFrom="column">
                  <wp:posOffset>60960</wp:posOffset>
                </wp:positionH>
                <wp:positionV relativeFrom="paragraph">
                  <wp:posOffset>139065</wp:posOffset>
                </wp:positionV>
                <wp:extent cx="1906905" cy="514350"/>
                <wp:effectExtent l="0" t="0" r="0" b="0"/>
                <wp:wrapNone/>
                <wp:docPr id="1408461316" name="Imagen 453375585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869365" name="Imagen 453375585" descr="Imagen que contiene Texto&#10;&#10;Descripción generada automá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5082" t="3564" r="65962" b="90618"/>
                        <a:stretch/>
                      </pic:blipFill>
                      <pic:spPr bwMode="auto">
                        <a:xfrm>
                          <a:off x="0" y="0"/>
                          <a:ext cx="1906905" cy="514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708" w:type="dxa"/>
          <w:gridSpan w:val="2"/>
        </w:tcPr>
        <w:p w14:paraId="46ED51CD" w14:textId="77777777" w:rsidR="00B83F23" w:rsidRDefault="00B83F23" w:rsidP="004469FD">
          <w:pPr>
            <w:pStyle w:val="Encabezado"/>
            <w:jc w:val="center"/>
          </w:pPr>
          <w:r w:rsidRPr="00E809DF">
            <w:rPr>
              <w:rFonts w:ascii="Montserrat" w:hAnsi="Montserrat" w:cstheme="minorHAnsi"/>
              <w:szCs w:val="20"/>
              <w:lang w:val="es-ES_tradnl"/>
            </w:rPr>
            <w:t>SECRETARÍA DE FINANZAS DEL PODER EJECUTIVO DEL ESTADO</w:t>
          </w:r>
        </w:p>
      </w:tc>
    </w:tr>
    <w:tr w:rsidR="00B83F23" w14:paraId="286DC5F9" w14:textId="77777777" w:rsidTr="001710A7">
      <w:tc>
        <w:tcPr>
          <w:tcW w:w="3256" w:type="dxa"/>
          <w:vMerge/>
          <w:vAlign w:val="center"/>
        </w:tcPr>
        <w:p w14:paraId="4760FEB9" w14:textId="77777777" w:rsidR="00B83F23" w:rsidRDefault="00B83F23" w:rsidP="004469FD">
          <w:pPr>
            <w:pStyle w:val="Encabezado"/>
            <w:jc w:val="center"/>
            <w:rPr>
              <w:noProof/>
            </w:rPr>
          </w:pPr>
        </w:p>
      </w:tc>
      <w:tc>
        <w:tcPr>
          <w:tcW w:w="6708" w:type="dxa"/>
          <w:gridSpan w:val="2"/>
        </w:tcPr>
        <w:p w14:paraId="6F18E09C" w14:textId="77777777" w:rsidR="00B83F23" w:rsidRPr="00E809DF" w:rsidRDefault="00B83F23" w:rsidP="004469FD">
          <w:pPr>
            <w:pStyle w:val="Encabezado"/>
            <w:jc w:val="center"/>
            <w:rPr>
              <w:rFonts w:ascii="Montserrat" w:hAnsi="Montserrat" w:cstheme="minorHAnsi"/>
              <w:szCs w:val="20"/>
              <w:lang w:val="es-ES_tradnl"/>
            </w:rPr>
          </w:pPr>
          <w:r w:rsidRPr="004F1A92">
            <w:rPr>
              <w:rFonts w:ascii="Montserrat" w:hAnsi="Montserrat" w:cstheme="minorHAnsi"/>
              <w:sz w:val="16"/>
              <w:szCs w:val="16"/>
              <w:lang w:val="es-ES_tradnl"/>
            </w:rPr>
            <w:t>Coordinación Técnica de Ingresos de la Dirección de Ingresos y Recaudación</w:t>
          </w:r>
        </w:p>
      </w:tc>
    </w:tr>
    <w:tr w:rsidR="00B83F23" w14:paraId="262CB7A8" w14:textId="77777777" w:rsidTr="001710A7">
      <w:tc>
        <w:tcPr>
          <w:tcW w:w="3256" w:type="dxa"/>
          <w:vMerge/>
        </w:tcPr>
        <w:p w14:paraId="16509A55" w14:textId="77777777" w:rsidR="00B83F23" w:rsidRDefault="00B83F23" w:rsidP="004469FD">
          <w:pPr>
            <w:pStyle w:val="Encabezado"/>
          </w:pPr>
        </w:p>
      </w:tc>
      <w:tc>
        <w:tcPr>
          <w:tcW w:w="6708" w:type="dxa"/>
          <w:gridSpan w:val="2"/>
          <w:vAlign w:val="center"/>
        </w:tcPr>
        <w:p w14:paraId="2D3D5D30" w14:textId="50701843" w:rsidR="00B83F23" w:rsidRPr="004E7699" w:rsidRDefault="00B83F23" w:rsidP="004469FD">
          <w:pPr>
            <w:pStyle w:val="Encabezado"/>
            <w:jc w:val="center"/>
            <w:rPr>
              <w:b/>
              <w:bCs/>
            </w:rPr>
          </w:pPr>
          <w:r w:rsidRPr="004D4024"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  <w:t>Documento del procedimiento en el que se establece el uso de la plataforma</w:t>
          </w:r>
        </w:p>
      </w:tc>
    </w:tr>
    <w:tr w:rsidR="00B83F23" w14:paraId="44B4CEB5" w14:textId="77777777" w:rsidTr="001710A7">
      <w:tc>
        <w:tcPr>
          <w:tcW w:w="3256" w:type="dxa"/>
          <w:vMerge/>
        </w:tcPr>
        <w:p w14:paraId="1C8E6ADF" w14:textId="77777777" w:rsidR="00B83F23" w:rsidRDefault="00B83F23" w:rsidP="004469FD">
          <w:pPr>
            <w:pStyle w:val="Encabezado"/>
          </w:pPr>
        </w:p>
      </w:tc>
      <w:tc>
        <w:tcPr>
          <w:tcW w:w="4819" w:type="dxa"/>
          <w:vAlign w:val="center"/>
        </w:tcPr>
        <w:p w14:paraId="1EA6A164" w14:textId="77777777" w:rsidR="00B83F23" w:rsidRPr="009D62E5" w:rsidRDefault="00B83F23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Cs w:val="20"/>
              <w:lang w:val="es-ES_tradnl"/>
            </w:rPr>
            <w:t>NIDUM TECH, S.A. DE C.V.</w:t>
          </w:r>
        </w:p>
      </w:tc>
      <w:tc>
        <w:tcPr>
          <w:tcW w:w="1889" w:type="dxa"/>
          <w:vAlign w:val="center"/>
        </w:tcPr>
        <w:p w14:paraId="798A2B87" w14:textId="77777777" w:rsidR="00B83F23" w:rsidRPr="004E7699" w:rsidRDefault="00B83F23" w:rsidP="004469FD">
          <w:pPr>
            <w:pStyle w:val="Encabezado"/>
            <w:jc w:val="center"/>
            <w:rPr>
              <w:rFonts w:ascii="Montserrat" w:eastAsia="Calibri" w:hAnsi="Montserrat" w:cstheme="minorHAnsi"/>
              <w:b/>
              <w:bCs/>
              <w:szCs w:val="20"/>
              <w:lang w:val="es-ES_tradnl"/>
            </w:rPr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60288" behindDoc="0" locked="0" layoutInCell="1" allowOverlap="1" wp14:anchorId="17FEDD1C" wp14:editId="27753385">
                <wp:simplePos x="0" y="0"/>
                <wp:positionH relativeFrom="column">
                  <wp:posOffset>109220</wp:posOffset>
                </wp:positionH>
                <wp:positionV relativeFrom="paragraph">
                  <wp:posOffset>30480</wp:posOffset>
                </wp:positionV>
                <wp:extent cx="782955" cy="203200"/>
                <wp:effectExtent l="0" t="0" r="0" b="6350"/>
                <wp:wrapNone/>
                <wp:docPr id="1786007252" name="Imagen 4" descr="Imagen que contiene alimentos&#10;&#10;Descripción generada automáticamente">
                  <a:extLst xmlns:a="http://schemas.openxmlformats.org/drawingml/2006/main">
                    <a:ext uri="{FF2B5EF4-FFF2-40B4-BE49-F238E27FC236}">
                      <a16:creationId xmlns:a16="http://schemas.microsoft.com/office/drawing/2014/main" id="{96ED64F4-AA6D-49AA-B2B4-EE5D92B12526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4916157" name="Imagen 4" descr="Imagen que contiene alimentos&#10;&#10;Descripción generada automáticamente">
                          <a:extLst>
                            <a:ext uri="{FF2B5EF4-FFF2-40B4-BE49-F238E27FC236}">
                              <a16:creationId xmlns:a16="http://schemas.microsoft.com/office/drawing/2014/main" id="{96ED64F4-AA6D-49AA-B2B4-EE5D92B12526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614" b="33762"/>
                        <a:stretch/>
                      </pic:blipFill>
                      <pic:spPr>
                        <a:xfrm>
                          <a:off x="0" y="0"/>
                          <a:ext cx="782955" cy="20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B83F23" w14:paraId="069C980D" w14:textId="77777777" w:rsidTr="001710A7">
      <w:tc>
        <w:tcPr>
          <w:tcW w:w="9964" w:type="dxa"/>
          <w:gridSpan w:val="3"/>
        </w:tcPr>
        <w:p w14:paraId="676AC88C" w14:textId="77777777" w:rsidR="00B83F23" w:rsidRPr="00DB4A1B" w:rsidRDefault="00B83F23" w:rsidP="004469FD">
          <w:pPr>
            <w:pStyle w:val="Encabezado"/>
            <w:jc w:val="center"/>
            <w:rPr>
              <w:rFonts w:ascii="Montserrat" w:eastAsia="Calibri" w:hAnsi="Montserrat" w:cstheme="minorHAnsi"/>
              <w:szCs w:val="20"/>
              <w:lang w:val="es-ES_tradnl"/>
            </w:rPr>
          </w:pPr>
          <w:r w:rsidRPr="004F1A92">
            <w:rPr>
              <w:rFonts w:ascii="Montserrat" w:eastAsia="Calibri" w:hAnsi="Montserrat" w:cstheme="minorHAnsi"/>
              <w:sz w:val="18"/>
              <w:szCs w:val="18"/>
              <w:lang w:val="es-ES_tradnl"/>
            </w:rPr>
            <w:t xml:space="preserve">No. de Contrato: </w:t>
          </w:r>
        </w:p>
      </w:tc>
    </w:tr>
    <w:bookmarkEnd w:id="39"/>
  </w:tbl>
  <w:p w14:paraId="32A59368" w14:textId="77777777" w:rsidR="00B83F23" w:rsidRPr="00C42BC3" w:rsidRDefault="00B83F23" w:rsidP="007D7A2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D08BD"/>
    <w:multiLevelType w:val="hybridMultilevel"/>
    <w:tmpl w:val="DD94FBA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67501"/>
    <w:multiLevelType w:val="hybridMultilevel"/>
    <w:tmpl w:val="A72CE476"/>
    <w:lvl w:ilvl="0" w:tplc="83DCFE8A">
      <w:start w:val="1"/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6F03F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7936AA"/>
    <w:multiLevelType w:val="hybridMultilevel"/>
    <w:tmpl w:val="ED068FF6"/>
    <w:lvl w:ilvl="0" w:tplc="48FED00C">
      <w:start w:val="1"/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05C4AAB"/>
    <w:multiLevelType w:val="hybridMultilevel"/>
    <w:tmpl w:val="6BDA06FE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 w15:restartNumberingAfterBreak="0">
    <w:nsid w:val="11482B09"/>
    <w:multiLevelType w:val="hybridMultilevel"/>
    <w:tmpl w:val="84A2CCCA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E20BB0"/>
    <w:multiLevelType w:val="multilevel"/>
    <w:tmpl w:val="DBCCCBF4"/>
    <w:lvl w:ilvl="0">
      <w:start w:val="1"/>
      <w:numFmt w:val="decimal"/>
      <w:lvlText w:val="%1."/>
      <w:lvlJc w:val="left"/>
      <w:pPr>
        <w:tabs>
          <w:tab w:val="num" w:pos="357"/>
        </w:tabs>
        <w:ind w:left="357" w:hanging="360"/>
      </w:pPr>
      <w:rPr>
        <w:rFonts w:hint="default"/>
      </w:rPr>
    </w:lvl>
    <w:lvl w:ilvl="1">
      <w:start w:val="1"/>
      <w:numFmt w:val="decimal"/>
      <w:pStyle w:val="TituloB"/>
      <w:suff w:val="space"/>
      <w:lvlText w:val="%1.%2."/>
      <w:lvlJc w:val="left"/>
      <w:pPr>
        <w:ind w:left="1304" w:hanging="453"/>
      </w:pPr>
      <w:rPr>
        <w:rFonts w:hint="default"/>
        <w:b/>
        <w:sz w:val="22"/>
        <w:szCs w:val="22"/>
      </w:rPr>
    </w:lvl>
    <w:lvl w:ilvl="2">
      <w:start w:val="1"/>
      <w:numFmt w:val="decimal"/>
      <w:lvlText w:val="%1.%2.%3."/>
      <w:lvlJc w:val="left"/>
      <w:pPr>
        <w:tabs>
          <w:tab w:val="num" w:pos="1221"/>
        </w:tabs>
        <w:ind w:left="122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97"/>
        </w:tabs>
        <w:ind w:left="172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17"/>
        </w:tabs>
        <w:ind w:left="222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77"/>
        </w:tabs>
        <w:ind w:left="273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97"/>
        </w:tabs>
        <w:ind w:left="323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57"/>
        </w:tabs>
        <w:ind w:left="374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77"/>
        </w:tabs>
        <w:ind w:left="4317" w:hanging="1440"/>
      </w:pPr>
      <w:rPr>
        <w:rFonts w:hint="default"/>
      </w:rPr>
    </w:lvl>
  </w:abstractNum>
  <w:abstractNum w:abstractNumId="7" w15:restartNumberingAfterBreak="0">
    <w:nsid w:val="1B3D3C67"/>
    <w:multiLevelType w:val="hybridMultilevel"/>
    <w:tmpl w:val="4AEA4AC0"/>
    <w:lvl w:ilvl="0" w:tplc="080A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8" w15:restartNumberingAfterBreak="0">
    <w:nsid w:val="1ECB1305"/>
    <w:multiLevelType w:val="hybridMultilevel"/>
    <w:tmpl w:val="B0264A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07772E"/>
    <w:multiLevelType w:val="hybridMultilevel"/>
    <w:tmpl w:val="C42A23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BA3F84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5405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01864"/>
    <w:multiLevelType w:val="hybridMultilevel"/>
    <w:tmpl w:val="99DADD9C"/>
    <w:lvl w:ilvl="0" w:tplc="526C8D0E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4722E3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5148B5"/>
    <w:multiLevelType w:val="hybridMultilevel"/>
    <w:tmpl w:val="37A2BC94"/>
    <w:lvl w:ilvl="0" w:tplc="44528830">
      <w:start w:val="1"/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0685022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CD64E9"/>
    <w:multiLevelType w:val="multilevel"/>
    <w:tmpl w:val="CF023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46D00"/>
    <w:multiLevelType w:val="hybridMultilevel"/>
    <w:tmpl w:val="CCF8F5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044E5E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3648E6"/>
    <w:multiLevelType w:val="hybridMultilevel"/>
    <w:tmpl w:val="AB961A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9465E4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AD19A1"/>
    <w:multiLevelType w:val="hybridMultilevel"/>
    <w:tmpl w:val="3C46CB22"/>
    <w:lvl w:ilvl="0" w:tplc="643CE68C">
      <w:start w:val="1"/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39E41C2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B26204"/>
    <w:multiLevelType w:val="hybridMultilevel"/>
    <w:tmpl w:val="E07A43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715DCA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C53C82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BF72C0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980ED7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75D50"/>
    <w:multiLevelType w:val="hybridMultilevel"/>
    <w:tmpl w:val="3676AC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C9083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3472DA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2019F1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42483F"/>
    <w:multiLevelType w:val="hybridMultilevel"/>
    <w:tmpl w:val="41360C92"/>
    <w:lvl w:ilvl="0" w:tplc="44528830"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EBB078B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F8654F"/>
    <w:multiLevelType w:val="hybridMultilevel"/>
    <w:tmpl w:val="A46C6E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58725B"/>
    <w:multiLevelType w:val="hybridMultilevel"/>
    <w:tmpl w:val="811CB6BC"/>
    <w:lvl w:ilvl="0" w:tplc="7EE4881E"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C973457"/>
    <w:multiLevelType w:val="multilevel"/>
    <w:tmpl w:val="856AA1F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DB80479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B27272"/>
    <w:multiLevelType w:val="multilevel"/>
    <w:tmpl w:val="6D8E4936"/>
    <w:lvl w:ilvl="0">
      <w:start w:val="1"/>
      <w:numFmt w:val="decimal"/>
      <w:lvlText w:val="%1."/>
      <w:lvlJc w:val="left"/>
      <w:pPr>
        <w:ind w:left="1098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8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8" w:hanging="1440"/>
      </w:pPr>
      <w:rPr>
        <w:rFonts w:hint="default"/>
      </w:rPr>
    </w:lvl>
  </w:abstractNum>
  <w:abstractNum w:abstractNumId="39" w15:restartNumberingAfterBreak="0">
    <w:nsid w:val="6FBC5464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F73430"/>
    <w:multiLevelType w:val="hybridMultilevel"/>
    <w:tmpl w:val="84CE32EA"/>
    <w:lvl w:ilvl="0" w:tplc="44528830"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DD236B"/>
    <w:multiLevelType w:val="multilevel"/>
    <w:tmpl w:val="C40EE1B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2" w15:restartNumberingAfterBreak="0">
    <w:nsid w:val="743E361D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65EDC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C02B40"/>
    <w:multiLevelType w:val="hybridMultilevel"/>
    <w:tmpl w:val="D5DE356C"/>
    <w:lvl w:ilvl="0" w:tplc="C66A43B4">
      <w:numFmt w:val="bullet"/>
      <w:lvlText w:val="-"/>
      <w:lvlJc w:val="left"/>
      <w:pPr>
        <w:ind w:left="1080" w:hanging="360"/>
      </w:pPr>
      <w:rPr>
        <w:rFonts w:ascii="Montserrat" w:eastAsia="Times New Roman" w:hAnsi="Montserrat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BB4332"/>
    <w:multiLevelType w:val="hybridMultilevel"/>
    <w:tmpl w:val="99085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1534246">
    <w:abstractNumId w:val="6"/>
  </w:num>
  <w:num w:numId="2" w16cid:durableId="317001192">
    <w:abstractNumId w:val="36"/>
  </w:num>
  <w:num w:numId="3" w16cid:durableId="738476420">
    <w:abstractNumId w:val="12"/>
  </w:num>
  <w:num w:numId="4" w16cid:durableId="2042315505">
    <w:abstractNumId w:val="41"/>
  </w:num>
  <w:num w:numId="5" w16cid:durableId="1134522944">
    <w:abstractNumId w:val="18"/>
  </w:num>
  <w:num w:numId="6" w16cid:durableId="753817761">
    <w:abstractNumId w:val="4"/>
  </w:num>
  <w:num w:numId="7" w16cid:durableId="506870712">
    <w:abstractNumId w:val="28"/>
  </w:num>
  <w:num w:numId="8" w16cid:durableId="58330983">
    <w:abstractNumId w:val="38"/>
  </w:num>
  <w:num w:numId="9" w16cid:durableId="160847">
    <w:abstractNumId w:val="16"/>
  </w:num>
  <w:num w:numId="10" w16cid:durableId="547228965">
    <w:abstractNumId w:val="41"/>
  </w:num>
  <w:num w:numId="11" w16cid:durableId="797451663">
    <w:abstractNumId w:val="19"/>
  </w:num>
  <w:num w:numId="12" w16cid:durableId="303243321">
    <w:abstractNumId w:val="7"/>
  </w:num>
  <w:num w:numId="13" w16cid:durableId="1152520545">
    <w:abstractNumId w:val="29"/>
  </w:num>
  <w:num w:numId="14" w16cid:durableId="1886212997">
    <w:abstractNumId w:val="17"/>
  </w:num>
  <w:num w:numId="15" w16cid:durableId="692152871">
    <w:abstractNumId w:val="11"/>
  </w:num>
  <w:num w:numId="16" w16cid:durableId="1506743005">
    <w:abstractNumId w:val="3"/>
  </w:num>
  <w:num w:numId="17" w16cid:durableId="1269968059">
    <w:abstractNumId w:val="1"/>
  </w:num>
  <w:num w:numId="18" w16cid:durableId="765418282">
    <w:abstractNumId w:val="20"/>
  </w:num>
  <w:num w:numId="19" w16cid:durableId="492335904">
    <w:abstractNumId w:val="30"/>
  </w:num>
  <w:num w:numId="20" w16cid:durableId="85227121">
    <w:abstractNumId w:val="31"/>
  </w:num>
  <w:num w:numId="21" w16cid:durableId="231164115">
    <w:abstractNumId w:val="5"/>
  </w:num>
  <w:num w:numId="22" w16cid:durableId="1527138665">
    <w:abstractNumId w:val="43"/>
  </w:num>
  <w:num w:numId="23" w16cid:durableId="917635820">
    <w:abstractNumId w:val="32"/>
  </w:num>
  <w:num w:numId="24" w16cid:durableId="2096439599">
    <w:abstractNumId w:val="40"/>
  </w:num>
  <w:num w:numId="25" w16cid:durableId="1396928881">
    <w:abstractNumId w:val="8"/>
  </w:num>
  <w:num w:numId="26" w16cid:durableId="1551191669">
    <w:abstractNumId w:val="23"/>
  </w:num>
  <w:num w:numId="27" w16cid:durableId="779884112">
    <w:abstractNumId w:val="39"/>
  </w:num>
  <w:num w:numId="28" w16cid:durableId="262692417">
    <w:abstractNumId w:val="42"/>
  </w:num>
  <w:num w:numId="29" w16cid:durableId="1300456526">
    <w:abstractNumId w:val="14"/>
  </w:num>
  <w:num w:numId="30" w16cid:durableId="1465198952">
    <w:abstractNumId w:val="15"/>
  </w:num>
  <w:num w:numId="31" w16cid:durableId="1687171660">
    <w:abstractNumId w:val="10"/>
  </w:num>
  <w:num w:numId="32" w16cid:durableId="568660437">
    <w:abstractNumId w:val="25"/>
  </w:num>
  <w:num w:numId="33" w16cid:durableId="1810397175">
    <w:abstractNumId w:val="0"/>
  </w:num>
  <w:num w:numId="34" w16cid:durableId="122509302">
    <w:abstractNumId w:val="24"/>
  </w:num>
  <w:num w:numId="35" w16cid:durableId="1907372570">
    <w:abstractNumId w:val="22"/>
  </w:num>
  <w:num w:numId="36" w16cid:durableId="1157457813">
    <w:abstractNumId w:val="13"/>
  </w:num>
  <w:num w:numId="37" w16cid:durableId="545144025">
    <w:abstractNumId w:val="45"/>
  </w:num>
  <w:num w:numId="38" w16cid:durableId="199902236">
    <w:abstractNumId w:val="26"/>
  </w:num>
  <w:num w:numId="39" w16cid:durableId="1101948142">
    <w:abstractNumId w:val="2"/>
  </w:num>
  <w:num w:numId="40" w16cid:durableId="30880273">
    <w:abstractNumId w:val="35"/>
  </w:num>
  <w:num w:numId="41" w16cid:durableId="1580358542">
    <w:abstractNumId w:val="33"/>
  </w:num>
  <w:num w:numId="42" w16cid:durableId="278608999">
    <w:abstractNumId w:val="9"/>
  </w:num>
  <w:num w:numId="43" w16cid:durableId="1444881938">
    <w:abstractNumId w:val="44"/>
  </w:num>
  <w:num w:numId="44" w16cid:durableId="1898976300">
    <w:abstractNumId w:val="37"/>
  </w:num>
  <w:num w:numId="45" w16cid:durableId="730923985">
    <w:abstractNumId w:val="41"/>
  </w:num>
  <w:num w:numId="46" w16cid:durableId="2038768779">
    <w:abstractNumId w:val="21"/>
  </w:num>
  <w:num w:numId="47" w16cid:durableId="1654944563">
    <w:abstractNumId w:val="27"/>
  </w:num>
  <w:num w:numId="48" w16cid:durableId="1571504157">
    <w:abstractNumId w:val="34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Cuenta Microsoft">
    <w15:presenceInfo w15:providerId="Windows Live" w15:userId="47af34bf885400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0B9"/>
    <w:rsid w:val="00005CC4"/>
    <w:rsid w:val="000101B6"/>
    <w:rsid w:val="00011964"/>
    <w:rsid w:val="00024495"/>
    <w:rsid w:val="00026A1B"/>
    <w:rsid w:val="00033D6D"/>
    <w:rsid w:val="000357CF"/>
    <w:rsid w:val="000406BD"/>
    <w:rsid w:val="00042370"/>
    <w:rsid w:val="000429AD"/>
    <w:rsid w:val="000430F2"/>
    <w:rsid w:val="00045FD0"/>
    <w:rsid w:val="0005035E"/>
    <w:rsid w:val="000526C2"/>
    <w:rsid w:val="00055252"/>
    <w:rsid w:val="0005593E"/>
    <w:rsid w:val="0005765E"/>
    <w:rsid w:val="000631AD"/>
    <w:rsid w:val="000645B1"/>
    <w:rsid w:val="000654F4"/>
    <w:rsid w:val="000656AA"/>
    <w:rsid w:val="0006628B"/>
    <w:rsid w:val="000714A0"/>
    <w:rsid w:val="00081DB3"/>
    <w:rsid w:val="0008296C"/>
    <w:rsid w:val="00082CEB"/>
    <w:rsid w:val="0008770B"/>
    <w:rsid w:val="000877BB"/>
    <w:rsid w:val="00091BF2"/>
    <w:rsid w:val="00092227"/>
    <w:rsid w:val="00095861"/>
    <w:rsid w:val="000A112A"/>
    <w:rsid w:val="000A6207"/>
    <w:rsid w:val="000B0D19"/>
    <w:rsid w:val="000B58F2"/>
    <w:rsid w:val="000D50F3"/>
    <w:rsid w:val="000D6A3E"/>
    <w:rsid w:val="000E0ACB"/>
    <w:rsid w:val="000E4A18"/>
    <w:rsid w:val="000E6097"/>
    <w:rsid w:val="000F620A"/>
    <w:rsid w:val="001136F5"/>
    <w:rsid w:val="00114418"/>
    <w:rsid w:val="00114425"/>
    <w:rsid w:val="001161C8"/>
    <w:rsid w:val="0011796E"/>
    <w:rsid w:val="001231B5"/>
    <w:rsid w:val="00126521"/>
    <w:rsid w:val="00126673"/>
    <w:rsid w:val="00127C81"/>
    <w:rsid w:val="00135D7A"/>
    <w:rsid w:val="00140E96"/>
    <w:rsid w:val="0014520C"/>
    <w:rsid w:val="00146005"/>
    <w:rsid w:val="00146B6C"/>
    <w:rsid w:val="00147DCD"/>
    <w:rsid w:val="00152F19"/>
    <w:rsid w:val="001531E7"/>
    <w:rsid w:val="0015664B"/>
    <w:rsid w:val="001710A7"/>
    <w:rsid w:val="00174C1F"/>
    <w:rsid w:val="001750C1"/>
    <w:rsid w:val="0018098D"/>
    <w:rsid w:val="0018145C"/>
    <w:rsid w:val="00182F28"/>
    <w:rsid w:val="001833CB"/>
    <w:rsid w:val="00186444"/>
    <w:rsid w:val="0019754D"/>
    <w:rsid w:val="001A1EC2"/>
    <w:rsid w:val="001A354B"/>
    <w:rsid w:val="001A493F"/>
    <w:rsid w:val="001A5ED2"/>
    <w:rsid w:val="001A79E2"/>
    <w:rsid w:val="001C0850"/>
    <w:rsid w:val="001C75BB"/>
    <w:rsid w:val="001D0071"/>
    <w:rsid w:val="001D27BB"/>
    <w:rsid w:val="001D3C94"/>
    <w:rsid w:val="001E10D4"/>
    <w:rsid w:val="001E67D0"/>
    <w:rsid w:val="001F3866"/>
    <w:rsid w:val="00200396"/>
    <w:rsid w:val="002132A7"/>
    <w:rsid w:val="00214DAF"/>
    <w:rsid w:val="00217345"/>
    <w:rsid w:val="00230B71"/>
    <w:rsid w:val="00232A4D"/>
    <w:rsid w:val="00233257"/>
    <w:rsid w:val="002374CD"/>
    <w:rsid w:val="002448B8"/>
    <w:rsid w:val="00252CE1"/>
    <w:rsid w:val="00255000"/>
    <w:rsid w:val="002601F7"/>
    <w:rsid w:val="00262231"/>
    <w:rsid w:val="00266975"/>
    <w:rsid w:val="002709D5"/>
    <w:rsid w:val="00270F64"/>
    <w:rsid w:val="00272356"/>
    <w:rsid w:val="00282968"/>
    <w:rsid w:val="0028456A"/>
    <w:rsid w:val="00290201"/>
    <w:rsid w:val="00291FD8"/>
    <w:rsid w:val="002937C7"/>
    <w:rsid w:val="00294378"/>
    <w:rsid w:val="00294F70"/>
    <w:rsid w:val="002A3CC5"/>
    <w:rsid w:val="002A6F7D"/>
    <w:rsid w:val="002B385E"/>
    <w:rsid w:val="002B73BB"/>
    <w:rsid w:val="002C20EE"/>
    <w:rsid w:val="002C25C3"/>
    <w:rsid w:val="002C3702"/>
    <w:rsid w:val="002C7D66"/>
    <w:rsid w:val="002D084A"/>
    <w:rsid w:val="002D47BD"/>
    <w:rsid w:val="002D48B9"/>
    <w:rsid w:val="002F27C0"/>
    <w:rsid w:val="002F3336"/>
    <w:rsid w:val="002F786E"/>
    <w:rsid w:val="0030354A"/>
    <w:rsid w:val="00312794"/>
    <w:rsid w:val="00312F2A"/>
    <w:rsid w:val="003136E1"/>
    <w:rsid w:val="0031395B"/>
    <w:rsid w:val="003149BF"/>
    <w:rsid w:val="00316C10"/>
    <w:rsid w:val="00320A99"/>
    <w:rsid w:val="003222E8"/>
    <w:rsid w:val="00324AB7"/>
    <w:rsid w:val="00324D2F"/>
    <w:rsid w:val="00324E06"/>
    <w:rsid w:val="00327C75"/>
    <w:rsid w:val="0034240E"/>
    <w:rsid w:val="00342D3E"/>
    <w:rsid w:val="003430F3"/>
    <w:rsid w:val="003431D2"/>
    <w:rsid w:val="003434C8"/>
    <w:rsid w:val="0034632A"/>
    <w:rsid w:val="00353F93"/>
    <w:rsid w:val="0036306D"/>
    <w:rsid w:val="00366072"/>
    <w:rsid w:val="00366B37"/>
    <w:rsid w:val="003712A5"/>
    <w:rsid w:val="00373CD6"/>
    <w:rsid w:val="00375714"/>
    <w:rsid w:val="003763E4"/>
    <w:rsid w:val="00380B90"/>
    <w:rsid w:val="00385E4F"/>
    <w:rsid w:val="00387649"/>
    <w:rsid w:val="00387CCC"/>
    <w:rsid w:val="0039002E"/>
    <w:rsid w:val="00393586"/>
    <w:rsid w:val="00396A2C"/>
    <w:rsid w:val="003A3856"/>
    <w:rsid w:val="003A6845"/>
    <w:rsid w:val="003B0CF2"/>
    <w:rsid w:val="003C71C2"/>
    <w:rsid w:val="003D0DD7"/>
    <w:rsid w:val="003D1293"/>
    <w:rsid w:val="003D6A6D"/>
    <w:rsid w:val="003D7129"/>
    <w:rsid w:val="003E3B20"/>
    <w:rsid w:val="003E5386"/>
    <w:rsid w:val="004038AD"/>
    <w:rsid w:val="00403BBB"/>
    <w:rsid w:val="004049E4"/>
    <w:rsid w:val="00405922"/>
    <w:rsid w:val="00414320"/>
    <w:rsid w:val="004209CC"/>
    <w:rsid w:val="00424E55"/>
    <w:rsid w:val="00425283"/>
    <w:rsid w:val="00425E17"/>
    <w:rsid w:val="00433285"/>
    <w:rsid w:val="00433344"/>
    <w:rsid w:val="004342E0"/>
    <w:rsid w:val="004370D6"/>
    <w:rsid w:val="004379D4"/>
    <w:rsid w:val="00441A31"/>
    <w:rsid w:val="00442001"/>
    <w:rsid w:val="00445B96"/>
    <w:rsid w:val="004469FD"/>
    <w:rsid w:val="00450BFE"/>
    <w:rsid w:val="004510D9"/>
    <w:rsid w:val="00471FF7"/>
    <w:rsid w:val="00487C61"/>
    <w:rsid w:val="00492C05"/>
    <w:rsid w:val="00492D8A"/>
    <w:rsid w:val="00493F0F"/>
    <w:rsid w:val="004979D9"/>
    <w:rsid w:val="004A07AD"/>
    <w:rsid w:val="004A0EA4"/>
    <w:rsid w:val="004A1598"/>
    <w:rsid w:val="004A28CF"/>
    <w:rsid w:val="004A4269"/>
    <w:rsid w:val="004A57E9"/>
    <w:rsid w:val="004B001E"/>
    <w:rsid w:val="004B385C"/>
    <w:rsid w:val="004B4C29"/>
    <w:rsid w:val="004D4024"/>
    <w:rsid w:val="004D55F1"/>
    <w:rsid w:val="004D5E3B"/>
    <w:rsid w:val="004D61E2"/>
    <w:rsid w:val="004D6458"/>
    <w:rsid w:val="004D7007"/>
    <w:rsid w:val="004E1B31"/>
    <w:rsid w:val="004E7A30"/>
    <w:rsid w:val="00500124"/>
    <w:rsid w:val="005008FC"/>
    <w:rsid w:val="0050303F"/>
    <w:rsid w:val="005030B9"/>
    <w:rsid w:val="0050421A"/>
    <w:rsid w:val="00505C20"/>
    <w:rsid w:val="005111D5"/>
    <w:rsid w:val="00512F9A"/>
    <w:rsid w:val="00513A3E"/>
    <w:rsid w:val="00520611"/>
    <w:rsid w:val="005237F9"/>
    <w:rsid w:val="00525D05"/>
    <w:rsid w:val="00527841"/>
    <w:rsid w:val="005334C8"/>
    <w:rsid w:val="00541EB5"/>
    <w:rsid w:val="00542A51"/>
    <w:rsid w:val="00542DD4"/>
    <w:rsid w:val="00545878"/>
    <w:rsid w:val="00562459"/>
    <w:rsid w:val="00565B11"/>
    <w:rsid w:val="00573496"/>
    <w:rsid w:val="0057644B"/>
    <w:rsid w:val="0058208A"/>
    <w:rsid w:val="00593424"/>
    <w:rsid w:val="005934B8"/>
    <w:rsid w:val="00594A78"/>
    <w:rsid w:val="00595B6F"/>
    <w:rsid w:val="005961D4"/>
    <w:rsid w:val="005A1960"/>
    <w:rsid w:val="005A3296"/>
    <w:rsid w:val="005B0987"/>
    <w:rsid w:val="005B1C5D"/>
    <w:rsid w:val="005B4159"/>
    <w:rsid w:val="005B4649"/>
    <w:rsid w:val="005B608B"/>
    <w:rsid w:val="005B71B7"/>
    <w:rsid w:val="005C07DD"/>
    <w:rsid w:val="005C1A05"/>
    <w:rsid w:val="005C27CC"/>
    <w:rsid w:val="005C3092"/>
    <w:rsid w:val="005C33A5"/>
    <w:rsid w:val="005D2A51"/>
    <w:rsid w:val="005D4509"/>
    <w:rsid w:val="005D627E"/>
    <w:rsid w:val="005E115F"/>
    <w:rsid w:val="005E24D7"/>
    <w:rsid w:val="005E5122"/>
    <w:rsid w:val="005F35C7"/>
    <w:rsid w:val="005F4752"/>
    <w:rsid w:val="005F72E7"/>
    <w:rsid w:val="0060039F"/>
    <w:rsid w:val="00601799"/>
    <w:rsid w:val="0060536F"/>
    <w:rsid w:val="00605DF6"/>
    <w:rsid w:val="00610483"/>
    <w:rsid w:val="00615537"/>
    <w:rsid w:val="00626AB9"/>
    <w:rsid w:val="006323D2"/>
    <w:rsid w:val="00632BEA"/>
    <w:rsid w:val="00636D21"/>
    <w:rsid w:val="0064101C"/>
    <w:rsid w:val="00644A41"/>
    <w:rsid w:val="00652D29"/>
    <w:rsid w:val="00661408"/>
    <w:rsid w:val="006615B5"/>
    <w:rsid w:val="00662DDB"/>
    <w:rsid w:val="00665CCF"/>
    <w:rsid w:val="00673C99"/>
    <w:rsid w:val="006761A2"/>
    <w:rsid w:val="00677401"/>
    <w:rsid w:val="006829A6"/>
    <w:rsid w:val="00682A5E"/>
    <w:rsid w:val="00694F41"/>
    <w:rsid w:val="00696320"/>
    <w:rsid w:val="0069763C"/>
    <w:rsid w:val="00697DA2"/>
    <w:rsid w:val="006A0E22"/>
    <w:rsid w:val="006A17B9"/>
    <w:rsid w:val="006A4FB4"/>
    <w:rsid w:val="006A5630"/>
    <w:rsid w:val="006A6F6D"/>
    <w:rsid w:val="006B4196"/>
    <w:rsid w:val="006B4C79"/>
    <w:rsid w:val="006B515E"/>
    <w:rsid w:val="006C3551"/>
    <w:rsid w:val="006C3D9F"/>
    <w:rsid w:val="006C5F82"/>
    <w:rsid w:val="006C5F97"/>
    <w:rsid w:val="006C6B56"/>
    <w:rsid w:val="006E0A93"/>
    <w:rsid w:val="006E25E8"/>
    <w:rsid w:val="006E27EB"/>
    <w:rsid w:val="00700597"/>
    <w:rsid w:val="00702504"/>
    <w:rsid w:val="007031A8"/>
    <w:rsid w:val="00703837"/>
    <w:rsid w:val="0070527F"/>
    <w:rsid w:val="007055C9"/>
    <w:rsid w:val="0070728A"/>
    <w:rsid w:val="00711DC3"/>
    <w:rsid w:val="00714124"/>
    <w:rsid w:val="0071783E"/>
    <w:rsid w:val="00720B7C"/>
    <w:rsid w:val="007215FD"/>
    <w:rsid w:val="00730BB9"/>
    <w:rsid w:val="0073563B"/>
    <w:rsid w:val="007367BF"/>
    <w:rsid w:val="00740B24"/>
    <w:rsid w:val="00743B4E"/>
    <w:rsid w:val="00750A78"/>
    <w:rsid w:val="00752AE0"/>
    <w:rsid w:val="00764BF4"/>
    <w:rsid w:val="00766972"/>
    <w:rsid w:val="00767D64"/>
    <w:rsid w:val="00773A1C"/>
    <w:rsid w:val="00774265"/>
    <w:rsid w:val="007759FE"/>
    <w:rsid w:val="00777ABC"/>
    <w:rsid w:val="007843A3"/>
    <w:rsid w:val="00785032"/>
    <w:rsid w:val="00790AD7"/>
    <w:rsid w:val="00792A9C"/>
    <w:rsid w:val="00793C46"/>
    <w:rsid w:val="0079625A"/>
    <w:rsid w:val="007A5015"/>
    <w:rsid w:val="007A519D"/>
    <w:rsid w:val="007B0DC1"/>
    <w:rsid w:val="007B4D22"/>
    <w:rsid w:val="007B5011"/>
    <w:rsid w:val="007B510E"/>
    <w:rsid w:val="007C1AD2"/>
    <w:rsid w:val="007C4417"/>
    <w:rsid w:val="007C518D"/>
    <w:rsid w:val="007C71D5"/>
    <w:rsid w:val="007D1391"/>
    <w:rsid w:val="007D7A20"/>
    <w:rsid w:val="007E04DC"/>
    <w:rsid w:val="007E06FD"/>
    <w:rsid w:val="007E0CD8"/>
    <w:rsid w:val="007E79AD"/>
    <w:rsid w:val="007F3AC5"/>
    <w:rsid w:val="007F653A"/>
    <w:rsid w:val="007F6F20"/>
    <w:rsid w:val="00800645"/>
    <w:rsid w:val="00806AD8"/>
    <w:rsid w:val="008073E0"/>
    <w:rsid w:val="0081016C"/>
    <w:rsid w:val="008101A1"/>
    <w:rsid w:val="0081062B"/>
    <w:rsid w:val="008124EE"/>
    <w:rsid w:val="0081549F"/>
    <w:rsid w:val="00821813"/>
    <w:rsid w:val="008219ED"/>
    <w:rsid w:val="008235A9"/>
    <w:rsid w:val="00826D40"/>
    <w:rsid w:val="008429B4"/>
    <w:rsid w:val="00844E00"/>
    <w:rsid w:val="00851B16"/>
    <w:rsid w:val="00853E30"/>
    <w:rsid w:val="00853E5C"/>
    <w:rsid w:val="0085432E"/>
    <w:rsid w:val="00860739"/>
    <w:rsid w:val="008646AD"/>
    <w:rsid w:val="00867938"/>
    <w:rsid w:val="008703F6"/>
    <w:rsid w:val="00887764"/>
    <w:rsid w:val="00890B89"/>
    <w:rsid w:val="0089776E"/>
    <w:rsid w:val="008A1217"/>
    <w:rsid w:val="008A17F9"/>
    <w:rsid w:val="008A401D"/>
    <w:rsid w:val="008A4A16"/>
    <w:rsid w:val="008B1650"/>
    <w:rsid w:val="008C26F4"/>
    <w:rsid w:val="008C73E7"/>
    <w:rsid w:val="008C7D0F"/>
    <w:rsid w:val="008D202E"/>
    <w:rsid w:val="008D2F8D"/>
    <w:rsid w:val="008D3329"/>
    <w:rsid w:val="008D3AC7"/>
    <w:rsid w:val="008D672D"/>
    <w:rsid w:val="008E0A3B"/>
    <w:rsid w:val="008E39A6"/>
    <w:rsid w:val="008F10D3"/>
    <w:rsid w:val="009007FB"/>
    <w:rsid w:val="00905931"/>
    <w:rsid w:val="00912A01"/>
    <w:rsid w:val="00912C59"/>
    <w:rsid w:val="009131AE"/>
    <w:rsid w:val="00916384"/>
    <w:rsid w:val="00921A14"/>
    <w:rsid w:val="009242CD"/>
    <w:rsid w:val="0092614F"/>
    <w:rsid w:val="009271C0"/>
    <w:rsid w:val="00931AAD"/>
    <w:rsid w:val="009343FC"/>
    <w:rsid w:val="009358C5"/>
    <w:rsid w:val="00940569"/>
    <w:rsid w:val="009420FF"/>
    <w:rsid w:val="009437ED"/>
    <w:rsid w:val="00950B1D"/>
    <w:rsid w:val="009563C2"/>
    <w:rsid w:val="0096635A"/>
    <w:rsid w:val="00966AC4"/>
    <w:rsid w:val="00967066"/>
    <w:rsid w:val="00970F42"/>
    <w:rsid w:val="00972305"/>
    <w:rsid w:val="00973AF2"/>
    <w:rsid w:val="0098112F"/>
    <w:rsid w:val="00986FA1"/>
    <w:rsid w:val="00987194"/>
    <w:rsid w:val="009948ED"/>
    <w:rsid w:val="009A0D22"/>
    <w:rsid w:val="009A2682"/>
    <w:rsid w:val="009A50EC"/>
    <w:rsid w:val="009A7F02"/>
    <w:rsid w:val="009B05A0"/>
    <w:rsid w:val="009B7C1F"/>
    <w:rsid w:val="009C10F1"/>
    <w:rsid w:val="009C5D04"/>
    <w:rsid w:val="009C7710"/>
    <w:rsid w:val="009E0BD4"/>
    <w:rsid w:val="009F402E"/>
    <w:rsid w:val="009F7F45"/>
    <w:rsid w:val="00A027A6"/>
    <w:rsid w:val="00A02EB8"/>
    <w:rsid w:val="00A03926"/>
    <w:rsid w:val="00A05665"/>
    <w:rsid w:val="00A1029E"/>
    <w:rsid w:val="00A17C4D"/>
    <w:rsid w:val="00A24145"/>
    <w:rsid w:val="00A24C10"/>
    <w:rsid w:val="00A26793"/>
    <w:rsid w:val="00A421BA"/>
    <w:rsid w:val="00A457E9"/>
    <w:rsid w:val="00A47506"/>
    <w:rsid w:val="00A5088E"/>
    <w:rsid w:val="00A50C3A"/>
    <w:rsid w:val="00A52A4B"/>
    <w:rsid w:val="00A6015D"/>
    <w:rsid w:val="00A61EFF"/>
    <w:rsid w:val="00A658AD"/>
    <w:rsid w:val="00A65C57"/>
    <w:rsid w:val="00A713D5"/>
    <w:rsid w:val="00A7493C"/>
    <w:rsid w:val="00A7616B"/>
    <w:rsid w:val="00A8201A"/>
    <w:rsid w:val="00A868CE"/>
    <w:rsid w:val="00A869CE"/>
    <w:rsid w:val="00A86BCE"/>
    <w:rsid w:val="00A86BE1"/>
    <w:rsid w:val="00A91A74"/>
    <w:rsid w:val="00A93D8C"/>
    <w:rsid w:val="00A97EEB"/>
    <w:rsid w:val="00AA1ECA"/>
    <w:rsid w:val="00AA76CD"/>
    <w:rsid w:val="00AB1F66"/>
    <w:rsid w:val="00AB348A"/>
    <w:rsid w:val="00AB6E11"/>
    <w:rsid w:val="00AC537A"/>
    <w:rsid w:val="00AD3437"/>
    <w:rsid w:val="00AD53E5"/>
    <w:rsid w:val="00AE33D3"/>
    <w:rsid w:val="00AE3BC3"/>
    <w:rsid w:val="00AE5E84"/>
    <w:rsid w:val="00AE6FD6"/>
    <w:rsid w:val="00AF35BC"/>
    <w:rsid w:val="00B01776"/>
    <w:rsid w:val="00B01D79"/>
    <w:rsid w:val="00B04797"/>
    <w:rsid w:val="00B07405"/>
    <w:rsid w:val="00B1276C"/>
    <w:rsid w:val="00B167E2"/>
    <w:rsid w:val="00B231D0"/>
    <w:rsid w:val="00B25396"/>
    <w:rsid w:val="00B30BAC"/>
    <w:rsid w:val="00B34A1A"/>
    <w:rsid w:val="00B47AD9"/>
    <w:rsid w:val="00B54FF1"/>
    <w:rsid w:val="00B56517"/>
    <w:rsid w:val="00B60BA1"/>
    <w:rsid w:val="00B617BA"/>
    <w:rsid w:val="00B62ED0"/>
    <w:rsid w:val="00B63FE9"/>
    <w:rsid w:val="00B64055"/>
    <w:rsid w:val="00B67167"/>
    <w:rsid w:val="00B733FF"/>
    <w:rsid w:val="00B758F6"/>
    <w:rsid w:val="00B76E91"/>
    <w:rsid w:val="00B773F6"/>
    <w:rsid w:val="00B77D1F"/>
    <w:rsid w:val="00B80CF4"/>
    <w:rsid w:val="00B83F23"/>
    <w:rsid w:val="00B840A5"/>
    <w:rsid w:val="00B86C34"/>
    <w:rsid w:val="00B93949"/>
    <w:rsid w:val="00BB256C"/>
    <w:rsid w:val="00BB3FA3"/>
    <w:rsid w:val="00BC36D3"/>
    <w:rsid w:val="00BC4294"/>
    <w:rsid w:val="00BC57CC"/>
    <w:rsid w:val="00BD0B53"/>
    <w:rsid w:val="00BD0E19"/>
    <w:rsid w:val="00BD592E"/>
    <w:rsid w:val="00BE4042"/>
    <w:rsid w:val="00BE586D"/>
    <w:rsid w:val="00BF38BA"/>
    <w:rsid w:val="00BF39BE"/>
    <w:rsid w:val="00BF3F05"/>
    <w:rsid w:val="00BF570A"/>
    <w:rsid w:val="00BF7608"/>
    <w:rsid w:val="00C00ADA"/>
    <w:rsid w:val="00C02858"/>
    <w:rsid w:val="00C04640"/>
    <w:rsid w:val="00C04CF1"/>
    <w:rsid w:val="00C05299"/>
    <w:rsid w:val="00C10B23"/>
    <w:rsid w:val="00C1246F"/>
    <w:rsid w:val="00C12B84"/>
    <w:rsid w:val="00C12CCA"/>
    <w:rsid w:val="00C135D0"/>
    <w:rsid w:val="00C16CB5"/>
    <w:rsid w:val="00C254C3"/>
    <w:rsid w:val="00C272C8"/>
    <w:rsid w:val="00C30E63"/>
    <w:rsid w:val="00C32F4D"/>
    <w:rsid w:val="00C358C0"/>
    <w:rsid w:val="00C368E0"/>
    <w:rsid w:val="00C404F3"/>
    <w:rsid w:val="00C42BC3"/>
    <w:rsid w:val="00C43043"/>
    <w:rsid w:val="00C43215"/>
    <w:rsid w:val="00C46789"/>
    <w:rsid w:val="00C51F56"/>
    <w:rsid w:val="00C5459C"/>
    <w:rsid w:val="00C55CC6"/>
    <w:rsid w:val="00C576EC"/>
    <w:rsid w:val="00C6067E"/>
    <w:rsid w:val="00C62610"/>
    <w:rsid w:val="00C64FDB"/>
    <w:rsid w:val="00C67A68"/>
    <w:rsid w:val="00C701CD"/>
    <w:rsid w:val="00C75A76"/>
    <w:rsid w:val="00C8057E"/>
    <w:rsid w:val="00C83952"/>
    <w:rsid w:val="00C94B9C"/>
    <w:rsid w:val="00CA230C"/>
    <w:rsid w:val="00CA6627"/>
    <w:rsid w:val="00CB0518"/>
    <w:rsid w:val="00CB2CDF"/>
    <w:rsid w:val="00CB2D1A"/>
    <w:rsid w:val="00CB663D"/>
    <w:rsid w:val="00CB6F8A"/>
    <w:rsid w:val="00CC2575"/>
    <w:rsid w:val="00CC538D"/>
    <w:rsid w:val="00CD172A"/>
    <w:rsid w:val="00CD5FF9"/>
    <w:rsid w:val="00CD6099"/>
    <w:rsid w:val="00CD72B9"/>
    <w:rsid w:val="00CD73C9"/>
    <w:rsid w:val="00CE13B8"/>
    <w:rsid w:val="00CE3CEB"/>
    <w:rsid w:val="00CE4450"/>
    <w:rsid w:val="00CE4607"/>
    <w:rsid w:val="00CF172C"/>
    <w:rsid w:val="00CF56A7"/>
    <w:rsid w:val="00D02285"/>
    <w:rsid w:val="00D100D2"/>
    <w:rsid w:val="00D104F7"/>
    <w:rsid w:val="00D11083"/>
    <w:rsid w:val="00D142B8"/>
    <w:rsid w:val="00D161B2"/>
    <w:rsid w:val="00D16B4F"/>
    <w:rsid w:val="00D16F09"/>
    <w:rsid w:val="00D26580"/>
    <w:rsid w:val="00D26907"/>
    <w:rsid w:val="00D2729C"/>
    <w:rsid w:val="00D301FE"/>
    <w:rsid w:val="00D30642"/>
    <w:rsid w:val="00D31479"/>
    <w:rsid w:val="00D37CCD"/>
    <w:rsid w:val="00D44B43"/>
    <w:rsid w:val="00D51978"/>
    <w:rsid w:val="00D527FB"/>
    <w:rsid w:val="00D55E52"/>
    <w:rsid w:val="00D602F8"/>
    <w:rsid w:val="00D62763"/>
    <w:rsid w:val="00D62EC0"/>
    <w:rsid w:val="00D63F16"/>
    <w:rsid w:val="00D64139"/>
    <w:rsid w:val="00D641AE"/>
    <w:rsid w:val="00D74FDC"/>
    <w:rsid w:val="00D81810"/>
    <w:rsid w:val="00D84221"/>
    <w:rsid w:val="00D84315"/>
    <w:rsid w:val="00D91BC6"/>
    <w:rsid w:val="00D961CB"/>
    <w:rsid w:val="00D97917"/>
    <w:rsid w:val="00D97AB4"/>
    <w:rsid w:val="00DA3F26"/>
    <w:rsid w:val="00DC2BDC"/>
    <w:rsid w:val="00DC79B1"/>
    <w:rsid w:val="00DD2F32"/>
    <w:rsid w:val="00DD7186"/>
    <w:rsid w:val="00DE5ABF"/>
    <w:rsid w:val="00DF4ECB"/>
    <w:rsid w:val="00E013A0"/>
    <w:rsid w:val="00E01551"/>
    <w:rsid w:val="00E01735"/>
    <w:rsid w:val="00E02CD9"/>
    <w:rsid w:val="00E138CC"/>
    <w:rsid w:val="00E13A69"/>
    <w:rsid w:val="00E14EA6"/>
    <w:rsid w:val="00E27BF4"/>
    <w:rsid w:val="00E37BA5"/>
    <w:rsid w:val="00E42FD0"/>
    <w:rsid w:val="00E44625"/>
    <w:rsid w:val="00E457BE"/>
    <w:rsid w:val="00E4654E"/>
    <w:rsid w:val="00E5063F"/>
    <w:rsid w:val="00E52C8A"/>
    <w:rsid w:val="00E572EB"/>
    <w:rsid w:val="00E614BD"/>
    <w:rsid w:val="00E64B51"/>
    <w:rsid w:val="00E67C9A"/>
    <w:rsid w:val="00E70B98"/>
    <w:rsid w:val="00E70DBF"/>
    <w:rsid w:val="00E77F65"/>
    <w:rsid w:val="00E80829"/>
    <w:rsid w:val="00E90EA0"/>
    <w:rsid w:val="00E94919"/>
    <w:rsid w:val="00E96545"/>
    <w:rsid w:val="00EA2941"/>
    <w:rsid w:val="00EA3615"/>
    <w:rsid w:val="00EB6ED4"/>
    <w:rsid w:val="00EC0458"/>
    <w:rsid w:val="00EC6C3E"/>
    <w:rsid w:val="00EC79E6"/>
    <w:rsid w:val="00ED5788"/>
    <w:rsid w:val="00ED7B91"/>
    <w:rsid w:val="00EE3A5A"/>
    <w:rsid w:val="00EF3BD5"/>
    <w:rsid w:val="00EF7313"/>
    <w:rsid w:val="00F040BF"/>
    <w:rsid w:val="00F132FE"/>
    <w:rsid w:val="00F135F3"/>
    <w:rsid w:val="00F13728"/>
    <w:rsid w:val="00F14248"/>
    <w:rsid w:val="00F17CE4"/>
    <w:rsid w:val="00F21ED4"/>
    <w:rsid w:val="00F336BE"/>
    <w:rsid w:val="00F42F99"/>
    <w:rsid w:val="00F43BC4"/>
    <w:rsid w:val="00F44929"/>
    <w:rsid w:val="00F46A2D"/>
    <w:rsid w:val="00F5084E"/>
    <w:rsid w:val="00F50F09"/>
    <w:rsid w:val="00F52DEF"/>
    <w:rsid w:val="00F54BA2"/>
    <w:rsid w:val="00F575AF"/>
    <w:rsid w:val="00F62FDD"/>
    <w:rsid w:val="00F672E3"/>
    <w:rsid w:val="00F67E79"/>
    <w:rsid w:val="00F72008"/>
    <w:rsid w:val="00F728EC"/>
    <w:rsid w:val="00F85182"/>
    <w:rsid w:val="00F9308C"/>
    <w:rsid w:val="00F94B6F"/>
    <w:rsid w:val="00FA2BC0"/>
    <w:rsid w:val="00FA648E"/>
    <w:rsid w:val="00FA65FE"/>
    <w:rsid w:val="00FA74F0"/>
    <w:rsid w:val="00FB3447"/>
    <w:rsid w:val="00FB54AB"/>
    <w:rsid w:val="00FB634B"/>
    <w:rsid w:val="00FB7EB5"/>
    <w:rsid w:val="00FC4298"/>
    <w:rsid w:val="00FD35DB"/>
    <w:rsid w:val="00FD3C2E"/>
    <w:rsid w:val="00FD4910"/>
    <w:rsid w:val="00FD6CB5"/>
    <w:rsid w:val="00FD77D1"/>
    <w:rsid w:val="00FE2572"/>
    <w:rsid w:val="00FE3692"/>
    <w:rsid w:val="00FE7C97"/>
    <w:rsid w:val="00FF3803"/>
    <w:rsid w:val="00FF4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9B2C893"/>
  <w15:docId w15:val="{C41A6174-1ECC-42C9-8E64-BE641D76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iPriority="0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9D9"/>
    <w:pPr>
      <w:spacing w:before="60" w:after="60" w:line="288" w:lineRule="auto"/>
      <w:jc w:val="both"/>
    </w:pPr>
    <w:rPr>
      <w:rFonts w:ascii="Arial" w:hAnsi="Arial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DE5ABF"/>
    <w:pPr>
      <w:keepNext/>
      <w:numPr>
        <w:numId w:val="4"/>
      </w:numPr>
      <w:spacing w:before="360" w:after="240"/>
      <w:outlineLvl w:val="0"/>
    </w:pPr>
    <w:rPr>
      <w:rFonts w:cs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qFormat/>
    <w:rsid w:val="008E0A3B"/>
    <w:pPr>
      <w:keepNext/>
      <w:numPr>
        <w:ilvl w:val="1"/>
        <w:numId w:val="4"/>
      </w:numPr>
      <w:spacing w:before="180" w:after="120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5B608B"/>
    <w:pPr>
      <w:keepNext/>
      <w:numPr>
        <w:ilvl w:val="2"/>
        <w:numId w:val="4"/>
      </w:numPr>
      <w:spacing w:before="240"/>
      <w:jc w:val="right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link w:val="Ttulo4Car"/>
    <w:unhideWhenUsed/>
    <w:qFormat/>
    <w:rsid w:val="00B0177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B">
    <w:name w:val="Titulo B"/>
    <w:basedOn w:val="Textoindependiente"/>
    <w:autoRedefine/>
    <w:rsid w:val="00AE3BC3"/>
    <w:pPr>
      <w:numPr>
        <w:ilvl w:val="1"/>
        <w:numId w:val="1"/>
      </w:numPr>
      <w:tabs>
        <w:tab w:val="left" w:pos="851"/>
      </w:tabs>
      <w:spacing w:after="100" w:line="264" w:lineRule="auto"/>
    </w:pPr>
    <w:rPr>
      <w:rFonts w:cs="Arial"/>
      <w:b/>
      <w:sz w:val="22"/>
      <w:szCs w:val="22"/>
      <w:lang w:val="es-MX" w:eastAsia="en-US"/>
    </w:rPr>
  </w:style>
  <w:style w:type="paragraph" w:styleId="Textoindependiente">
    <w:name w:val="Body Text"/>
    <w:basedOn w:val="Normal"/>
    <w:link w:val="TextoindependienteCar"/>
    <w:rsid w:val="00AE3BC3"/>
    <w:pPr>
      <w:spacing w:after="120"/>
    </w:pPr>
  </w:style>
  <w:style w:type="paragraph" w:styleId="Encabezado">
    <w:name w:val="header"/>
    <w:aliases w:val="h"/>
    <w:basedOn w:val="Normal"/>
    <w:link w:val="EncabezadoCar"/>
    <w:uiPriority w:val="99"/>
    <w:rsid w:val="005B608B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5B608B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uiPriority w:val="39"/>
    <w:rsid w:val="005B60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semiHidden/>
    <w:rsid w:val="00D104F7"/>
    <w:pPr>
      <w:spacing w:before="0" w:after="0"/>
      <w:ind w:left="567"/>
      <w:jc w:val="left"/>
    </w:pPr>
    <w:rPr>
      <w:szCs w:val="20"/>
    </w:rPr>
  </w:style>
  <w:style w:type="paragraph" w:styleId="Ttulo">
    <w:name w:val="Title"/>
    <w:basedOn w:val="Normal"/>
    <w:link w:val="TtuloCar"/>
    <w:qFormat/>
    <w:rsid w:val="007C1AD2"/>
    <w:pPr>
      <w:spacing w:before="240" w:after="0"/>
      <w:jc w:val="center"/>
    </w:pPr>
    <w:rPr>
      <w:rFonts w:eastAsia="Arial Unicode MS" w:cs="Arial"/>
      <w:b/>
      <w:bCs/>
      <w:sz w:val="36"/>
      <w:szCs w:val="36"/>
    </w:rPr>
  </w:style>
  <w:style w:type="paragraph" w:customStyle="1" w:styleId="Tabletext">
    <w:name w:val="Tabletext"/>
    <w:basedOn w:val="Normal"/>
    <w:autoRedefine/>
    <w:rsid w:val="00DE5ABF"/>
    <w:pPr>
      <w:keepLines/>
      <w:widowControl w:val="0"/>
      <w:spacing w:after="0" w:line="240" w:lineRule="atLeast"/>
      <w:jc w:val="center"/>
    </w:pPr>
    <w:rPr>
      <w:rFonts w:cs="Arial"/>
      <w:b/>
      <w:sz w:val="22"/>
      <w:szCs w:val="20"/>
      <w:lang w:val="es-MX" w:eastAsia="en-US"/>
    </w:rPr>
  </w:style>
  <w:style w:type="paragraph" w:customStyle="1" w:styleId="EstiloTtulo16pt">
    <w:name w:val="Estilo Título + 16 pt"/>
    <w:basedOn w:val="Ttulo"/>
    <w:rsid w:val="00DE5ABF"/>
    <w:pPr>
      <w:spacing w:before="360" w:after="360"/>
    </w:pPr>
  </w:style>
  <w:style w:type="paragraph" w:styleId="TDC1">
    <w:name w:val="toc 1"/>
    <w:basedOn w:val="Normal"/>
    <w:next w:val="Normal"/>
    <w:autoRedefine/>
    <w:uiPriority w:val="39"/>
    <w:rsid w:val="00D104F7"/>
    <w:pPr>
      <w:spacing w:before="40" w:after="40"/>
      <w:jc w:val="left"/>
    </w:pPr>
    <w:rPr>
      <w:b/>
      <w:bCs/>
      <w:szCs w:val="20"/>
    </w:rPr>
  </w:style>
  <w:style w:type="character" w:styleId="Hipervnculo">
    <w:name w:val="Hyperlink"/>
    <w:basedOn w:val="Fuentedeprrafopredeter"/>
    <w:uiPriority w:val="99"/>
    <w:rsid w:val="00A027A6"/>
    <w:rPr>
      <w:color w:val="0000FF"/>
      <w:u w:val="single"/>
    </w:rPr>
  </w:style>
  <w:style w:type="paragraph" w:customStyle="1" w:styleId="infoblue">
    <w:name w:val="infoblue"/>
    <w:basedOn w:val="Normal"/>
    <w:link w:val="infoblueCar"/>
    <w:rsid w:val="00A027A6"/>
    <w:pPr>
      <w:spacing w:before="240" w:after="120" w:line="240" w:lineRule="atLeast"/>
      <w:ind w:left="720"/>
    </w:pPr>
    <w:rPr>
      <w:rFonts w:eastAsia="Arial Unicode MS"/>
      <w:i/>
      <w:color w:val="0000FF"/>
      <w:szCs w:val="20"/>
    </w:rPr>
  </w:style>
  <w:style w:type="paragraph" w:customStyle="1" w:styleId="TableText0">
    <w:name w:val="Table Text"/>
    <w:basedOn w:val="Normal"/>
    <w:rsid w:val="00A027A6"/>
    <w:pPr>
      <w:spacing w:before="240" w:after="0"/>
    </w:pPr>
    <w:rPr>
      <w:sz w:val="16"/>
      <w:szCs w:val="20"/>
      <w:lang w:val="es-MX" w:eastAsia="en-US"/>
    </w:rPr>
  </w:style>
  <w:style w:type="paragraph" w:customStyle="1" w:styleId="EstiloTtulo1Antes6ptoDespus3ptoInterlineadoMn">
    <w:name w:val="Estilo Título 1 + Antes:  6 pto Después:  3 pto Interlineado:  Mín..."/>
    <w:basedOn w:val="Ttulo1"/>
    <w:rsid w:val="004B001E"/>
    <w:pPr>
      <w:spacing w:before="240" w:after="180" w:line="240" w:lineRule="atLeast"/>
    </w:pPr>
    <w:rPr>
      <w:rFonts w:cs="Times New Roman"/>
      <w:sz w:val="24"/>
      <w:szCs w:val="20"/>
    </w:rPr>
  </w:style>
  <w:style w:type="paragraph" w:styleId="TDC2">
    <w:name w:val="toc 2"/>
    <w:basedOn w:val="Normal"/>
    <w:next w:val="Normal"/>
    <w:autoRedefine/>
    <w:semiHidden/>
    <w:rsid w:val="00D104F7"/>
    <w:pPr>
      <w:spacing w:before="40" w:after="40"/>
      <w:ind w:left="340"/>
      <w:jc w:val="left"/>
    </w:pPr>
    <w:rPr>
      <w:iCs/>
      <w:szCs w:val="20"/>
    </w:rPr>
  </w:style>
  <w:style w:type="paragraph" w:styleId="TDC4">
    <w:name w:val="toc 4"/>
    <w:basedOn w:val="Normal"/>
    <w:next w:val="Normal"/>
    <w:autoRedefine/>
    <w:semiHidden/>
    <w:rsid w:val="004B001E"/>
    <w:pPr>
      <w:spacing w:before="0" w:after="0"/>
      <w:ind w:left="600"/>
      <w:jc w:val="left"/>
    </w:pPr>
    <w:rPr>
      <w:rFonts w:ascii="Times New Roman" w:hAnsi="Times New Roman"/>
      <w:szCs w:val="20"/>
    </w:rPr>
  </w:style>
  <w:style w:type="paragraph" w:styleId="TDC5">
    <w:name w:val="toc 5"/>
    <w:basedOn w:val="Normal"/>
    <w:next w:val="Normal"/>
    <w:autoRedefine/>
    <w:semiHidden/>
    <w:rsid w:val="004B001E"/>
    <w:pPr>
      <w:spacing w:before="0" w:after="0"/>
      <w:ind w:left="800"/>
      <w:jc w:val="left"/>
    </w:pPr>
    <w:rPr>
      <w:rFonts w:ascii="Times New Roman" w:hAnsi="Times New Roman"/>
      <w:szCs w:val="20"/>
    </w:rPr>
  </w:style>
  <w:style w:type="paragraph" w:styleId="TDC6">
    <w:name w:val="toc 6"/>
    <w:basedOn w:val="Normal"/>
    <w:next w:val="Normal"/>
    <w:autoRedefine/>
    <w:semiHidden/>
    <w:rsid w:val="004B001E"/>
    <w:pPr>
      <w:spacing w:before="0" w:after="0"/>
      <w:ind w:left="1000"/>
      <w:jc w:val="left"/>
    </w:pPr>
    <w:rPr>
      <w:rFonts w:ascii="Times New Roman" w:hAnsi="Times New Roman"/>
      <w:szCs w:val="20"/>
    </w:rPr>
  </w:style>
  <w:style w:type="paragraph" w:styleId="TDC7">
    <w:name w:val="toc 7"/>
    <w:basedOn w:val="Normal"/>
    <w:next w:val="Normal"/>
    <w:autoRedefine/>
    <w:semiHidden/>
    <w:rsid w:val="004B001E"/>
    <w:pPr>
      <w:spacing w:before="0" w:after="0"/>
      <w:ind w:left="1200"/>
      <w:jc w:val="left"/>
    </w:pPr>
    <w:rPr>
      <w:rFonts w:ascii="Times New Roman" w:hAnsi="Times New Roman"/>
      <w:szCs w:val="20"/>
    </w:rPr>
  </w:style>
  <w:style w:type="paragraph" w:styleId="TDC8">
    <w:name w:val="toc 8"/>
    <w:basedOn w:val="Normal"/>
    <w:next w:val="Normal"/>
    <w:autoRedefine/>
    <w:semiHidden/>
    <w:rsid w:val="004B001E"/>
    <w:pPr>
      <w:spacing w:before="0" w:after="0"/>
      <w:ind w:left="1400"/>
      <w:jc w:val="left"/>
    </w:pPr>
    <w:rPr>
      <w:rFonts w:ascii="Times New Roman" w:hAnsi="Times New Roman"/>
      <w:szCs w:val="20"/>
    </w:rPr>
  </w:style>
  <w:style w:type="paragraph" w:styleId="TDC9">
    <w:name w:val="toc 9"/>
    <w:basedOn w:val="Normal"/>
    <w:next w:val="Normal"/>
    <w:autoRedefine/>
    <w:semiHidden/>
    <w:rsid w:val="004B001E"/>
    <w:pPr>
      <w:spacing w:before="0" w:after="0"/>
      <w:ind w:left="1600"/>
      <w:jc w:val="left"/>
    </w:pPr>
    <w:rPr>
      <w:rFonts w:ascii="Times New Roman" w:hAnsi="Times New Roman"/>
      <w:szCs w:val="20"/>
    </w:rPr>
  </w:style>
  <w:style w:type="paragraph" w:styleId="ndice1">
    <w:name w:val="index 1"/>
    <w:basedOn w:val="Normal"/>
    <w:next w:val="Normal"/>
    <w:autoRedefine/>
    <w:semiHidden/>
    <w:rsid w:val="00CD172A"/>
    <w:pPr>
      <w:spacing w:before="0" w:after="0"/>
      <w:ind w:left="200" w:hanging="200"/>
      <w:jc w:val="left"/>
    </w:pPr>
    <w:rPr>
      <w:rFonts w:ascii="Times New Roman" w:hAnsi="Times New Roman"/>
      <w:szCs w:val="20"/>
    </w:rPr>
  </w:style>
  <w:style w:type="paragraph" w:styleId="ndice2">
    <w:name w:val="index 2"/>
    <w:basedOn w:val="Normal"/>
    <w:next w:val="Normal"/>
    <w:autoRedefine/>
    <w:rsid w:val="005008FC"/>
    <w:pPr>
      <w:spacing w:before="0" w:after="0" w:line="240" w:lineRule="auto"/>
      <w:ind w:left="425"/>
    </w:pPr>
    <w:rPr>
      <w:rFonts w:ascii="Montserrat" w:hAnsi="Montserrat" w:cstheme="minorHAnsi"/>
      <w:szCs w:val="20"/>
    </w:rPr>
  </w:style>
  <w:style w:type="paragraph" w:styleId="ndice3">
    <w:name w:val="index 3"/>
    <w:basedOn w:val="Normal"/>
    <w:next w:val="Normal"/>
    <w:autoRedefine/>
    <w:semiHidden/>
    <w:rsid w:val="00CD172A"/>
    <w:pPr>
      <w:spacing w:before="0" w:after="0"/>
      <w:ind w:left="600" w:hanging="200"/>
      <w:jc w:val="left"/>
    </w:pPr>
    <w:rPr>
      <w:rFonts w:ascii="Times New Roman" w:hAnsi="Times New Roman"/>
      <w:szCs w:val="20"/>
    </w:rPr>
  </w:style>
  <w:style w:type="paragraph" w:styleId="ndice4">
    <w:name w:val="index 4"/>
    <w:basedOn w:val="Normal"/>
    <w:next w:val="Normal"/>
    <w:autoRedefine/>
    <w:semiHidden/>
    <w:rsid w:val="00CD172A"/>
    <w:pPr>
      <w:spacing w:before="0" w:after="0"/>
      <w:ind w:left="800" w:hanging="200"/>
      <w:jc w:val="left"/>
    </w:pPr>
    <w:rPr>
      <w:rFonts w:ascii="Times New Roman" w:hAnsi="Times New Roman"/>
      <w:szCs w:val="20"/>
    </w:rPr>
  </w:style>
  <w:style w:type="paragraph" w:styleId="ndice5">
    <w:name w:val="index 5"/>
    <w:basedOn w:val="Normal"/>
    <w:next w:val="Normal"/>
    <w:autoRedefine/>
    <w:semiHidden/>
    <w:rsid w:val="00CD172A"/>
    <w:pPr>
      <w:spacing w:before="0" w:after="0"/>
      <w:ind w:left="1000" w:hanging="200"/>
      <w:jc w:val="left"/>
    </w:pPr>
    <w:rPr>
      <w:rFonts w:ascii="Times New Roman" w:hAnsi="Times New Roman"/>
      <w:szCs w:val="20"/>
    </w:rPr>
  </w:style>
  <w:style w:type="paragraph" w:styleId="ndice6">
    <w:name w:val="index 6"/>
    <w:basedOn w:val="Normal"/>
    <w:next w:val="Normal"/>
    <w:autoRedefine/>
    <w:semiHidden/>
    <w:rsid w:val="00CD172A"/>
    <w:pPr>
      <w:spacing w:before="0" w:after="0"/>
      <w:ind w:left="1200" w:hanging="200"/>
      <w:jc w:val="left"/>
    </w:pPr>
    <w:rPr>
      <w:rFonts w:ascii="Times New Roman" w:hAnsi="Times New Roman"/>
      <w:szCs w:val="20"/>
    </w:rPr>
  </w:style>
  <w:style w:type="paragraph" w:styleId="ndice7">
    <w:name w:val="index 7"/>
    <w:basedOn w:val="Normal"/>
    <w:next w:val="Normal"/>
    <w:autoRedefine/>
    <w:semiHidden/>
    <w:rsid w:val="00CD172A"/>
    <w:pPr>
      <w:spacing w:before="0" w:after="0"/>
      <w:ind w:left="1400" w:hanging="200"/>
      <w:jc w:val="left"/>
    </w:pPr>
    <w:rPr>
      <w:rFonts w:ascii="Times New Roman" w:hAnsi="Times New Roman"/>
      <w:szCs w:val="20"/>
    </w:rPr>
  </w:style>
  <w:style w:type="paragraph" w:styleId="ndice8">
    <w:name w:val="index 8"/>
    <w:basedOn w:val="Normal"/>
    <w:next w:val="Normal"/>
    <w:autoRedefine/>
    <w:semiHidden/>
    <w:rsid w:val="00CD172A"/>
    <w:pPr>
      <w:spacing w:before="0" w:after="0"/>
      <w:ind w:left="1600" w:hanging="200"/>
      <w:jc w:val="left"/>
    </w:pPr>
    <w:rPr>
      <w:rFonts w:ascii="Times New Roman" w:hAnsi="Times New Roman"/>
      <w:szCs w:val="20"/>
    </w:rPr>
  </w:style>
  <w:style w:type="paragraph" w:styleId="ndice9">
    <w:name w:val="index 9"/>
    <w:basedOn w:val="Normal"/>
    <w:next w:val="Normal"/>
    <w:autoRedefine/>
    <w:semiHidden/>
    <w:rsid w:val="00CD172A"/>
    <w:pPr>
      <w:spacing w:before="0" w:after="0"/>
      <w:ind w:left="1800" w:hanging="200"/>
      <w:jc w:val="left"/>
    </w:pPr>
    <w:rPr>
      <w:rFonts w:ascii="Times New Roman" w:hAnsi="Times New Roman"/>
      <w:szCs w:val="20"/>
    </w:rPr>
  </w:style>
  <w:style w:type="paragraph" w:styleId="Ttulodendice">
    <w:name w:val="index heading"/>
    <w:basedOn w:val="Normal"/>
    <w:next w:val="ndice1"/>
    <w:semiHidden/>
    <w:rsid w:val="00CD172A"/>
    <w:pPr>
      <w:spacing w:before="120" w:after="120"/>
      <w:jc w:val="left"/>
    </w:pPr>
    <w:rPr>
      <w:rFonts w:ascii="Times New Roman" w:hAnsi="Times New Roman"/>
      <w:b/>
      <w:bCs/>
      <w:i/>
      <w:iCs/>
      <w:szCs w:val="20"/>
    </w:rPr>
  </w:style>
  <w:style w:type="paragraph" w:customStyle="1" w:styleId="EstiloinfoblueIzquierda063cm">
    <w:name w:val="Estilo infoblue + Izquierda:  0.63 cm"/>
    <w:basedOn w:val="infoblue"/>
    <w:rsid w:val="008E0A3B"/>
    <w:pPr>
      <w:spacing w:before="120"/>
      <w:ind w:left="357"/>
    </w:pPr>
    <w:rPr>
      <w:rFonts w:eastAsia="Times New Roman"/>
      <w:iCs/>
    </w:rPr>
  </w:style>
  <w:style w:type="character" w:styleId="Nmerodepgina">
    <w:name w:val="page number"/>
    <w:basedOn w:val="Fuentedeprrafopredeter"/>
    <w:rsid w:val="00BD592E"/>
  </w:style>
  <w:style w:type="paragraph" w:styleId="Listaconvietas">
    <w:name w:val="List Bullet"/>
    <w:aliases w:val="Lista Roles"/>
    <w:basedOn w:val="Normal"/>
    <w:autoRedefine/>
    <w:rsid w:val="00702504"/>
    <w:pPr>
      <w:widowControl w:val="0"/>
      <w:numPr>
        <w:numId w:val="3"/>
      </w:numPr>
      <w:spacing w:before="120" w:line="240" w:lineRule="auto"/>
    </w:pPr>
    <w:rPr>
      <w:rFonts w:ascii="Verdana" w:hAnsi="Verdana"/>
      <w:sz w:val="24"/>
      <w:lang w:val="es-MX" w:eastAsia="en-US"/>
    </w:rPr>
  </w:style>
  <w:style w:type="paragraph" w:customStyle="1" w:styleId="Body">
    <w:name w:val="Body"/>
    <w:basedOn w:val="Normal"/>
    <w:rsid w:val="00702504"/>
    <w:pPr>
      <w:spacing w:before="20" w:after="20" w:line="240" w:lineRule="auto"/>
    </w:pPr>
    <w:rPr>
      <w:rFonts w:cs="Arial"/>
      <w:color w:val="000000"/>
      <w:szCs w:val="20"/>
      <w:lang w:val="en-GB" w:eastAsia="en-US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973AF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973AF2"/>
    <w:rPr>
      <w:rFonts w:ascii="Tahoma" w:hAnsi="Tahoma" w:cs="Tahoma"/>
      <w:sz w:val="16"/>
      <w:szCs w:val="16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45D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45DA"/>
    <w:rPr>
      <w:rFonts w:ascii="Tahoma" w:hAnsi="Tahoma" w:cs="Tahoma"/>
      <w:sz w:val="16"/>
      <w:szCs w:val="16"/>
      <w:lang w:val="es-ES" w:eastAsia="es-ES"/>
    </w:rPr>
  </w:style>
  <w:style w:type="character" w:customStyle="1" w:styleId="infoblueCar">
    <w:name w:val="infoblue Car"/>
    <w:basedOn w:val="Fuentedeprrafopredeter"/>
    <w:link w:val="infoblue"/>
    <w:rsid w:val="002A3CC5"/>
    <w:rPr>
      <w:rFonts w:ascii="Arial" w:eastAsia="Arial Unicode MS" w:hAnsi="Arial"/>
      <w:i/>
      <w:color w:val="0000FF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2A3CC5"/>
    <w:pPr>
      <w:ind w:left="720"/>
      <w:contextualSpacing/>
    </w:pPr>
  </w:style>
  <w:style w:type="character" w:customStyle="1" w:styleId="TextoindependienteCar">
    <w:name w:val="Texto independiente Car"/>
    <w:basedOn w:val="Fuentedeprrafopredeter"/>
    <w:link w:val="Textoindependiente"/>
    <w:rsid w:val="003763E4"/>
    <w:rPr>
      <w:rFonts w:ascii="Arial" w:hAnsi="Arial"/>
      <w:szCs w:val="24"/>
      <w:lang w:val="es-ES" w:eastAsia="es-ES"/>
    </w:rPr>
  </w:style>
  <w:style w:type="character" w:customStyle="1" w:styleId="InfoBlueCar0">
    <w:name w:val="InfoBlue Car"/>
    <w:basedOn w:val="Fuentedeprrafopredeter"/>
    <w:link w:val="InfoBlue0"/>
    <w:rsid w:val="003763E4"/>
    <w:rPr>
      <w:rFonts w:ascii="Arial" w:hAnsi="Arial"/>
      <w:i/>
      <w:color w:val="0000FF"/>
      <w:lang w:eastAsia="en-US"/>
    </w:rPr>
  </w:style>
  <w:style w:type="paragraph" w:customStyle="1" w:styleId="InfoBlue0">
    <w:name w:val="InfoBlue"/>
    <w:basedOn w:val="Normal"/>
    <w:next w:val="Textoindependiente"/>
    <w:link w:val="InfoBlueCar0"/>
    <w:autoRedefine/>
    <w:rsid w:val="003763E4"/>
    <w:pPr>
      <w:widowControl w:val="0"/>
      <w:tabs>
        <w:tab w:val="left" w:pos="567"/>
      </w:tabs>
      <w:spacing w:before="0" w:after="0" w:line="240" w:lineRule="atLeast"/>
      <w:ind w:left="426"/>
    </w:pPr>
    <w:rPr>
      <w:i/>
      <w:color w:val="0000FF"/>
      <w:szCs w:val="20"/>
      <w:lang w:val="es-MX" w:eastAsia="en-US"/>
    </w:rPr>
  </w:style>
  <w:style w:type="paragraph" w:customStyle="1" w:styleId="Paragraph1">
    <w:name w:val="Paragraph1"/>
    <w:basedOn w:val="Normal"/>
    <w:rsid w:val="003763E4"/>
    <w:pPr>
      <w:widowControl w:val="0"/>
      <w:spacing w:before="80" w:after="0" w:line="240" w:lineRule="auto"/>
    </w:pPr>
    <w:rPr>
      <w:rFonts w:ascii="Times New Roman" w:hAnsi="Times New Roman"/>
      <w:szCs w:val="20"/>
      <w:lang w:val="en-US" w:eastAsia="en-US"/>
    </w:rPr>
  </w:style>
  <w:style w:type="character" w:customStyle="1" w:styleId="Ttulo4Car">
    <w:name w:val="Título 4 Car"/>
    <w:basedOn w:val="Fuentedeprrafopredeter"/>
    <w:link w:val="Ttulo4"/>
    <w:rsid w:val="00B01776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  <w:lang w:val="es-ES" w:eastAsia="es-ES"/>
    </w:rPr>
  </w:style>
  <w:style w:type="paragraph" w:styleId="Subttulo">
    <w:name w:val="Subtitle"/>
    <w:basedOn w:val="Normal"/>
    <w:link w:val="SubttuloCar"/>
    <w:qFormat/>
    <w:rsid w:val="00B01776"/>
    <w:pPr>
      <w:spacing w:before="0" w:after="0" w:line="240" w:lineRule="auto"/>
    </w:pPr>
    <w:rPr>
      <w:rFonts w:cs="Arial"/>
      <w:i/>
      <w:iCs/>
      <w:sz w:val="24"/>
      <w:lang w:val="es-ES_tradnl"/>
    </w:rPr>
  </w:style>
  <w:style w:type="character" w:customStyle="1" w:styleId="SubttuloCar">
    <w:name w:val="Subtítulo Car"/>
    <w:basedOn w:val="Fuentedeprrafopredeter"/>
    <w:link w:val="Subttulo"/>
    <w:rsid w:val="00B01776"/>
    <w:rPr>
      <w:rFonts w:ascii="Arial" w:hAnsi="Arial" w:cs="Arial"/>
      <w:i/>
      <w:iCs/>
      <w:sz w:val="24"/>
      <w:szCs w:val="24"/>
      <w:lang w:val="es-ES_tradnl" w:eastAsia="es-ES"/>
    </w:rPr>
  </w:style>
  <w:style w:type="paragraph" w:customStyle="1" w:styleId="Instrucciones">
    <w:name w:val="Instrucciones"/>
    <w:basedOn w:val="Normal"/>
    <w:autoRedefine/>
    <w:qFormat/>
    <w:rsid w:val="0081016C"/>
    <w:pPr>
      <w:spacing w:before="0" w:after="120" w:line="240" w:lineRule="auto"/>
    </w:pPr>
    <w:rPr>
      <w:rFonts w:eastAsia="Calibri"/>
      <w:i/>
      <w:color w:val="0070C0"/>
      <w:sz w:val="16"/>
      <w:szCs w:val="22"/>
      <w:lang w:val="es-MX" w:eastAsia="en-US"/>
    </w:rPr>
  </w:style>
  <w:style w:type="paragraph" w:styleId="Sangra2detindependiente">
    <w:name w:val="Body Text Indent 2"/>
    <w:basedOn w:val="Normal"/>
    <w:link w:val="Sangra2detindependienteCar"/>
    <w:rsid w:val="00D37CCD"/>
    <w:pPr>
      <w:spacing w:before="0" w:after="120" w:line="480" w:lineRule="auto"/>
      <w:ind w:left="283"/>
      <w:jc w:val="left"/>
    </w:pPr>
    <w:rPr>
      <w:sz w:val="24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D37CCD"/>
    <w:rPr>
      <w:rFonts w:ascii="Arial" w:hAnsi="Arial"/>
      <w:sz w:val="24"/>
      <w:szCs w:val="24"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0527F"/>
    <w:rPr>
      <w:rFonts w:ascii="Arial" w:hAnsi="Arial"/>
      <w:szCs w:val="24"/>
      <w:lang w:val="es-ES" w:eastAsia="es-ES"/>
    </w:rPr>
  </w:style>
  <w:style w:type="paragraph" w:customStyle="1" w:styleId="Default">
    <w:name w:val="Default"/>
    <w:rsid w:val="00605DF6"/>
    <w:pPr>
      <w:autoSpaceDE w:val="0"/>
      <w:autoSpaceDN w:val="0"/>
      <w:adjustRightInd w:val="0"/>
    </w:pPr>
    <w:rPr>
      <w:rFonts w:ascii="Tahoma" w:eastAsiaTheme="minorEastAsia" w:hAnsi="Tahoma" w:cs="Tahoma"/>
      <w:color w:val="000000"/>
      <w:sz w:val="24"/>
      <w:szCs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81062B"/>
    <w:rPr>
      <w:rFonts w:ascii="Arial" w:hAnsi="Arial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4469FD"/>
    <w:rPr>
      <w:rFonts w:ascii="Arial" w:eastAsia="Arial Unicode MS" w:hAnsi="Arial" w:cs="Arial"/>
      <w:b/>
      <w:bCs/>
      <w:sz w:val="36"/>
      <w:szCs w:val="36"/>
      <w:lang w:val="es-ES" w:eastAsia="es-ES"/>
    </w:rPr>
  </w:style>
  <w:style w:type="character" w:customStyle="1" w:styleId="EncabezadoCar">
    <w:name w:val="Encabezado Car"/>
    <w:aliases w:val="h Car"/>
    <w:basedOn w:val="Fuentedeprrafopredeter"/>
    <w:link w:val="Encabezado"/>
    <w:uiPriority w:val="99"/>
    <w:rsid w:val="004469FD"/>
    <w:rPr>
      <w:rFonts w:ascii="Arial" w:hAnsi="Arial"/>
      <w:szCs w:val="24"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5008FC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F728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728E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728EC"/>
    <w:rPr>
      <w:rFonts w:ascii="Arial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728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728EC"/>
    <w:rPr>
      <w:rFonts w:ascii="Arial" w:hAnsi="Arial"/>
      <w:b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microsoft.com/office/2011/relationships/commentsExtended" Target="commentsExtended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28" Type="http://schemas.microsoft.com/office/2011/relationships/people" Target="people.xml"/><Relationship Id="rId10" Type="http://schemas.openxmlformats.org/officeDocument/2006/relationships/image" Target="media/image3.jpg"/><Relationship Id="rId19" Type="http://schemas.openxmlformats.org/officeDocument/2006/relationships/comments" Target="commen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todologiaNew\MDA\IN\XXXX%20-%20Alcance%20del%20proyecto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5A9C2-1DEB-490D-AF4D-73244376E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C:\MetodologiaNew\MDA\IN\XXXX - Alcance del proyecto.dot</Template>
  <TotalTime>2368</TotalTime>
  <Pages>35</Pages>
  <Words>4717</Words>
  <Characters>25946</Characters>
  <Application>Microsoft Office Word</Application>
  <DocSecurity>0</DocSecurity>
  <Lines>216</Lines>
  <Paragraphs>61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>Dirección de Informática</Manager>
  <Company>Dirección General de Tecnologías de Información</Company>
  <LinksUpToDate>false</LinksUpToDate>
  <CharactersWithSpaces>30602</CharactersWithSpaces>
  <SharedDoc>false</SharedDoc>
  <HLinks>
    <vt:vector size="78" baseType="variant">
      <vt:variant>
        <vt:i4>2031674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_Toc289356451</vt:lpwstr>
      </vt:variant>
      <vt:variant>
        <vt:i4>2031674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_Toc289356450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_Toc289356449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_Toc289356448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_Toc289356447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_Toc289356446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_Toc289356445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_Toc289356444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_Toc289356443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_Toc289356442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_Toc289356441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_Toc289356440</vt:lpwstr>
      </vt:variant>
      <vt:variant>
        <vt:i4>1638458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_Toc289356439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Itera</dc:creator>
  <cp:lastModifiedBy>octavio.jimenez@nidumtech.mx</cp:lastModifiedBy>
  <cp:revision>271</cp:revision>
  <cp:lastPrinted>2011-07-01T20:13:00Z</cp:lastPrinted>
  <dcterms:created xsi:type="dcterms:W3CDTF">2024-09-18T20:17:00Z</dcterms:created>
  <dcterms:modified xsi:type="dcterms:W3CDTF">2024-10-23T20:08:00Z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laborado por">
    <vt:lpwstr>COlivas</vt:lpwstr>
  </property>
  <property fmtid="{D5CDD505-2E9C-101B-9397-08002B2CF9AE}" pid="3" name="Registrado por">
    <vt:lpwstr>COlivas</vt:lpwstr>
  </property>
</Properties>
</file>
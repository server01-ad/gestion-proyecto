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27441" w14:textId="66EED194" w:rsidR="000F42FF" w:rsidRPr="009053F2" w:rsidRDefault="006350F9" w:rsidP="000F42FF">
      <w:pPr>
        <w:pStyle w:val="Ttulo"/>
        <w:spacing w:before="0"/>
        <w:jc w:val="right"/>
        <w:rPr>
          <w:rFonts w:ascii="Montserrat" w:hAnsi="Montserrat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2DC95BCE" wp14:editId="073D2BBE">
            <wp:simplePos x="0" y="0"/>
            <wp:positionH relativeFrom="column">
              <wp:posOffset>1752600</wp:posOffset>
            </wp:positionH>
            <wp:positionV relativeFrom="paragraph">
              <wp:posOffset>334010</wp:posOffset>
            </wp:positionV>
            <wp:extent cx="2845328" cy="544749"/>
            <wp:effectExtent l="0" t="0" r="0" b="1905"/>
            <wp:wrapNone/>
            <wp:docPr id="1377924682" name="Imagen 137792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JA MEMBRETADA  VANNY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" r="58175" b="94167"/>
                    <a:stretch/>
                  </pic:blipFill>
                  <pic:spPr bwMode="auto">
                    <a:xfrm>
                      <a:off x="0" y="0"/>
                      <a:ext cx="2845328" cy="54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2C9B0" w14:textId="2BEE1029" w:rsidR="000F42FF" w:rsidRPr="009053F2" w:rsidRDefault="000F42FF" w:rsidP="000F42FF">
      <w:pPr>
        <w:pStyle w:val="Ttulo"/>
        <w:spacing w:before="0"/>
        <w:rPr>
          <w:rFonts w:ascii="Montserrat" w:hAnsi="Montserrat"/>
        </w:rPr>
      </w:pPr>
    </w:p>
    <w:p w14:paraId="01F04A3F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color w:val="0070C0"/>
        </w:rPr>
      </w:pPr>
    </w:p>
    <w:p w14:paraId="7A5CF62D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color w:val="0070C0"/>
        </w:rPr>
      </w:pPr>
    </w:p>
    <w:p w14:paraId="5B5D0B64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color w:val="0070C0"/>
        </w:rPr>
      </w:pPr>
    </w:p>
    <w:p w14:paraId="1B8AF371" w14:textId="77777777" w:rsidR="000F42FF" w:rsidRPr="000F42FF" w:rsidRDefault="000F42FF" w:rsidP="000F42FF">
      <w:pPr>
        <w:pStyle w:val="Ttulo"/>
        <w:spacing w:before="0"/>
        <w:rPr>
          <w:rFonts w:ascii="Montserrat" w:hAnsi="Montserrat"/>
          <w:color w:val="BF4E14"/>
          <w:sz w:val="40"/>
          <w:szCs w:val="40"/>
        </w:rPr>
      </w:pPr>
      <w:r w:rsidRPr="000F42FF">
        <w:rPr>
          <w:rFonts w:ascii="Montserrat" w:hAnsi="Montserrat" w:cs="Times New Roman"/>
          <w:bCs w:val="0"/>
          <w:color w:val="BF4E14"/>
          <w:sz w:val="40"/>
          <w:szCs w:val="40"/>
        </w:rPr>
        <w:t>Secretaría de Finanzas del poder Ejecutivo del Estado</w:t>
      </w:r>
    </w:p>
    <w:p w14:paraId="3CA9F00C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5E6AC676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414C8F5C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12484E1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610A7803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sz w:val="40"/>
          <w:szCs w:val="40"/>
        </w:rPr>
      </w:pPr>
      <w:r>
        <w:rPr>
          <w:rFonts w:ascii="Montserrat" w:hAnsi="Montserrat"/>
          <w:sz w:val="40"/>
          <w:szCs w:val="40"/>
        </w:rPr>
        <w:t>Manual de Usuario de la Plataforma</w:t>
      </w:r>
    </w:p>
    <w:p w14:paraId="69AB07D8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4271A2BD" w14:textId="77777777" w:rsidR="000F42FF" w:rsidRPr="009053F2" w:rsidRDefault="000F42FF" w:rsidP="000F42FF">
      <w:pPr>
        <w:pStyle w:val="Ttulo"/>
        <w:spacing w:before="0"/>
        <w:rPr>
          <w:rFonts w:ascii="Montserrat" w:hAnsi="Montserrat"/>
          <w:sz w:val="28"/>
          <w:szCs w:val="28"/>
        </w:rPr>
      </w:pPr>
    </w:p>
    <w:tbl>
      <w:tblPr>
        <w:tblW w:w="10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2126"/>
        <w:gridCol w:w="4690"/>
      </w:tblGrid>
      <w:tr w:rsidR="000F42FF" w:rsidRPr="00FD4940" w14:paraId="79232D18" w14:textId="77777777" w:rsidTr="006350F9">
        <w:trPr>
          <w:jc w:val="center"/>
        </w:trPr>
        <w:tc>
          <w:tcPr>
            <w:tcW w:w="3256" w:type="dxa"/>
            <w:shd w:val="clear" w:color="auto" w:fill="BFBFBF" w:themeFill="background1" w:themeFillShade="BF"/>
            <w:vAlign w:val="center"/>
          </w:tcPr>
          <w:p w14:paraId="1C7D00F5" w14:textId="77777777" w:rsidR="000F42FF" w:rsidRDefault="000F42F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>
              <w:rPr>
                <w:rFonts w:ascii="Montserrat" w:hAnsi="Montserrat"/>
                <w:b/>
                <w:szCs w:val="20"/>
              </w:rPr>
              <w:t>No. de Contrato: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14:paraId="029A77BF" w14:textId="77777777" w:rsidR="000F42FF" w:rsidRDefault="000F42F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Cs w:val="20"/>
              </w:rPr>
            </w:pPr>
            <w:r>
              <w:rPr>
                <w:rFonts w:ascii="Montserrat" w:hAnsi="Montserrat"/>
                <w:b/>
                <w:szCs w:val="20"/>
              </w:rPr>
              <w:t>Acrónimo del Proyecto:</w:t>
            </w:r>
          </w:p>
        </w:tc>
        <w:tc>
          <w:tcPr>
            <w:tcW w:w="4690" w:type="dxa"/>
            <w:shd w:val="clear" w:color="auto" w:fill="BFBFBF" w:themeFill="background1" w:themeFillShade="BF"/>
            <w:vAlign w:val="center"/>
          </w:tcPr>
          <w:p w14:paraId="7AF08B76" w14:textId="77777777" w:rsidR="000F42FF" w:rsidRDefault="000F42F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Cs w:val="20"/>
              </w:rPr>
            </w:pPr>
            <w:r>
              <w:rPr>
                <w:rFonts w:ascii="Montserrat" w:hAnsi="Montserrat"/>
                <w:b/>
                <w:szCs w:val="20"/>
              </w:rPr>
              <w:t>Nombre del Proyecto:</w:t>
            </w:r>
          </w:p>
        </w:tc>
      </w:tr>
      <w:tr w:rsidR="000F42FF" w:rsidRPr="00FD4940" w14:paraId="32298189" w14:textId="77777777">
        <w:trPr>
          <w:jc w:val="center"/>
        </w:trPr>
        <w:tc>
          <w:tcPr>
            <w:tcW w:w="3256" w:type="dxa"/>
            <w:shd w:val="clear" w:color="auto" w:fill="auto"/>
            <w:vAlign w:val="center"/>
          </w:tcPr>
          <w:p w14:paraId="5585F2D2" w14:textId="59D0D34F" w:rsidR="000F42FF" w:rsidRDefault="006350F9" w:rsidP="006350F9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3D243E">
              <w:rPr>
                <w:rFonts w:ascii="Montserrat" w:eastAsia="Calibri" w:hAnsi="Montserrat" w:cstheme="minorHAnsi"/>
                <w:szCs w:val="20"/>
                <w:lang w:val="es-ES_tradnl"/>
              </w:rPr>
              <w:t>SF/DA/019-LPE/2024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EC13AEF" w14:textId="77777777" w:rsidR="000F42FF" w:rsidRDefault="000F42FF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Cs w:val="20"/>
              </w:rPr>
            </w:pPr>
            <w:r>
              <w:rPr>
                <w:rFonts w:ascii="Montserrat" w:hAnsi="Montserrat"/>
                <w:bCs/>
                <w:szCs w:val="20"/>
              </w:rPr>
              <w:t>AUDITORÍA</w:t>
            </w:r>
          </w:p>
        </w:tc>
        <w:tc>
          <w:tcPr>
            <w:tcW w:w="4690" w:type="dxa"/>
            <w:shd w:val="clear" w:color="auto" w:fill="auto"/>
          </w:tcPr>
          <w:p w14:paraId="25FE91BB" w14:textId="77777777" w:rsidR="000F42FF" w:rsidRDefault="000F42FF">
            <w:pPr>
              <w:tabs>
                <w:tab w:val="left" w:pos="3481"/>
              </w:tabs>
              <w:spacing w:before="0" w:after="0"/>
              <w:rPr>
                <w:rFonts w:ascii="Montserrat" w:hAnsi="Montserrat" w:cs="Aptos"/>
                <w:szCs w:val="20"/>
              </w:rPr>
            </w:pPr>
            <w:r>
              <w:rPr>
                <w:rFonts w:ascii="Montserrat" w:hAnsi="Montserrat" w:cs="Aptos"/>
                <w:szCs w:val="20"/>
              </w:rPr>
              <w:t>Servicios profesionales para el desarrollo e implementación de un sistema para el control y seguimiento de auditoría a impuestos estatales conforme al programa operativo de fiscalización</w:t>
            </w:r>
          </w:p>
        </w:tc>
      </w:tr>
    </w:tbl>
    <w:p w14:paraId="7D5B2CFF" w14:textId="77777777" w:rsidR="000F42FF" w:rsidRPr="009053F2" w:rsidRDefault="000F42FF" w:rsidP="000F42FF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756894DD" w14:textId="77777777" w:rsidR="000F42FF" w:rsidRPr="009053F2" w:rsidRDefault="000F42FF" w:rsidP="000F42FF">
      <w:pPr>
        <w:pStyle w:val="Ttulo"/>
        <w:spacing w:before="0"/>
        <w:jc w:val="both"/>
        <w:rPr>
          <w:rFonts w:ascii="Montserrat" w:hAnsi="Montserrat"/>
          <w:sz w:val="24"/>
        </w:rPr>
      </w:pPr>
    </w:p>
    <w:p w14:paraId="4823E63C" w14:textId="77777777" w:rsidR="000F42FF" w:rsidRPr="009053F2" w:rsidRDefault="000F42FF" w:rsidP="000F42FF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244460B1" w14:textId="77777777" w:rsidR="000F42FF" w:rsidRPr="009053F2" w:rsidRDefault="000F42FF" w:rsidP="000F42FF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6E3E386B" w14:textId="031006CA" w:rsidR="000F42FF" w:rsidRDefault="000F42FF" w:rsidP="000F42FF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9053F2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p w14:paraId="027F3296" w14:textId="77777777" w:rsidR="008F1A2C" w:rsidRDefault="008F1A2C" w:rsidP="000F42FF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  <w:sectPr w:rsidR="008F1A2C" w:rsidSect="00917549">
          <w:headerReference w:type="default" r:id="rId9"/>
          <w:footerReference w:type="default" r:id="rId10"/>
          <w:pgSz w:w="12242" w:h="15842" w:code="1"/>
          <w:pgMar w:top="1440" w:right="1080" w:bottom="1440" w:left="1080" w:header="567" w:footer="454" w:gutter="0"/>
          <w:cols w:space="708"/>
          <w:titlePg/>
          <w:docGrid w:linePitch="360"/>
        </w:sectPr>
      </w:pPr>
    </w:p>
    <w:p w14:paraId="40F85F37" w14:textId="13699368" w:rsidR="008F1A2C" w:rsidRDefault="008F1A2C" w:rsidP="000F42FF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</w:p>
    <w:p w14:paraId="5448A8C3" w14:textId="77777777" w:rsidR="008F1A2C" w:rsidRDefault="008F1A2C" w:rsidP="000F42FF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</w:p>
    <w:p w14:paraId="64076412" w14:textId="166ECE5C" w:rsidR="00E94919" w:rsidRPr="000F42FF" w:rsidRDefault="00E94919" w:rsidP="000F42FF">
      <w:pPr>
        <w:pStyle w:val="Encabezado"/>
        <w:spacing w:before="0" w:after="0"/>
        <w:jc w:val="center"/>
        <w:rPr>
          <w:rFonts w:ascii="Montserrat" w:hAnsi="Montserrat"/>
          <w:b/>
          <w:bCs/>
          <w:sz w:val="28"/>
          <w:szCs w:val="28"/>
        </w:rPr>
      </w:pPr>
      <w:r w:rsidRPr="000F42FF">
        <w:rPr>
          <w:rFonts w:ascii="Montserrat" w:hAnsi="Montserrat"/>
          <w:b/>
          <w:bCs/>
          <w:sz w:val="28"/>
          <w:szCs w:val="28"/>
        </w:rPr>
        <w:t>Contenido</w:t>
      </w:r>
    </w:p>
    <w:p w14:paraId="1110933B" w14:textId="5356BDC5" w:rsidR="009C3EC3" w:rsidRDefault="00E94919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r w:rsidRPr="000F42FF">
        <w:rPr>
          <w:rFonts w:ascii="Montserrat" w:hAnsi="Montserrat" w:cs="Calibri"/>
          <w:lang w:val="es-MX"/>
        </w:rPr>
        <w:fldChar w:fldCharType="begin"/>
      </w:r>
      <w:r w:rsidRPr="000F42FF">
        <w:rPr>
          <w:rFonts w:ascii="Montserrat" w:hAnsi="Montserrat" w:cs="Calibri"/>
          <w:lang w:val="es-MX"/>
        </w:rPr>
        <w:instrText xml:space="preserve"> TOC \o "1-4" \h \z \u </w:instrText>
      </w:r>
      <w:r w:rsidRPr="000F42FF">
        <w:rPr>
          <w:rFonts w:ascii="Montserrat" w:hAnsi="Montserrat" w:cs="Calibri"/>
          <w:lang w:val="es-MX"/>
        </w:rPr>
        <w:fldChar w:fldCharType="separate"/>
      </w:r>
      <w:hyperlink w:anchor="_Toc185597697" w:history="1">
        <w:r w:rsidR="009C3EC3" w:rsidRPr="00033101">
          <w:rPr>
            <w:rStyle w:val="Hipervnculo"/>
            <w:rFonts w:ascii="Montserrat" w:hAnsi="Montserrat"/>
            <w:noProof/>
          </w:rPr>
          <w:t>1.</w:t>
        </w:r>
        <w:r w:rsidR="009C3EC3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9C3EC3" w:rsidRPr="00033101">
          <w:rPr>
            <w:rStyle w:val="Hipervnculo"/>
            <w:rFonts w:ascii="Montserrat" w:hAnsi="Montserrat"/>
            <w:noProof/>
          </w:rPr>
          <w:t>Introducción</w:t>
        </w:r>
        <w:r w:rsidR="009C3EC3">
          <w:rPr>
            <w:noProof/>
            <w:webHidden/>
          </w:rPr>
          <w:tab/>
        </w:r>
        <w:r w:rsidR="009C3EC3">
          <w:rPr>
            <w:noProof/>
            <w:webHidden/>
          </w:rPr>
          <w:fldChar w:fldCharType="begin"/>
        </w:r>
        <w:r w:rsidR="009C3EC3">
          <w:rPr>
            <w:noProof/>
            <w:webHidden/>
          </w:rPr>
          <w:instrText xml:space="preserve"> PAGEREF _Toc185597697 \h </w:instrText>
        </w:r>
        <w:r w:rsidR="009C3EC3">
          <w:rPr>
            <w:noProof/>
            <w:webHidden/>
          </w:rPr>
        </w:r>
        <w:r w:rsidR="009C3EC3">
          <w:rPr>
            <w:noProof/>
            <w:webHidden/>
          </w:rPr>
          <w:fldChar w:fldCharType="separate"/>
        </w:r>
        <w:r w:rsidR="009C3EC3">
          <w:rPr>
            <w:noProof/>
            <w:webHidden/>
          </w:rPr>
          <w:t>4</w:t>
        </w:r>
        <w:r w:rsidR="009C3EC3">
          <w:rPr>
            <w:noProof/>
            <w:webHidden/>
          </w:rPr>
          <w:fldChar w:fldCharType="end"/>
        </w:r>
      </w:hyperlink>
    </w:p>
    <w:p w14:paraId="43ECFE0C" w14:textId="440CAAF3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698" w:history="1">
        <w:r w:rsidRPr="00033101">
          <w:rPr>
            <w:rStyle w:val="Hipervnculo"/>
            <w:rFonts w:ascii="Montserrat" w:hAnsi="Montserrat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Propósito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DAF45D" w14:textId="10F9B96C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699" w:history="1">
        <w:r w:rsidRPr="00033101">
          <w:rPr>
            <w:rStyle w:val="Hipervnculo"/>
            <w:rFonts w:ascii="Montserrat" w:hAnsi="Montserrat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DD841A" w14:textId="0B47C0A6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0" w:history="1">
        <w:r w:rsidRPr="00033101">
          <w:rPr>
            <w:rStyle w:val="Hipervnculo"/>
            <w:rFonts w:ascii="Montserrat" w:hAnsi="Montserrat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Definiciones, Abreviaciones y 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21BE13" w14:textId="38822920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1" w:history="1">
        <w:r w:rsidRPr="00033101">
          <w:rPr>
            <w:rStyle w:val="Hipervnculo"/>
            <w:rFonts w:ascii="Montserrat" w:hAnsi="Montserrat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Identificación de los Usuarios Finales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85B6A5" w14:textId="66D1DF6C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2" w:history="1">
        <w:r w:rsidRPr="00033101">
          <w:rPr>
            <w:rStyle w:val="Hipervnculo"/>
            <w:rFonts w:ascii="Montserrat" w:hAnsi="Montserrat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Descripción de la Funcionalidad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BCA652" w14:textId="7C80B9CF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3" w:history="1">
        <w:r w:rsidRPr="00033101">
          <w:rPr>
            <w:rStyle w:val="Hipervnculo"/>
            <w:rFonts w:ascii="Montserrat" w:hAnsi="Montserrat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Sistema de Auditoría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454B1E" w14:textId="713CC4B8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4" w:history="1">
        <w:r w:rsidRPr="00033101">
          <w:rPr>
            <w:rStyle w:val="Hipervnculo"/>
            <w:rFonts w:ascii="Montserrat" w:hAnsi="Montserrat"/>
            <w:noProof/>
          </w:rPr>
          <w:t>3.1.1.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–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5F81A2" w14:textId="29168640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5" w:history="1">
        <w:r w:rsidRPr="00033101">
          <w:rPr>
            <w:rStyle w:val="Hipervnculo"/>
            <w:rFonts w:ascii="Montserrat" w:hAnsi="Montserrat"/>
            <w:noProof/>
          </w:rPr>
          <w:t>3.1.2.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Menú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FD057D" w14:textId="6B76FCA3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6" w:history="1">
        <w:r w:rsidRPr="00033101">
          <w:rPr>
            <w:rStyle w:val="Hipervnculo"/>
            <w:rFonts w:ascii="Montserrat" w:hAnsi="Montserrat"/>
            <w:noProof/>
          </w:rPr>
          <w:t>3.1.3.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– Convocatoria de Comité de Auditoría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C83EFD" w14:textId="0B0CD66F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7" w:history="1">
        <w:r w:rsidRPr="00033101">
          <w:rPr>
            <w:rStyle w:val="Hipervnculo"/>
            <w:rFonts w:ascii="Montserrat" w:hAnsi="Montserrat"/>
            <w:noProof/>
          </w:rPr>
          <w:t>3.1.4.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– Registro de Contribuyentes y Propuestas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253AB0" w14:textId="18E56886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8" w:history="1">
        <w:r w:rsidRPr="00033101">
          <w:rPr>
            <w:rStyle w:val="Hipervnculo"/>
            <w:rFonts w:ascii="Montserrat" w:hAnsi="Montserrat"/>
            <w:noProof/>
          </w:rPr>
          <w:t>3.1.5.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– Carga de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49566B" w14:textId="75C8F8AA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09" w:history="1">
        <w:r w:rsidRPr="00033101">
          <w:rPr>
            <w:rStyle w:val="Hipervnculo"/>
            <w:rFonts w:ascii="Montserrat" w:hAnsi="Montserrat"/>
            <w:noProof/>
          </w:rPr>
          <w:t>3.1.6.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– Acciones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851099" w14:textId="3DD9D5CC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10" w:history="1">
        <w:r w:rsidRPr="00033101">
          <w:rPr>
            <w:rStyle w:val="Hipervnculo"/>
            <w:rFonts w:ascii="Montserrat" w:hAnsi="Montserrat"/>
            <w:noProof/>
          </w:rPr>
          <w:t>3.1.7.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– Listado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DAB398" w14:textId="665DBE27" w:rsidR="009C3EC3" w:rsidRDefault="009C3EC3">
      <w:pPr>
        <w:pStyle w:val="TDC1"/>
        <w:tabs>
          <w:tab w:val="left" w:pos="80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11" w:history="1">
        <w:r w:rsidRPr="00033101">
          <w:rPr>
            <w:rStyle w:val="Hipervnculo"/>
            <w:rFonts w:ascii="Montserrat" w:hAnsi="Montserrat"/>
            <w:noProof/>
          </w:rPr>
          <w:t>3.1.8.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Función principal – Autorización de Sesiones de Grupo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28AB48" w14:textId="3749E0EA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12" w:history="1">
        <w:r w:rsidRPr="00033101">
          <w:rPr>
            <w:rStyle w:val="Hipervnculo"/>
            <w:rFonts w:ascii="Montserrat" w:hAnsi="Montserrat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3FB390" w14:textId="243C2B7A" w:rsidR="009C3EC3" w:rsidRDefault="009C3EC3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85597713" w:history="1">
        <w:r w:rsidRPr="00033101">
          <w:rPr>
            <w:rStyle w:val="Hipervnculo"/>
            <w:rFonts w:ascii="Montserrat" w:hAnsi="Montserrat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Pr="00033101">
          <w:rPr>
            <w:rStyle w:val="Hipervnculo"/>
            <w:rFonts w:ascii="Montserrat" w:hAnsi="Montserrat"/>
            <w:noProof/>
          </w:rPr>
          <w:t>Firmas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_Toc185597713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BBE47E" w14:textId="02D85CF4" w:rsidR="007C1AD2" w:rsidRPr="000F42FF" w:rsidRDefault="00E94919" w:rsidP="000F42FF">
      <w:pPr>
        <w:spacing w:before="0" w:after="0"/>
        <w:rPr>
          <w:rFonts w:ascii="Montserrat" w:hAnsi="Montserrat"/>
          <w:lang w:val="es-MX"/>
        </w:rPr>
      </w:pPr>
      <w:r w:rsidRPr="000F42FF">
        <w:rPr>
          <w:rFonts w:ascii="Montserrat" w:hAnsi="Montserrat" w:cs="Calibri"/>
          <w:lang w:val="es-MX"/>
        </w:rPr>
        <w:fldChar w:fldCharType="end"/>
      </w:r>
    </w:p>
    <w:p w14:paraId="1E398068" w14:textId="77777777" w:rsidR="0034240E" w:rsidRPr="000F42FF" w:rsidRDefault="0034240E" w:rsidP="000F42FF">
      <w:pPr>
        <w:spacing w:before="0" w:after="0"/>
        <w:rPr>
          <w:rFonts w:ascii="Montserrat" w:hAnsi="Montserrat"/>
          <w:lang w:val="es-MX"/>
        </w:rPr>
      </w:pPr>
    </w:p>
    <w:p w14:paraId="1EFFC5F6" w14:textId="77777777" w:rsidR="0085432E" w:rsidRPr="000F42FF" w:rsidRDefault="0085432E" w:rsidP="000F42FF">
      <w:pPr>
        <w:spacing w:before="0" w:after="0"/>
        <w:rPr>
          <w:rFonts w:ascii="Montserrat" w:hAnsi="Montserrat"/>
          <w:lang w:val="es-MX"/>
        </w:rPr>
      </w:pPr>
    </w:p>
    <w:p w14:paraId="555A4056" w14:textId="77777777" w:rsidR="00154FDD" w:rsidRPr="000F42FF" w:rsidRDefault="00154FDD" w:rsidP="000F42FF">
      <w:pPr>
        <w:spacing w:before="0" w:after="0"/>
        <w:rPr>
          <w:rFonts w:ascii="Montserrat" w:hAnsi="Montserrat"/>
          <w:lang w:val="es-MX"/>
        </w:rPr>
      </w:pPr>
    </w:p>
    <w:p w14:paraId="02631882" w14:textId="77777777" w:rsidR="00154FDD" w:rsidRPr="000F42FF" w:rsidRDefault="00154FDD" w:rsidP="000F42FF">
      <w:pPr>
        <w:spacing w:before="0" w:after="0"/>
        <w:rPr>
          <w:rFonts w:ascii="Montserrat" w:hAnsi="Montserrat"/>
          <w:lang w:val="es-MX"/>
        </w:rPr>
      </w:pPr>
    </w:p>
    <w:p w14:paraId="2EAFF0F8" w14:textId="77777777" w:rsidR="00154FDD" w:rsidRPr="000F42FF" w:rsidRDefault="00154FDD" w:rsidP="000F42FF">
      <w:pPr>
        <w:spacing w:before="0" w:after="0"/>
        <w:rPr>
          <w:rFonts w:ascii="Montserrat" w:hAnsi="Montserrat"/>
          <w:lang w:val="es-MX"/>
        </w:rPr>
      </w:pPr>
    </w:p>
    <w:p w14:paraId="2EBC2759" w14:textId="77777777" w:rsidR="00154FDD" w:rsidRPr="000F42FF" w:rsidRDefault="00154FDD" w:rsidP="000F42FF">
      <w:pPr>
        <w:spacing w:before="0" w:after="0"/>
        <w:rPr>
          <w:rFonts w:ascii="Montserrat" w:hAnsi="Montserrat"/>
          <w:lang w:val="es-MX"/>
        </w:rPr>
      </w:pPr>
    </w:p>
    <w:p w14:paraId="033E563B" w14:textId="77777777" w:rsidR="00154FDD" w:rsidRPr="000F42FF" w:rsidRDefault="00154FDD" w:rsidP="000F42FF">
      <w:pPr>
        <w:spacing w:before="0" w:after="0"/>
        <w:rPr>
          <w:rFonts w:ascii="Montserrat" w:hAnsi="Montserrat"/>
          <w:lang w:val="es-MX"/>
        </w:rPr>
      </w:pPr>
    </w:p>
    <w:p w14:paraId="097EC132" w14:textId="77777777" w:rsidR="00154FDD" w:rsidRPr="000F42FF" w:rsidRDefault="00154FDD" w:rsidP="000F42FF">
      <w:pPr>
        <w:spacing w:before="0" w:after="0"/>
        <w:rPr>
          <w:rFonts w:ascii="Montserrat" w:hAnsi="Montserrat"/>
          <w:lang w:val="es-MX"/>
        </w:rPr>
      </w:pPr>
    </w:p>
    <w:p w14:paraId="5EC651A3" w14:textId="77777777" w:rsidR="00154FDD" w:rsidRPr="000F42FF" w:rsidRDefault="00154FDD" w:rsidP="000F42FF">
      <w:pPr>
        <w:spacing w:before="0" w:after="0"/>
        <w:rPr>
          <w:rFonts w:ascii="Montserrat" w:hAnsi="Montserrat"/>
          <w:lang w:val="es-MX"/>
        </w:rPr>
      </w:pPr>
    </w:p>
    <w:p w14:paraId="7936CD11" w14:textId="59E2E89D" w:rsidR="00E94919" w:rsidRDefault="00E94919" w:rsidP="000F42FF">
      <w:pPr>
        <w:spacing w:before="0" w:after="0"/>
        <w:rPr>
          <w:rFonts w:ascii="Montserrat" w:hAnsi="Montserrat"/>
          <w:lang w:val="es-MX"/>
        </w:rPr>
      </w:pPr>
    </w:p>
    <w:p w14:paraId="7102B8AE" w14:textId="1073EFC3" w:rsidR="008F1A2C" w:rsidRDefault="008F1A2C" w:rsidP="000F42FF">
      <w:pPr>
        <w:spacing w:before="0" w:after="0"/>
        <w:rPr>
          <w:rFonts w:ascii="Montserrat" w:hAnsi="Montserrat"/>
          <w:lang w:val="es-MX"/>
        </w:rPr>
      </w:pPr>
    </w:p>
    <w:p w14:paraId="4AC1CBC1" w14:textId="07B282A2" w:rsidR="008F1A2C" w:rsidRDefault="008F1A2C" w:rsidP="000F42FF">
      <w:pPr>
        <w:spacing w:before="0" w:after="0"/>
        <w:rPr>
          <w:rFonts w:ascii="Montserrat" w:hAnsi="Montserrat"/>
          <w:lang w:val="es-MX"/>
        </w:rPr>
      </w:pPr>
    </w:p>
    <w:p w14:paraId="664A3A52" w14:textId="48AC41D7" w:rsidR="008F1A2C" w:rsidRDefault="008F1A2C" w:rsidP="000F42FF">
      <w:pPr>
        <w:spacing w:before="0" w:after="0"/>
        <w:rPr>
          <w:rFonts w:ascii="Montserrat" w:hAnsi="Montserrat"/>
          <w:lang w:val="es-MX"/>
        </w:rPr>
      </w:pPr>
    </w:p>
    <w:p w14:paraId="7D439DFB" w14:textId="77777777" w:rsidR="008F1A2C" w:rsidRDefault="008F1A2C" w:rsidP="000F42FF">
      <w:pPr>
        <w:spacing w:before="0" w:after="0"/>
        <w:rPr>
          <w:rFonts w:ascii="Montserrat" w:hAnsi="Montserrat"/>
          <w:lang w:val="es-MX"/>
        </w:rPr>
        <w:sectPr w:rsidR="008F1A2C" w:rsidSect="000F42FF">
          <w:headerReference w:type="first" r:id="rId11"/>
          <w:pgSz w:w="12242" w:h="15842" w:code="1"/>
          <w:pgMar w:top="1440" w:right="1080" w:bottom="1440" w:left="1080" w:header="567" w:footer="454" w:gutter="0"/>
          <w:cols w:space="708"/>
          <w:titlePg/>
          <w:docGrid w:linePitch="360"/>
        </w:sectPr>
      </w:pPr>
    </w:p>
    <w:p w14:paraId="4666078D" w14:textId="64C44DA0" w:rsidR="000F42FF" w:rsidRPr="000F42FF" w:rsidRDefault="000F42FF" w:rsidP="000F42FF">
      <w:pPr>
        <w:spacing w:before="0" w:after="0"/>
        <w:rPr>
          <w:rFonts w:ascii="Montserrat" w:hAnsi="Montserrat" w:cs="Aptos"/>
          <w:b/>
          <w:bCs/>
          <w:iCs/>
          <w:szCs w:val="20"/>
          <w:lang w:val="es-MX"/>
        </w:rPr>
      </w:pPr>
      <w:r w:rsidRPr="000F42FF">
        <w:rPr>
          <w:rFonts w:ascii="Montserrat" w:hAnsi="Montserrat" w:cs="Aptos"/>
          <w:b/>
          <w:bCs/>
          <w:iCs/>
          <w:szCs w:val="20"/>
          <w:lang w:val="es-MX"/>
        </w:rPr>
        <w:lastRenderedPageBreak/>
        <w:t>Tabla de Versiones y Modificaciones</w:t>
      </w:r>
    </w:p>
    <w:p w14:paraId="533C8829" w14:textId="77777777" w:rsidR="000F42FF" w:rsidRPr="000F42FF" w:rsidRDefault="000F42FF" w:rsidP="000F42FF">
      <w:pPr>
        <w:spacing w:before="0" w:after="0" w:line="240" w:lineRule="auto"/>
        <w:rPr>
          <w:rFonts w:ascii="Montserrat" w:hAnsi="Montserrat" w:cs="Aptos"/>
          <w:b/>
          <w:bCs/>
          <w:iCs/>
          <w:color w:val="0070C0"/>
          <w:szCs w:val="20"/>
          <w:lang w:val="es-MX"/>
        </w:rPr>
      </w:pPr>
    </w:p>
    <w:p w14:paraId="544061DD" w14:textId="77777777" w:rsidR="000F42FF" w:rsidRPr="000F42FF" w:rsidRDefault="000F42FF" w:rsidP="000F42FF">
      <w:pPr>
        <w:spacing w:before="0" w:after="0" w:line="240" w:lineRule="auto"/>
        <w:rPr>
          <w:rFonts w:ascii="Montserrat" w:hAnsi="Montserrat" w:cs="Aptos"/>
          <w:vanish/>
          <w:szCs w:val="20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0"/>
        <w:gridCol w:w="4147"/>
        <w:gridCol w:w="2977"/>
        <w:gridCol w:w="1554"/>
      </w:tblGrid>
      <w:tr w:rsidR="000F42FF" w:rsidRPr="004469FD" w14:paraId="5E0DDC53" w14:textId="77777777" w:rsidTr="000F42FF">
        <w:trPr>
          <w:cantSplit/>
          <w:tblHeader/>
          <w:jc w:val="center"/>
        </w:trPr>
        <w:tc>
          <w:tcPr>
            <w:tcW w:w="1240" w:type="dxa"/>
            <w:shd w:val="clear" w:color="auto" w:fill="BFBFBF"/>
            <w:vAlign w:val="center"/>
          </w:tcPr>
          <w:p w14:paraId="44F73460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color w:val="0000FF"/>
                <w:szCs w:val="20"/>
              </w:rPr>
            </w:pPr>
            <w:bookmarkStart w:id="0" w:name="Tabla_versiones"/>
            <w:r w:rsidRPr="000F42FF">
              <w:rPr>
                <w:rFonts w:ascii="Montserrat" w:hAnsi="Montserrat" w:cs="Aptos"/>
                <w:b/>
                <w:bCs/>
                <w:color w:val="000000"/>
                <w:szCs w:val="20"/>
              </w:rPr>
              <w:t>Versión</w:t>
            </w:r>
          </w:p>
        </w:tc>
        <w:tc>
          <w:tcPr>
            <w:tcW w:w="4147" w:type="dxa"/>
            <w:shd w:val="clear" w:color="auto" w:fill="BFBFBF"/>
            <w:vAlign w:val="center"/>
          </w:tcPr>
          <w:p w14:paraId="5AA11F97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i/>
                <w:vanish/>
                <w:color w:val="000000"/>
                <w:szCs w:val="20"/>
              </w:rPr>
            </w:pPr>
            <w:r w:rsidRPr="000F42FF">
              <w:rPr>
                <w:rFonts w:ascii="Montserrat" w:hAnsi="Montserrat" w:cs="Aptos"/>
                <w:b/>
                <w:bCs/>
                <w:color w:val="000000"/>
                <w:szCs w:val="20"/>
              </w:rPr>
              <w:t>Descripción del cambio</w:t>
            </w:r>
          </w:p>
          <w:p w14:paraId="7245C017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</w:pPr>
          </w:p>
          <w:p w14:paraId="78E72332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</w:pPr>
            <w:r w:rsidRPr="000F42FF"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563E2422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</w:pPr>
          </w:p>
          <w:p w14:paraId="28FD06A4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</w:pPr>
          </w:p>
          <w:p w14:paraId="0DF496B3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b/>
                <w:bCs/>
                <w:color w:val="FFFFFF"/>
                <w:szCs w:val="20"/>
              </w:rPr>
            </w:pPr>
          </w:p>
        </w:tc>
        <w:tc>
          <w:tcPr>
            <w:tcW w:w="2977" w:type="dxa"/>
            <w:shd w:val="clear" w:color="auto" w:fill="BFBFBF"/>
            <w:vAlign w:val="center"/>
          </w:tcPr>
          <w:p w14:paraId="7B4611B0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i/>
                <w:vanish/>
                <w:color w:val="000000"/>
                <w:szCs w:val="20"/>
              </w:rPr>
            </w:pPr>
            <w:r w:rsidRPr="000F42FF">
              <w:rPr>
                <w:rFonts w:ascii="Montserrat" w:hAnsi="Montserrat" w:cs="Aptos"/>
                <w:b/>
                <w:bCs/>
                <w:color w:val="000000"/>
                <w:szCs w:val="20"/>
              </w:rPr>
              <w:t>Responsable de la Versión</w:t>
            </w:r>
          </w:p>
          <w:p w14:paraId="4A2183C6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color w:val="0000FF"/>
                <w:szCs w:val="20"/>
              </w:rPr>
            </w:pPr>
            <w:r w:rsidRPr="000F42FF"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554" w:type="dxa"/>
            <w:shd w:val="clear" w:color="auto" w:fill="BFBFBF"/>
            <w:vAlign w:val="center"/>
          </w:tcPr>
          <w:p w14:paraId="02C91FEB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i/>
                <w:vanish/>
                <w:color w:val="000000"/>
                <w:szCs w:val="20"/>
              </w:rPr>
            </w:pPr>
            <w:r w:rsidRPr="000F42FF">
              <w:rPr>
                <w:rFonts w:ascii="Montserrat" w:hAnsi="Montserrat" w:cs="Aptos"/>
                <w:b/>
                <w:bCs/>
                <w:color w:val="000000"/>
                <w:szCs w:val="20"/>
              </w:rPr>
              <w:t>Fecha</w:t>
            </w:r>
          </w:p>
          <w:p w14:paraId="78DA3DCE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</w:pPr>
            <w:r w:rsidRPr="000F42FF"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6781F3F5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</w:pPr>
          </w:p>
          <w:p w14:paraId="7F78F2F7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b/>
                <w:bCs/>
                <w:color w:val="C00000"/>
                <w:szCs w:val="20"/>
              </w:rPr>
            </w:pPr>
            <w:r w:rsidRPr="000F42FF">
              <w:rPr>
                <w:rFonts w:ascii="Montserrat" w:hAnsi="Montserrat" w:cs="Aptos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E769C5" w:rsidRPr="004469FD" w14:paraId="1C923420" w14:textId="77777777" w:rsidTr="00E769C5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4CA39E3" w14:textId="77777777" w:rsidR="00E769C5" w:rsidRPr="000F42FF" w:rsidRDefault="00E769C5" w:rsidP="00E769C5">
            <w:pPr>
              <w:spacing w:before="0" w:after="0"/>
              <w:jc w:val="center"/>
              <w:rPr>
                <w:rFonts w:ascii="Montserrat" w:hAnsi="Montserrat" w:cs="Aptos"/>
                <w:i/>
                <w:iCs/>
                <w:color w:val="000000"/>
                <w:szCs w:val="20"/>
              </w:rPr>
            </w:pPr>
            <w:r w:rsidRPr="000F42FF">
              <w:rPr>
                <w:rFonts w:ascii="Montserrat" w:hAnsi="Montserrat" w:cs="Aptos"/>
                <w:i/>
                <w:iCs/>
                <w:color w:val="156082"/>
                <w:szCs w:val="20"/>
              </w:rPr>
              <w:t>0.01</w:t>
            </w:r>
            <w:r w:rsidRPr="000F42FF">
              <w:rPr>
                <w:rFonts w:ascii="Montserrat" w:hAnsi="Montserrat" w:cs="Aptos"/>
                <w:i/>
                <w:iCs/>
                <w:vanish/>
                <w:color w:val="0000FF"/>
                <w:szCs w:val="20"/>
              </w:rPr>
              <w:t>0.01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6D1B9C38" w14:textId="7FDC949B" w:rsidR="00E769C5" w:rsidRPr="000F42FF" w:rsidRDefault="00E769C5" w:rsidP="00E769C5">
            <w:pPr>
              <w:spacing w:before="0" w:after="0"/>
              <w:rPr>
                <w:rFonts w:ascii="Montserrat" w:hAnsi="Montserrat" w:cs="Aptos"/>
                <w:i/>
                <w:iCs/>
                <w:color w:val="000000"/>
                <w:szCs w:val="20"/>
              </w:rPr>
            </w:pPr>
            <w:r w:rsidRPr="00A26793">
              <w:rPr>
                <w:rFonts w:ascii="Montserrat" w:hAnsi="Montserrat" w:cstheme="minorHAnsi"/>
                <w:iCs/>
                <w:szCs w:val="20"/>
              </w:rPr>
              <w:t>Creación del documento.</w:t>
            </w:r>
            <w:r w:rsidRPr="00A26793">
              <w:rPr>
                <w:rFonts w:ascii="Montserrat" w:hAnsi="Montserrat" w:cstheme="minorHAnsi"/>
                <w:iCs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744F99E" w14:textId="322F5F61" w:rsidR="00E769C5" w:rsidRPr="000F42FF" w:rsidRDefault="00E769C5" w:rsidP="00E769C5">
            <w:pPr>
              <w:spacing w:before="0" w:after="0"/>
              <w:rPr>
                <w:rFonts w:ascii="Montserrat" w:hAnsi="Montserrat" w:cs="Aptos"/>
                <w:color w:val="000000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Angélica Hernández Peralta</w:t>
            </w:r>
          </w:p>
        </w:tc>
        <w:tc>
          <w:tcPr>
            <w:tcW w:w="1554" w:type="dxa"/>
            <w:vAlign w:val="center"/>
          </w:tcPr>
          <w:p w14:paraId="0C29042F" w14:textId="0353E539" w:rsidR="00E769C5" w:rsidRPr="000F42FF" w:rsidRDefault="00E769C5" w:rsidP="00E769C5">
            <w:pPr>
              <w:spacing w:before="0" w:after="0"/>
              <w:jc w:val="center"/>
              <w:rPr>
                <w:rFonts w:ascii="Montserrat" w:hAnsi="Montserrat" w:cs="Aptos"/>
                <w:color w:val="000000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1</w:t>
            </w:r>
            <w:r w:rsidR="00E138D2">
              <w:rPr>
                <w:rFonts w:ascii="Montserrat" w:hAnsi="Montserrat" w:cstheme="minorHAnsi"/>
                <w:color w:val="000000" w:themeColor="text1"/>
                <w:szCs w:val="20"/>
              </w:rPr>
              <w:t>0</w:t>
            </w:r>
            <w:r>
              <w:rPr>
                <w:rFonts w:ascii="Montserrat" w:hAnsi="Montserrat" w:cstheme="minorHAnsi"/>
                <w:color w:val="000000" w:themeColor="text1"/>
                <w:szCs w:val="20"/>
              </w:rPr>
              <w:t>/1</w:t>
            </w:r>
            <w:r w:rsidR="00E138D2">
              <w:rPr>
                <w:rFonts w:ascii="Montserrat" w:hAnsi="Montserrat" w:cstheme="minorHAnsi"/>
                <w:color w:val="000000" w:themeColor="text1"/>
                <w:szCs w:val="20"/>
              </w:rPr>
              <w:t>2</w:t>
            </w:r>
            <w:r>
              <w:rPr>
                <w:rFonts w:ascii="Montserrat" w:hAnsi="Montserrat" w:cstheme="minorHAnsi"/>
                <w:color w:val="000000" w:themeColor="text1"/>
                <w:szCs w:val="20"/>
              </w:rPr>
              <w:t>/2024</w:t>
            </w:r>
          </w:p>
        </w:tc>
      </w:tr>
      <w:tr w:rsidR="000F42FF" w:rsidRPr="004469FD" w14:paraId="4ECA94B0" w14:textId="77777777" w:rsidTr="000F42FF">
        <w:trPr>
          <w:cantSplit/>
          <w:jc w:val="center"/>
          <w:hidden/>
        </w:trPr>
        <w:tc>
          <w:tcPr>
            <w:tcW w:w="1240" w:type="dxa"/>
            <w:shd w:val="clear" w:color="auto" w:fill="auto"/>
            <w:vAlign w:val="center"/>
          </w:tcPr>
          <w:p w14:paraId="77214B41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vanish/>
                <w:color w:val="000000"/>
                <w:szCs w:val="20"/>
              </w:rPr>
            </w:pPr>
          </w:p>
        </w:tc>
        <w:tc>
          <w:tcPr>
            <w:tcW w:w="4147" w:type="dxa"/>
            <w:shd w:val="clear" w:color="auto" w:fill="auto"/>
            <w:vAlign w:val="center"/>
          </w:tcPr>
          <w:p w14:paraId="5351055B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vanish/>
                <w:color w:val="000000"/>
                <w:szCs w:val="20"/>
              </w:rPr>
            </w:pPr>
          </w:p>
        </w:tc>
        <w:tc>
          <w:tcPr>
            <w:tcW w:w="2977" w:type="dxa"/>
            <w:shd w:val="clear" w:color="auto" w:fill="auto"/>
            <w:vAlign w:val="center"/>
          </w:tcPr>
          <w:p w14:paraId="664760ED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color w:val="000000"/>
                <w:szCs w:val="20"/>
              </w:rPr>
            </w:pPr>
          </w:p>
        </w:tc>
        <w:tc>
          <w:tcPr>
            <w:tcW w:w="1554" w:type="dxa"/>
          </w:tcPr>
          <w:p w14:paraId="5B5E6160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color w:val="000000"/>
                <w:szCs w:val="20"/>
              </w:rPr>
            </w:pPr>
          </w:p>
        </w:tc>
      </w:tr>
      <w:bookmarkEnd w:id="0"/>
      <w:tr w:rsidR="000F42FF" w:rsidRPr="004469FD" w14:paraId="01611DBF" w14:textId="77777777" w:rsidTr="000F42FF">
        <w:trPr>
          <w:cantSplit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70498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color w:val="000000"/>
                <w:szCs w:val="20"/>
              </w:rPr>
            </w:pP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82133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color w:val="000000"/>
                <w:szCs w:val="20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E5D2C" w14:textId="77777777" w:rsidR="000F42FF" w:rsidRPr="000F42FF" w:rsidRDefault="000F42FF">
            <w:pPr>
              <w:spacing w:before="0" w:after="0"/>
              <w:rPr>
                <w:rFonts w:ascii="Montserrat" w:hAnsi="Montserrat" w:cs="Aptos"/>
                <w:color w:val="000000"/>
                <w:szCs w:val="20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2AF0" w14:textId="77777777" w:rsidR="000F42FF" w:rsidRPr="000F42FF" w:rsidRDefault="000F42FF">
            <w:pPr>
              <w:spacing w:before="0" w:after="0"/>
              <w:jc w:val="center"/>
              <w:rPr>
                <w:rFonts w:ascii="Montserrat" w:hAnsi="Montserrat" w:cs="Aptos"/>
                <w:color w:val="000000"/>
                <w:szCs w:val="20"/>
              </w:rPr>
            </w:pPr>
          </w:p>
        </w:tc>
      </w:tr>
    </w:tbl>
    <w:p w14:paraId="05BED2BA" w14:textId="77777777" w:rsidR="000F42FF" w:rsidRDefault="000F42FF" w:rsidP="000F42FF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p w14:paraId="04A6CEBD" w14:textId="77777777" w:rsidR="004A6440" w:rsidRPr="000F42FF" w:rsidRDefault="004A6440" w:rsidP="000F42FF">
      <w:pPr>
        <w:spacing w:before="0" w:after="0"/>
        <w:rPr>
          <w:rFonts w:ascii="Montserrat" w:hAnsi="Montserrat"/>
        </w:rPr>
      </w:pPr>
    </w:p>
    <w:p w14:paraId="0E55EB3D" w14:textId="77777777" w:rsidR="004C4B21" w:rsidRPr="000F42FF" w:rsidRDefault="004C4B21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112E3255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344D9453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1F400125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7578A11F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2FCA1F0E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781636D2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07421539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0D34D3A6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3EA833AA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55D2C89D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1267104C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16E8DE3F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7EA2D7EC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48426C0D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3737F72E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79126BFC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52C59F4D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027D3773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26109F92" w14:textId="77777777" w:rsidR="008F1A2C" w:rsidRDefault="008F1A2C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  <w:sectPr w:rsidR="008F1A2C" w:rsidSect="008F1A2C">
          <w:footerReference w:type="default" r:id="rId12"/>
          <w:headerReference w:type="first" r:id="rId13"/>
          <w:pgSz w:w="12242" w:h="15842" w:code="1"/>
          <w:pgMar w:top="1440" w:right="1080" w:bottom="1440" w:left="1080" w:header="567" w:footer="454" w:gutter="0"/>
          <w:cols w:space="708"/>
          <w:docGrid w:linePitch="360"/>
        </w:sectPr>
      </w:pPr>
    </w:p>
    <w:p w14:paraId="18C4EE87" w14:textId="77777777" w:rsidR="00790C02" w:rsidRPr="000F42FF" w:rsidRDefault="00790C02" w:rsidP="000F42FF">
      <w:pPr>
        <w:tabs>
          <w:tab w:val="left" w:pos="5797"/>
        </w:tabs>
        <w:spacing w:before="0" w:after="0"/>
        <w:rPr>
          <w:rFonts w:ascii="Montserrat" w:hAnsi="Montserrat"/>
          <w:lang w:val="es-MX"/>
        </w:rPr>
      </w:pPr>
    </w:p>
    <w:p w14:paraId="6EF3653F" w14:textId="77777777" w:rsidR="004B001E" w:rsidRPr="000F42FF" w:rsidRDefault="004B001E" w:rsidP="000F42FF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" w:name="_Toc115491660"/>
      <w:bookmarkStart w:id="2" w:name="_Toc126228547"/>
      <w:bookmarkStart w:id="3" w:name="_Toc126229114"/>
      <w:bookmarkStart w:id="4" w:name="_Toc126231375"/>
      <w:bookmarkStart w:id="5" w:name="_Toc126231386"/>
      <w:bookmarkStart w:id="6" w:name="_Toc126231482"/>
      <w:bookmarkStart w:id="7" w:name="_Toc126231549"/>
      <w:bookmarkStart w:id="8" w:name="_Toc126231663"/>
      <w:bookmarkStart w:id="9" w:name="_Toc185597697"/>
      <w:r w:rsidRPr="000F42FF">
        <w:rPr>
          <w:rFonts w:ascii="Montserrat" w:hAnsi="Montserrat"/>
          <w:sz w:val="20"/>
        </w:rPr>
        <w:t>Introducción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A800BFD" w14:textId="77777777" w:rsidR="006D3677" w:rsidRPr="000F42FF" w:rsidRDefault="006D3677" w:rsidP="000F42FF">
      <w:pPr>
        <w:pStyle w:val="EstiloTtulo1Antes6ptoDespus3ptoInterlineadoMn"/>
        <w:numPr>
          <w:ilvl w:val="1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0" w:name="_Toc185597698"/>
      <w:r w:rsidRPr="000F42FF">
        <w:rPr>
          <w:rFonts w:ascii="Montserrat" w:hAnsi="Montserrat"/>
          <w:sz w:val="20"/>
        </w:rPr>
        <w:t>Propósito</w:t>
      </w:r>
      <w:bookmarkEnd w:id="10"/>
    </w:p>
    <w:p w14:paraId="6D58A42D" w14:textId="77777777" w:rsidR="002C2D8E" w:rsidRP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0ABB1105" w14:textId="28A12D29" w:rsidR="00E769C5" w:rsidRPr="009E1500" w:rsidRDefault="00E769C5" w:rsidP="00E769C5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  <w:r w:rsidRPr="009E1500">
        <w:rPr>
          <w:rFonts w:ascii="Montserrat" w:hAnsi="Montserrat" w:cstheme="minorHAnsi"/>
        </w:rPr>
        <w:t xml:space="preserve">El presente documento tiene la finalidad de mostrar el </w:t>
      </w:r>
      <w:r>
        <w:rPr>
          <w:rFonts w:ascii="Montserrat" w:hAnsi="Montserrat" w:cstheme="minorHAnsi"/>
        </w:rPr>
        <w:t>flujo</w:t>
      </w:r>
      <w:r w:rsidRPr="009E1500">
        <w:rPr>
          <w:rFonts w:ascii="Montserrat" w:hAnsi="Montserrat" w:cstheme="minorHAnsi"/>
        </w:rPr>
        <w:t xml:space="preserve"> sobre los procesos actuales que se ejecutan para el seguimiento de auditoría de impuestos estatales, conforme al programa operativo de fiscalización. </w:t>
      </w:r>
    </w:p>
    <w:p w14:paraId="45889055" w14:textId="77777777" w:rsidR="00E769C5" w:rsidRPr="009E1500" w:rsidRDefault="00E769C5" w:rsidP="00E769C5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</w:p>
    <w:p w14:paraId="2315EA77" w14:textId="77777777" w:rsidR="00E769C5" w:rsidRPr="009E1500" w:rsidRDefault="00E769C5" w:rsidP="00E769C5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  <w:r w:rsidRPr="009E1500">
        <w:rPr>
          <w:rFonts w:ascii="Montserrat" w:hAnsi="Montserrat" w:cstheme="minorHAnsi"/>
        </w:rPr>
        <w:t>Lo anterior, derivado de la solicitud de servicio de la Secretaría de Finanzas del poder Ejecutivo del Estado de Oaxaca para el desarrollo e implementación de un sistema que automatice el proceso que actualmente se lleva a cabo manualmente casi en su totalidad.</w:t>
      </w:r>
    </w:p>
    <w:p w14:paraId="1AD0AC0D" w14:textId="77777777" w:rsidR="00E769C5" w:rsidRPr="009E1500" w:rsidRDefault="00E769C5" w:rsidP="00E769C5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</w:p>
    <w:p w14:paraId="526539E0" w14:textId="67E67FAF" w:rsidR="00E769C5" w:rsidRPr="009E1500" w:rsidRDefault="00E769C5" w:rsidP="00E769C5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  <w:r w:rsidRPr="009E1500">
        <w:rPr>
          <w:rFonts w:ascii="Montserrat" w:hAnsi="Montserrat" w:cstheme="minorHAnsi"/>
        </w:rPr>
        <w:t xml:space="preserve">Esta etapa contempla el </w:t>
      </w:r>
      <w:r>
        <w:rPr>
          <w:rFonts w:ascii="Montserrat" w:hAnsi="Montserrat" w:cstheme="minorHAnsi"/>
        </w:rPr>
        <w:t xml:space="preserve">desarrollo de una aplicación que contempla de manera </w:t>
      </w:r>
      <w:r w:rsidRPr="009E1500">
        <w:rPr>
          <w:rFonts w:ascii="Montserrat" w:hAnsi="Montserrat" w:cstheme="minorHAnsi"/>
        </w:rPr>
        <w:t>a detallada de las actividades, áreas con las que interactúa el proceso, así como, alcance, entradas, resultados y cliente de las siguientes funcionalidades</w:t>
      </w:r>
      <w:r>
        <w:rPr>
          <w:rFonts w:ascii="Montserrat" w:hAnsi="Montserrat" w:cstheme="minorHAnsi"/>
        </w:rPr>
        <w:t>.</w:t>
      </w:r>
    </w:p>
    <w:p w14:paraId="106A2756" w14:textId="77777777" w:rsidR="00E769C5" w:rsidRPr="009E1500" w:rsidRDefault="00E769C5" w:rsidP="00E769C5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</w:rPr>
      </w:pPr>
    </w:p>
    <w:p w14:paraId="5373C35E" w14:textId="77777777" w:rsidR="00E769C5" w:rsidRDefault="00E769C5" w:rsidP="00E769C5">
      <w:pPr>
        <w:autoSpaceDE w:val="0"/>
        <w:autoSpaceDN w:val="0"/>
        <w:adjustRightInd w:val="0"/>
        <w:spacing w:before="0" w:after="0" w:line="276" w:lineRule="auto"/>
        <w:ind w:right="17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</w:rPr>
        <w:t>A continuación, se muestran los procesos que se consideran dentro de la estructura de cada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módulo</w:t>
      </w:r>
      <w:r>
        <w:rPr>
          <w:rFonts w:ascii="Montserrat" w:hAnsi="Montserrat" w:cstheme="minorHAnsi"/>
          <w:szCs w:val="20"/>
          <w:lang w:val="es-ES_tradnl"/>
        </w:rPr>
        <w:t xml:space="preserve"> del sistema</w:t>
      </w:r>
    </w:p>
    <w:p w14:paraId="1B1ABEAC" w14:textId="77777777" w:rsidR="00E769C5" w:rsidRPr="00A24792" w:rsidRDefault="00E769C5" w:rsidP="00E769C5">
      <w:pPr>
        <w:spacing w:before="0" w:after="0" w:line="276" w:lineRule="auto"/>
        <w:rPr>
          <w:rFonts w:ascii="Montserrat" w:hAnsi="Montserrat"/>
          <w:sz w:val="15"/>
          <w:szCs w:val="20"/>
        </w:rPr>
      </w:pPr>
      <w:r>
        <w:rPr>
          <w:rFonts w:ascii="Montserrat" w:hAnsi="Montserrat" w:cstheme="minorHAnsi"/>
          <w:szCs w:val="20"/>
          <w:lang w:val="es-ES_tradnl"/>
        </w:rPr>
        <w:t xml:space="preserve">. </w:t>
      </w:r>
    </w:p>
    <w:p w14:paraId="79FEA8A7" w14:textId="62E06720" w:rsidR="00E769C5" w:rsidRPr="00E769C5" w:rsidRDefault="00E769C5" w:rsidP="00E769C5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15"/>
          <w:lang w:val="es-ES_tradnl"/>
        </w:rPr>
      </w:pPr>
      <w:r w:rsidRPr="00A24792">
        <w:rPr>
          <w:rFonts w:ascii="Montserrat" w:hAnsi="Montserrat" w:cstheme="minorHAnsi"/>
          <w:szCs w:val="15"/>
          <w:lang w:val="es-ES_tradnl"/>
        </w:rPr>
        <w:t>Módulo de Registro de Contribuyentes y Propuestas.</w:t>
      </w:r>
    </w:p>
    <w:p w14:paraId="518AE8E6" w14:textId="77777777" w:rsidR="00E769C5" w:rsidRDefault="00E769C5" w:rsidP="00E769C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851"/>
        <w:jc w:val="left"/>
        <w:rPr>
          <w:rFonts w:ascii="Montserrat" w:eastAsia="Montserrat" w:hAnsi="Montserrat" w:cs="Montserrat"/>
          <w:color w:val="000000"/>
          <w:szCs w:val="20"/>
        </w:rPr>
      </w:pPr>
      <w:r>
        <w:rPr>
          <w:rFonts w:ascii="Montserrat" w:eastAsia="Montserrat" w:hAnsi="Montserrat" w:cs="Montserrat"/>
          <w:color w:val="000000"/>
          <w:szCs w:val="20"/>
        </w:rPr>
        <w:t>Módulo de Autorización de sesiones del Grupo de Trabajo.</w:t>
      </w:r>
    </w:p>
    <w:p w14:paraId="551506A2" w14:textId="77777777" w:rsidR="00E769C5" w:rsidRDefault="00E769C5" w:rsidP="00E769C5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15"/>
          <w:lang w:val="es-ES_tradnl"/>
        </w:rPr>
      </w:pPr>
      <w:r w:rsidRPr="00A24792">
        <w:rPr>
          <w:rFonts w:ascii="Montserrat" w:hAnsi="Montserrat" w:cstheme="minorHAnsi"/>
          <w:szCs w:val="15"/>
          <w:lang w:val="es-ES_tradnl"/>
        </w:rPr>
        <w:t xml:space="preserve">Módulo de </w:t>
      </w:r>
      <w:r>
        <w:rPr>
          <w:rFonts w:ascii="Montserrat" w:hAnsi="Montserrat" w:cstheme="minorHAnsi"/>
          <w:szCs w:val="15"/>
          <w:lang w:val="es-ES_tradnl"/>
        </w:rPr>
        <w:t>Revisiones</w:t>
      </w:r>
      <w:r w:rsidRPr="00A24792">
        <w:rPr>
          <w:rFonts w:ascii="Montserrat" w:hAnsi="Montserrat" w:cstheme="minorHAnsi"/>
          <w:szCs w:val="15"/>
          <w:lang w:val="es-ES_tradnl"/>
        </w:rPr>
        <w:t>.</w:t>
      </w:r>
    </w:p>
    <w:p w14:paraId="38446835" w14:textId="77777777" w:rsidR="00E769C5" w:rsidRDefault="00E769C5" w:rsidP="00E769C5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15"/>
          <w:lang w:val="es-ES_tradnl"/>
        </w:rPr>
      </w:pPr>
      <w:r w:rsidRPr="00A24792">
        <w:rPr>
          <w:rFonts w:ascii="Montserrat" w:hAnsi="Montserrat" w:cstheme="minorHAnsi"/>
          <w:szCs w:val="15"/>
          <w:lang w:val="es-ES_tradnl"/>
        </w:rPr>
        <w:t>Módulo de Control y Seguimiento.</w:t>
      </w:r>
    </w:p>
    <w:p w14:paraId="70129E17" w14:textId="77777777" w:rsidR="00E769C5" w:rsidRPr="00A24792" w:rsidRDefault="00E769C5" w:rsidP="00E769C5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15"/>
          <w:lang w:val="es-ES_tradnl"/>
        </w:rPr>
      </w:pPr>
      <w:r w:rsidRPr="00A24792">
        <w:rPr>
          <w:rFonts w:ascii="Montserrat" w:hAnsi="Montserrat" w:cstheme="minorHAnsi"/>
          <w:szCs w:val="15"/>
          <w:lang w:val="es-ES_tradnl"/>
        </w:rPr>
        <w:t>Módulo de Dictámenes.</w:t>
      </w:r>
    </w:p>
    <w:p w14:paraId="1547CCFC" w14:textId="77777777" w:rsidR="00E769C5" w:rsidRPr="00A24792" w:rsidRDefault="00E769C5" w:rsidP="00E769C5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15"/>
          <w:lang w:val="es-ES_tradnl"/>
        </w:rPr>
      </w:pPr>
      <w:r w:rsidRPr="00A24792">
        <w:rPr>
          <w:rFonts w:ascii="Montserrat" w:hAnsi="Montserrat" w:cstheme="minorHAnsi"/>
          <w:szCs w:val="15"/>
          <w:lang w:val="es-ES_tradnl"/>
        </w:rPr>
        <w:t>Módulo de Consultas y Reportes.</w:t>
      </w:r>
    </w:p>
    <w:p w14:paraId="7E8F9B90" w14:textId="77777777" w:rsidR="00E769C5" w:rsidRPr="00A24792" w:rsidRDefault="00E769C5" w:rsidP="00E769C5">
      <w:pPr>
        <w:pStyle w:val="Prrafodelista"/>
        <w:numPr>
          <w:ilvl w:val="0"/>
          <w:numId w:val="6"/>
        </w:numPr>
        <w:spacing w:before="0" w:after="0" w:line="276" w:lineRule="auto"/>
        <w:ind w:left="851"/>
        <w:jc w:val="left"/>
        <w:rPr>
          <w:rFonts w:ascii="Montserrat" w:hAnsi="Montserrat" w:cstheme="minorHAnsi"/>
          <w:szCs w:val="15"/>
          <w:lang w:val="es-ES_tradnl"/>
        </w:rPr>
      </w:pPr>
      <w:r w:rsidRPr="00A24792">
        <w:rPr>
          <w:rFonts w:ascii="Montserrat" w:hAnsi="Montserrat" w:cstheme="minorHAnsi"/>
          <w:szCs w:val="15"/>
          <w:lang w:val="es-ES_tradnl"/>
        </w:rPr>
        <w:t>Módulo de Gestión de Usuarios.</w:t>
      </w:r>
    </w:p>
    <w:p w14:paraId="0554723D" w14:textId="77777777" w:rsidR="002C2D8E" w:rsidRPr="00E769C5" w:rsidRDefault="002C2D8E" w:rsidP="002C2D8E">
      <w:pPr>
        <w:spacing w:before="0" w:after="0"/>
        <w:ind w:left="426"/>
        <w:rPr>
          <w:rFonts w:ascii="Montserrat" w:hAnsi="Montserrat"/>
          <w:color w:val="0070C0"/>
          <w:lang w:val="es-ES_tradnl"/>
        </w:rPr>
      </w:pPr>
    </w:p>
    <w:p w14:paraId="13AF36B3" w14:textId="77777777" w:rsidR="00205ADD" w:rsidRPr="000F42FF" w:rsidRDefault="00205ADD" w:rsidP="000F42FF">
      <w:pPr>
        <w:pStyle w:val="EstiloTtulo1Antes6ptoDespus3ptoInterlineadoMn"/>
        <w:numPr>
          <w:ilvl w:val="1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1" w:name="_Toc291770273"/>
      <w:bookmarkStart w:id="12" w:name="_Toc185597699"/>
      <w:r w:rsidRPr="000F42FF">
        <w:rPr>
          <w:rFonts w:ascii="Montserrat" w:hAnsi="Montserrat"/>
          <w:sz w:val="20"/>
        </w:rPr>
        <w:t>Alcance</w:t>
      </w:r>
      <w:bookmarkEnd w:id="11"/>
      <w:bookmarkEnd w:id="12"/>
    </w:p>
    <w:p w14:paraId="43D22EC5" w14:textId="77777777" w:rsid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1A1B55EF" w14:textId="77777777" w:rsidR="00E769C5" w:rsidRPr="005D3836" w:rsidRDefault="00E769C5" w:rsidP="00E769C5">
      <w:pPr>
        <w:spacing w:before="0" w:after="0" w:line="276" w:lineRule="auto"/>
        <w:rPr>
          <w:rFonts w:ascii="Montserrat" w:hAnsi="Montserrat" w:cstheme="minorHAnsi"/>
          <w:i/>
          <w:color w:val="0070C0"/>
        </w:rPr>
      </w:pPr>
      <w:r w:rsidRPr="004469FD">
        <w:rPr>
          <w:rFonts w:ascii="Montserrat" w:hAnsi="Montserrat" w:cstheme="minorHAnsi"/>
        </w:rPr>
        <w:t>El presente documento especifica cada uno de los requerimientos funcionales identificados para el desarrollo de</w:t>
      </w:r>
      <w:r>
        <w:rPr>
          <w:rFonts w:ascii="Montserrat" w:hAnsi="Montserrat" w:cstheme="minorHAnsi"/>
        </w:rPr>
        <w:t xml:space="preserve"> un</w:t>
      </w:r>
      <w:r w:rsidRPr="004469FD">
        <w:rPr>
          <w:rFonts w:ascii="Montserrat" w:hAnsi="Montserrat" w:cstheme="minorHAnsi"/>
        </w:rPr>
        <w:t xml:space="preserve"> </w:t>
      </w:r>
      <w:r>
        <w:rPr>
          <w:rFonts w:ascii="Montserrat" w:hAnsi="Montserrat" w:cstheme="minorHAnsi"/>
        </w:rPr>
        <w:t>s</w:t>
      </w:r>
      <w:r w:rsidRPr="00986FA1">
        <w:rPr>
          <w:rFonts w:ascii="Montserrat" w:hAnsi="Montserrat" w:cstheme="minorHAnsi"/>
        </w:rPr>
        <w:t xml:space="preserve">istema para el </w:t>
      </w:r>
      <w:r>
        <w:rPr>
          <w:rFonts w:ascii="Montserrat" w:hAnsi="Montserrat" w:cstheme="minorHAnsi"/>
        </w:rPr>
        <w:t>C</w:t>
      </w:r>
      <w:r w:rsidRPr="00986FA1">
        <w:rPr>
          <w:rFonts w:ascii="Montserrat" w:hAnsi="Montserrat" w:cstheme="minorHAnsi"/>
        </w:rPr>
        <w:t xml:space="preserve">ontrol y </w:t>
      </w:r>
      <w:r>
        <w:rPr>
          <w:rFonts w:ascii="Montserrat" w:hAnsi="Montserrat" w:cstheme="minorHAnsi"/>
        </w:rPr>
        <w:t>S</w:t>
      </w:r>
      <w:r w:rsidRPr="00986FA1">
        <w:rPr>
          <w:rFonts w:ascii="Montserrat" w:hAnsi="Montserrat" w:cstheme="minorHAnsi"/>
        </w:rPr>
        <w:t>eguimiento de</w:t>
      </w:r>
      <w:r>
        <w:rPr>
          <w:rFonts w:ascii="Montserrat" w:hAnsi="Montserrat" w:cstheme="minorHAnsi"/>
        </w:rPr>
        <w:t xml:space="preserve"> A</w:t>
      </w:r>
      <w:r w:rsidRPr="00986FA1">
        <w:rPr>
          <w:rFonts w:ascii="Montserrat" w:hAnsi="Montserrat" w:cstheme="minorHAnsi"/>
        </w:rPr>
        <w:t>uditoría a</w:t>
      </w:r>
      <w:r>
        <w:rPr>
          <w:rFonts w:ascii="Montserrat" w:hAnsi="Montserrat" w:cstheme="minorHAnsi"/>
        </w:rPr>
        <w:t xml:space="preserve"> los</w:t>
      </w:r>
      <w:r w:rsidRPr="00986FA1">
        <w:rPr>
          <w:rFonts w:ascii="Montserrat" w:hAnsi="Montserrat" w:cstheme="minorHAnsi"/>
        </w:rPr>
        <w:t xml:space="preserve"> </w:t>
      </w:r>
      <w:r>
        <w:rPr>
          <w:rFonts w:ascii="Montserrat" w:hAnsi="Montserrat" w:cstheme="minorHAnsi"/>
        </w:rPr>
        <w:t>I</w:t>
      </w:r>
      <w:r w:rsidRPr="00986FA1">
        <w:rPr>
          <w:rFonts w:ascii="Montserrat" w:hAnsi="Montserrat" w:cstheme="minorHAnsi"/>
        </w:rPr>
        <w:t xml:space="preserve">mpuestos </w:t>
      </w:r>
      <w:r>
        <w:rPr>
          <w:rFonts w:ascii="Montserrat" w:hAnsi="Montserrat" w:cstheme="minorHAnsi"/>
        </w:rPr>
        <w:t>E</w:t>
      </w:r>
      <w:r w:rsidRPr="00986FA1">
        <w:rPr>
          <w:rFonts w:ascii="Montserrat" w:hAnsi="Montserrat" w:cstheme="minorHAnsi"/>
        </w:rPr>
        <w:t>statales</w:t>
      </w:r>
      <w:r>
        <w:rPr>
          <w:rFonts w:ascii="Montserrat" w:hAnsi="Montserrat" w:cstheme="minorHAnsi"/>
        </w:rPr>
        <w:t xml:space="preserve"> conforme al programa operativo de fiscalización, a cargo de la Dirección de Auditoría e Inspección Fiscal; estos requerimientos se describen a través de los casos de uso que se identificaron por cada proceso funcional, así mismo se indican los usuarios y el rol que desempeñará durante la interacción con el sistema. </w:t>
      </w:r>
    </w:p>
    <w:p w14:paraId="7FB41E2D" w14:textId="7AFA3359" w:rsid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6B90CFAC" w14:textId="2D7BDA85" w:rsidR="00917549" w:rsidRDefault="00917549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037ADC7D" w14:textId="77777777" w:rsidR="00917549" w:rsidRPr="002C2D8E" w:rsidRDefault="00917549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3BF6A5E6" w14:textId="77777777" w:rsidR="00405922" w:rsidRPr="000F42FF" w:rsidRDefault="00D26CE8" w:rsidP="000F42FF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</w:rPr>
      </w:pPr>
      <w:bookmarkStart w:id="13" w:name="_Toc185597700"/>
      <w:r w:rsidRPr="000F42FF">
        <w:rPr>
          <w:rFonts w:ascii="Montserrat" w:hAnsi="Montserrat"/>
          <w:sz w:val="20"/>
        </w:rPr>
        <w:lastRenderedPageBreak/>
        <w:t xml:space="preserve">Definiciones, </w:t>
      </w:r>
      <w:r w:rsidR="006D3677" w:rsidRPr="000F42FF">
        <w:rPr>
          <w:rFonts w:ascii="Montserrat" w:hAnsi="Montserrat"/>
          <w:sz w:val="20"/>
        </w:rPr>
        <w:t>Abrevi</w:t>
      </w:r>
      <w:r w:rsidRPr="000F42FF">
        <w:rPr>
          <w:rFonts w:ascii="Montserrat" w:hAnsi="Montserrat"/>
          <w:sz w:val="20"/>
        </w:rPr>
        <w:t>aciones y Referencias</w:t>
      </w:r>
      <w:bookmarkEnd w:id="13"/>
    </w:p>
    <w:p w14:paraId="46594A65" w14:textId="77777777" w:rsidR="00D26CE8" w:rsidRPr="000F42FF" w:rsidRDefault="00D26CE8" w:rsidP="009564BA">
      <w:pPr>
        <w:spacing w:before="0" w:after="0"/>
        <w:rPr>
          <w:rFonts w:ascii="Montserrat" w:hAnsi="Montserrat" w:cs="Calibri"/>
          <w:i/>
          <w:iCs/>
          <w:color w:val="0000FF"/>
          <w:szCs w:val="20"/>
        </w:rPr>
      </w:pPr>
    </w:p>
    <w:tbl>
      <w:tblPr>
        <w:tblStyle w:val="Tablaconcuadrcula"/>
        <w:tblW w:w="0" w:type="auto"/>
        <w:jc w:val="center"/>
        <w:tblLook w:val="01E0" w:firstRow="1" w:lastRow="1" w:firstColumn="1" w:lastColumn="1" w:noHBand="0" w:noVBand="0"/>
      </w:tblPr>
      <w:tblGrid>
        <w:gridCol w:w="2263"/>
        <w:gridCol w:w="7518"/>
      </w:tblGrid>
      <w:tr w:rsidR="00E769C5" w:rsidRPr="0056382A" w14:paraId="6EE7E312" w14:textId="77777777" w:rsidTr="009E4AF2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9E4E95D" w14:textId="77777777" w:rsidR="00E769C5" w:rsidRPr="0056382A" w:rsidRDefault="00E769C5" w:rsidP="009E4AF2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56382A">
              <w:rPr>
                <w:rFonts w:ascii="Montserrat" w:hAnsi="Montserrat" w:cs="Calibri"/>
                <w:b/>
                <w:szCs w:val="20"/>
              </w:rPr>
              <w:t>Términos/Siglas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DD992F8" w14:textId="77777777" w:rsidR="00E769C5" w:rsidRPr="0056382A" w:rsidRDefault="00E769C5" w:rsidP="009E4AF2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56382A">
              <w:rPr>
                <w:rFonts w:ascii="Montserrat" w:hAnsi="Montserrat" w:cs="Calibri"/>
                <w:b/>
                <w:szCs w:val="20"/>
              </w:rPr>
              <w:t>Descripción</w:t>
            </w:r>
          </w:p>
        </w:tc>
      </w:tr>
      <w:tr w:rsidR="00E769C5" w:rsidRPr="0056382A" w14:paraId="1D12054A" w14:textId="77777777" w:rsidTr="009E4AF2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F2578" w14:textId="77777777" w:rsidR="00E769C5" w:rsidRPr="0056382A" w:rsidRDefault="00E769C5" w:rsidP="009E4AF2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Comité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4D5711" w14:textId="77777777" w:rsidR="00E769C5" w:rsidRPr="0056382A" w:rsidRDefault="00E769C5" w:rsidP="009E4AF2">
            <w:pPr>
              <w:spacing w:before="0" w:after="0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 xml:space="preserve">Equipo de trabajo conformado para la revisión y autorización de la propuesta de contribuyentes para seguimiento de acto de fiscalización. </w:t>
            </w:r>
          </w:p>
        </w:tc>
      </w:tr>
      <w:tr w:rsidR="00E769C5" w:rsidRPr="0056382A" w14:paraId="3A9C3C3D" w14:textId="77777777" w:rsidTr="009E4AF2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1A0C1" w14:textId="77777777" w:rsidR="00E769C5" w:rsidRPr="0056382A" w:rsidRDefault="00E769C5" w:rsidP="009E4AF2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RFC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0E0C8" w14:textId="77777777" w:rsidR="00E769C5" w:rsidRPr="0056382A" w:rsidRDefault="00E769C5" w:rsidP="009E4AF2">
            <w:pPr>
              <w:spacing w:before="0" w:after="0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Registro Federal de Contribuyentes.</w:t>
            </w:r>
          </w:p>
        </w:tc>
      </w:tr>
      <w:tr w:rsidR="00E769C5" w:rsidRPr="0056382A" w14:paraId="421B2A71" w14:textId="77777777" w:rsidTr="009E4AF2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FB300" w14:textId="77777777" w:rsidR="00E769C5" w:rsidRPr="0056382A" w:rsidRDefault="00E769C5" w:rsidP="009E4AF2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SIOX</w:t>
            </w:r>
          </w:p>
        </w:tc>
        <w:tc>
          <w:tcPr>
            <w:tcW w:w="7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42BB60" w14:textId="77777777" w:rsidR="00E769C5" w:rsidRPr="0056382A" w:rsidRDefault="00E769C5" w:rsidP="009E4AF2">
            <w:pPr>
              <w:spacing w:before="0" w:after="0"/>
              <w:rPr>
                <w:rFonts w:ascii="Montserrat" w:hAnsi="Montserrat"/>
                <w:szCs w:val="20"/>
              </w:rPr>
            </w:pPr>
            <w:r w:rsidRPr="0056382A">
              <w:rPr>
                <w:rFonts w:ascii="Montserrat" w:hAnsi="Montserrat"/>
                <w:szCs w:val="20"/>
              </w:rPr>
              <w:t>Sistema de Ingresos de Oaxaca.</w:t>
            </w:r>
          </w:p>
        </w:tc>
      </w:tr>
    </w:tbl>
    <w:p w14:paraId="712537D5" w14:textId="77777777" w:rsidR="00D26CE8" w:rsidRPr="000F42FF" w:rsidRDefault="00D26CE8" w:rsidP="002C2D8E">
      <w:pPr>
        <w:pStyle w:val="ndice2"/>
        <w:spacing w:before="0" w:after="0"/>
        <w:ind w:left="0"/>
        <w:rPr>
          <w:rFonts w:ascii="Montserrat" w:hAnsi="Montserrat" w:cs="Calibri"/>
        </w:rPr>
      </w:pPr>
    </w:p>
    <w:p w14:paraId="3BDBE1A3" w14:textId="77777777" w:rsidR="005D675C" w:rsidRPr="000F42FF" w:rsidRDefault="005D675C" w:rsidP="000F42FF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4" w:name="_Toc218914419"/>
      <w:bookmarkStart w:id="15" w:name="_Toc185597701"/>
      <w:r w:rsidRPr="000F42FF">
        <w:rPr>
          <w:rFonts w:ascii="Montserrat" w:hAnsi="Montserrat"/>
          <w:sz w:val="20"/>
        </w:rPr>
        <w:t>Identificación de los Usuarios Finales de la Aplicación</w:t>
      </w:r>
      <w:bookmarkEnd w:id="14"/>
      <w:bookmarkEnd w:id="15"/>
    </w:p>
    <w:p w14:paraId="7D6BFC68" w14:textId="77777777" w:rsidR="002C2D8E" w:rsidRDefault="002C2D8E" w:rsidP="005D3554">
      <w:pPr>
        <w:pStyle w:val="ndice2"/>
        <w:spacing w:before="0" w:after="0"/>
        <w:ind w:left="360"/>
        <w:rPr>
          <w:rFonts w:ascii="Montserrat" w:hAnsi="Montserrat" w:cs="Calibri"/>
          <w:iCs/>
        </w:rPr>
      </w:pPr>
    </w:p>
    <w:p w14:paraId="5AFF0698" w14:textId="77777777" w:rsidR="009564BA" w:rsidRPr="009564BA" w:rsidRDefault="009564BA" w:rsidP="009564BA">
      <w:pPr>
        <w:pStyle w:val="Prrafodelista"/>
        <w:numPr>
          <w:ilvl w:val="0"/>
          <w:numId w:val="24"/>
        </w:numPr>
        <w:spacing w:before="0" w:after="0" w:line="240" w:lineRule="auto"/>
        <w:jc w:val="left"/>
        <w:rPr>
          <w:rFonts w:ascii="Montserrat" w:hAnsi="Montserrat"/>
          <w:szCs w:val="20"/>
        </w:rPr>
      </w:pPr>
      <w:r w:rsidRPr="009564BA">
        <w:rPr>
          <w:rFonts w:ascii="Montserrat" w:hAnsi="Montserrat"/>
          <w:szCs w:val="20"/>
        </w:rPr>
        <w:t>Jefe de Departamento de Ingresos</w:t>
      </w:r>
    </w:p>
    <w:p w14:paraId="04ACE7DD" w14:textId="77777777" w:rsidR="009564BA" w:rsidRPr="009564BA" w:rsidRDefault="009564BA" w:rsidP="009564BA">
      <w:pPr>
        <w:pStyle w:val="Prrafodelista"/>
        <w:numPr>
          <w:ilvl w:val="0"/>
          <w:numId w:val="24"/>
        </w:numPr>
        <w:spacing w:before="0" w:after="0" w:line="240" w:lineRule="auto"/>
        <w:jc w:val="left"/>
        <w:rPr>
          <w:rFonts w:ascii="Montserrat" w:hAnsi="Montserrat"/>
          <w:szCs w:val="20"/>
        </w:rPr>
      </w:pPr>
      <w:r w:rsidRPr="009564BA">
        <w:rPr>
          <w:rFonts w:ascii="Montserrat" w:hAnsi="Montserrat"/>
          <w:szCs w:val="20"/>
        </w:rPr>
        <w:t>Coordinador de Programacion</w:t>
      </w:r>
    </w:p>
    <w:p w14:paraId="7847B950" w14:textId="77777777" w:rsidR="009564BA" w:rsidRPr="009564BA" w:rsidRDefault="009564BA" w:rsidP="009564BA">
      <w:pPr>
        <w:pStyle w:val="Prrafodelista"/>
        <w:numPr>
          <w:ilvl w:val="0"/>
          <w:numId w:val="24"/>
        </w:numPr>
        <w:spacing w:before="0" w:after="0" w:line="240" w:lineRule="auto"/>
        <w:jc w:val="left"/>
        <w:rPr>
          <w:rFonts w:ascii="Montserrat" w:hAnsi="Montserrat"/>
          <w:szCs w:val="20"/>
        </w:rPr>
      </w:pPr>
      <w:r w:rsidRPr="009564BA">
        <w:rPr>
          <w:rFonts w:ascii="Montserrat" w:hAnsi="Montserrat"/>
          <w:szCs w:val="20"/>
        </w:rPr>
        <w:t>Jefe de Departamento de Programación</w:t>
      </w:r>
    </w:p>
    <w:p w14:paraId="729D1C75" w14:textId="77777777" w:rsidR="009564BA" w:rsidRPr="009564BA" w:rsidRDefault="009564BA" w:rsidP="009564BA">
      <w:pPr>
        <w:pStyle w:val="Prrafodelista"/>
        <w:numPr>
          <w:ilvl w:val="0"/>
          <w:numId w:val="24"/>
        </w:numPr>
        <w:spacing w:before="0" w:after="0" w:line="240" w:lineRule="auto"/>
        <w:jc w:val="left"/>
        <w:rPr>
          <w:rFonts w:ascii="Montserrat" w:hAnsi="Montserrat"/>
          <w:szCs w:val="20"/>
        </w:rPr>
      </w:pPr>
      <w:r w:rsidRPr="009564BA">
        <w:rPr>
          <w:rFonts w:ascii="Montserrat" w:hAnsi="Montserrat"/>
          <w:szCs w:val="20"/>
        </w:rPr>
        <w:t>Jefe de Departamento de Dictámenes</w:t>
      </w:r>
    </w:p>
    <w:p w14:paraId="1059B203" w14:textId="77777777" w:rsidR="009564BA" w:rsidRPr="009564BA" w:rsidRDefault="009564BA" w:rsidP="009564BA">
      <w:pPr>
        <w:pStyle w:val="Prrafodelista"/>
        <w:numPr>
          <w:ilvl w:val="0"/>
          <w:numId w:val="24"/>
        </w:numPr>
        <w:spacing w:before="0" w:after="0" w:line="240" w:lineRule="auto"/>
        <w:jc w:val="left"/>
        <w:rPr>
          <w:rFonts w:ascii="Montserrat" w:hAnsi="Montserrat"/>
          <w:szCs w:val="20"/>
        </w:rPr>
      </w:pPr>
      <w:r w:rsidRPr="009564BA">
        <w:rPr>
          <w:rFonts w:ascii="Montserrat" w:hAnsi="Montserrat"/>
          <w:szCs w:val="20"/>
        </w:rPr>
        <w:t>Jefe de Departamento de Impuestos Estatales (Área Operativa)</w:t>
      </w:r>
    </w:p>
    <w:p w14:paraId="5C0EDA28" w14:textId="77777777" w:rsidR="009564BA" w:rsidRPr="009564BA" w:rsidRDefault="009564BA" w:rsidP="009564BA">
      <w:pPr>
        <w:pStyle w:val="Prrafodelista"/>
        <w:numPr>
          <w:ilvl w:val="0"/>
          <w:numId w:val="24"/>
        </w:numPr>
        <w:spacing w:before="0" w:after="0" w:line="240" w:lineRule="auto"/>
        <w:jc w:val="left"/>
        <w:rPr>
          <w:rFonts w:ascii="Montserrat" w:hAnsi="Montserrat"/>
          <w:szCs w:val="20"/>
        </w:rPr>
      </w:pPr>
      <w:r w:rsidRPr="009564BA">
        <w:rPr>
          <w:rFonts w:ascii="Montserrat" w:hAnsi="Montserrat"/>
          <w:szCs w:val="20"/>
        </w:rPr>
        <w:t>Supervisor</w:t>
      </w:r>
    </w:p>
    <w:p w14:paraId="40D40BCB" w14:textId="77777777" w:rsidR="009564BA" w:rsidRPr="009564BA" w:rsidRDefault="009564BA" w:rsidP="009564BA">
      <w:pPr>
        <w:pStyle w:val="Prrafodelista"/>
        <w:numPr>
          <w:ilvl w:val="0"/>
          <w:numId w:val="24"/>
        </w:numPr>
        <w:spacing w:before="0" w:after="0" w:line="240" w:lineRule="auto"/>
        <w:jc w:val="left"/>
        <w:rPr>
          <w:rFonts w:ascii="Montserrat" w:hAnsi="Montserrat"/>
          <w:szCs w:val="20"/>
        </w:rPr>
      </w:pPr>
      <w:r w:rsidRPr="009564BA">
        <w:rPr>
          <w:rFonts w:ascii="Montserrat" w:hAnsi="Montserrat"/>
          <w:szCs w:val="20"/>
        </w:rPr>
        <w:t>Auditor</w:t>
      </w:r>
    </w:p>
    <w:p w14:paraId="6B05E104" w14:textId="77777777" w:rsidR="002C2D8E" w:rsidRPr="002C2D8E" w:rsidRDefault="002C2D8E" w:rsidP="005D3554">
      <w:pPr>
        <w:spacing w:before="0" w:after="0"/>
      </w:pPr>
    </w:p>
    <w:p w14:paraId="5B964B31" w14:textId="77777777" w:rsidR="005D675C" w:rsidRPr="000F42FF" w:rsidRDefault="005D675C" w:rsidP="000F42FF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6" w:name="_Toc218914421"/>
      <w:bookmarkStart w:id="17" w:name="_Toc185597702"/>
      <w:r w:rsidRPr="000F42FF">
        <w:rPr>
          <w:rFonts w:ascii="Montserrat" w:hAnsi="Montserrat"/>
          <w:sz w:val="20"/>
        </w:rPr>
        <w:t>Descripción de la Funcionalidad</w:t>
      </w:r>
      <w:bookmarkEnd w:id="16"/>
      <w:bookmarkEnd w:id="17"/>
    </w:p>
    <w:p w14:paraId="2FCF707E" w14:textId="123A3E3C" w:rsidR="008A54F4" w:rsidRPr="000F42FF" w:rsidRDefault="00A40A7B" w:rsidP="000F42FF">
      <w:pPr>
        <w:pStyle w:val="EstiloTtulo1Antes6ptoDespus3ptoInterlineadoMn"/>
        <w:numPr>
          <w:ilvl w:val="1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8" w:name="_Toc185597703"/>
      <w:r>
        <w:rPr>
          <w:rFonts w:ascii="Montserrat" w:hAnsi="Montserrat"/>
          <w:sz w:val="20"/>
        </w:rPr>
        <w:t>Sistema de Auditoría</w:t>
      </w:r>
      <w:bookmarkEnd w:id="18"/>
    </w:p>
    <w:p w14:paraId="441B5582" w14:textId="00448F78" w:rsidR="008A54F4" w:rsidRPr="000F42FF" w:rsidRDefault="008A54F4" w:rsidP="000F42FF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9" w:name="_Toc185597704"/>
      <w:r w:rsidRPr="000F42FF">
        <w:rPr>
          <w:rFonts w:ascii="Montserrat" w:hAnsi="Montserrat"/>
          <w:sz w:val="20"/>
        </w:rPr>
        <w:t xml:space="preserve">Función principal </w:t>
      </w:r>
      <w:r w:rsidR="00A40A7B">
        <w:rPr>
          <w:rFonts w:ascii="Montserrat" w:hAnsi="Montserrat"/>
          <w:sz w:val="20"/>
        </w:rPr>
        <w:t>– Inicio de Sesión</w:t>
      </w:r>
      <w:bookmarkEnd w:id="19"/>
    </w:p>
    <w:p w14:paraId="67AC3DDB" w14:textId="77777777" w:rsidR="002C2D8E" w:rsidRP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4622D10A" w14:textId="5C2DC4F6" w:rsidR="00586BDF" w:rsidRDefault="00586BDF" w:rsidP="00A40A7B">
      <w:pPr>
        <w:spacing w:before="0" w:after="0"/>
        <w:jc w:val="center"/>
        <w:rPr>
          <w:rFonts w:ascii="Montserrat" w:hAnsi="Montserrat"/>
          <w:color w:val="0070C0"/>
        </w:rPr>
      </w:pPr>
      <w:r>
        <w:rPr>
          <w:rFonts w:ascii="Montserrat" w:hAnsi="Montserrat"/>
          <w:noProof/>
          <w:color w:val="0070C0"/>
        </w:rPr>
        <w:drawing>
          <wp:inline distT="0" distB="0" distL="0" distR="0" wp14:anchorId="62EA0AE6" wp14:editId="0042BBA5">
            <wp:extent cx="4470400" cy="2358023"/>
            <wp:effectExtent l="0" t="0" r="0" b="4445"/>
            <wp:docPr id="1824491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91610" name="Imagen 18244916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472" cy="23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02B1" w14:textId="77777777" w:rsidR="00586BDF" w:rsidRDefault="00586BDF" w:rsidP="00586BDF">
      <w:pPr>
        <w:spacing w:before="0" w:after="0"/>
        <w:rPr>
          <w:rFonts w:ascii="Montserrat" w:hAnsi="Montserrat"/>
          <w:color w:val="0070C0"/>
        </w:rPr>
      </w:pPr>
    </w:p>
    <w:p w14:paraId="55CDEE66" w14:textId="096AE59F" w:rsidR="008A54F4" w:rsidRPr="00CE0BD3" w:rsidRDefault="00842B7A" w:rsidP="002C2D8E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>In</w:t>
      </w:r>
      <w:r w:rsidR="00CE0BD3">
        <w:rPr>
          <w:rFonts w:ascii="Montserrat" w:hAnsi="Montserrat"/>
          <w:color w:val="000000" w:themeColor="text1"/>
        </w:rPr>
        <w:t>gresar</w:t>
      </w:r>
      <w:r w:rsidRPr="00CE0BD3">
        <w:rPr>
          <w:rFonts w:ascii="Montserrat" w:hAnsi="Montserrat"/>
          <w:color w:val="000000" w:themeColor="text1"/>
        </w:rPr>
        <w:t xml:space="preserve"> usuario y contraseña para el ingreso al sistema</w:t>
      </w:r>
      <w:r w:rsidR="008A54F4" w:rsidRPr="00CE0BD3">
        <w:rPr>
          <w:rFonts w:ascii="Montserrat" w:hAnsi="Montserrat"/>
          <w:color w:val="000000" w:themeColor="text1"/>
        </w:rPr>
        <w:t xml:space="preserve"> </w:t>
      </w:r>
    </w:p>
    <w:p w14:paraId="19CB2706" w14:textId="6FEF4E15" w:rsid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04F4AFD9" w14:textId="255769A6" w:rsidR="00917549" w:rsidRDefault="00917549" w:rsidP="00CE0BD3">
      <w:pPr>
        <w:spacing w:before="0" w:after="0"/>
        <w:rPr>
          <w:rFonts w:ascii="Montserrat" w:hAnsi="Montserrat"/>
          <w:color w:val="0070C0"/>
        </w:rPr>
      </w:pPr>
    </w:p>
    <w:p w14:paraId="21A4C7F4" w14:textId="3F0E1C5D" w:rsidR="008A54F4" w:rsidRPr="000F42FF" w:rsidRDefault="008A54F4" w:rsidP="000F42FF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0" w:name="_Toc185597705"/>
      <w:r w:rsidRPr="000F42FF">
        <w:rPr>
          <w:rFonts w:ascii="Montserrat" w:hAnsi="Montserrat"/>
          <w:sz w:val="20"/>
        </w:rPr>
        <w:lastRenderedPageBreak/>
        <w:t xml:space="preserve">Función principal </w:t>
      </w:r>
      <w:r w:rsidR="00A40A7B">
        <w:rPr>
          <w:rFonts w:ascii="Montserrat" w:hAnsi="Montserrat"/>
          <w:sz w:val="20"/>
        </w:rPr>
        <w:t>Menú principal</w:t>
      </w:r>
      <w:bookmarkEnd w:id="20"/>
    </w:p>
    <w:p w14:paraId="4997AD03" w14:textId="77777777" w:rsid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1FDEFBA6" w14:textId="572186D8" w:rsidR="00586BDF" w:rsidRDefault="00586BDF" w:rsidP="00A40A7B">
      <w:pPr>
        <w:spacing w:before="0" w:after="0"/>
        <w:jc w:val="center"/>
        <w:rPr>
          <w:rFonts w:ascii="Montserrat" w:hAnsi="Montserrat"/>
          <w:color w:val="0070C0"/>
        </w:rPr>
      </w:pPr>
      <w:r>
        <w:rPr>
          <w:rFonts w:ascii="Montserrat" w:hAnsi="Montserrat"/>
          <w:noProof/>
          <w:color w:val="0070C0"/>
        </w:rPr>
        <w:drawing>
          <wp:inline distT="0" distB="0" distL="0" distR="0" wp14:anchorId="3C3F004F" wp14:editId="42E903C7">
            <wp:extent cx="5130800" cy="3277361"/>
            <wp:effectExtent l="0" t="0" r="0" b="0"/>
            <wp:docPr id="12774531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53115" name="Imagen 12774531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45" cy="32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F49B" w14:textId="77777777" w:rsidR="00586BDF" w:rsidRPr="002C2D8E" w:rsidRDefault="00586BDF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5AD52FF8" w14:textId="7FB6A97F" w:rsidR="00AD48D9" w:rsidRDefault="00842B7A" w:rsidP="002C2D8E">
      <w:pPr>
        <w:spacing w:before="0" w:after="0"/>
        <w:ind w:left="426"/>
        <w:rPr>
          <w:rFonts w:ascii="Montserrat" w:hAnsi="Montserrat"/>
          <w:color w:val="0070C0"/>
        </w:rPr>
      </w:pPr>
      <w:r w:rsidRPr="00CE0BD3">
        <w:rPr>
          <w:rFonts w:ascii="Montserrat" w:hAnsi="Montserrat"/>
          <w:color w:val="000000" w:themeColor="text1"/>
        </w:rPr>
        <w:t xml:space="preserve">El sistema se compone de 3 </w:t>
      </w:r>
      <w:r w:rsidR="00917549" w:rsidRPr="00CE0BD3">
        <w:rPr>
          <w:rFonts w:ascii="Montserrat" w:hAnsi="Montserrat"/>
          <w:color w:val="000000" w:themeColor="text1"/>
        </w:rPr>
        <w:t>módulos</w:t>
      </w:r>
      <w:r w:rsidRPr="00CE0BD3">
        <w:rPr>
          <w:rFonts w:ascii="Montserrat" w:hAnsi="Montserrat"/>
          <w:color w:val="000000" w:themeColor="text1"/>
        </w:rPr>
        <w:t>: Convocatoria, Registro de Contribuyente y Autorización de Sesiones</w:t>
      </w:r>
      <w:r>
        <w:rPr>
          <w:rFonts w:ascii="Montserrat" w:hAnsi="Montserrat"/>
          <w:color w:val="0070C0"/>
        </w:rPr>
        <w:t>.</w:t>
      </w:r>
      <w:r w:rsidR="00AD48D9" w:rsidRPr="002C2D8E">
        <w:rPr>
          <w:rFonts w:ascii="Montserrat" w:hAnsi="Montserrat"/>
          <w:color w:val="0070C0"/>
        </w:rPr>
        <w:t xml:space="preserve"> </w:t>
      </w:r>
    </w:p>
    <w:p w14:paraId="3BC6CBB5" w14:textId="77777777" w:rsidR="00A40A7B" w:rsidRPr="002C2D8E" w:rsidRDefault="00A40A7B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2F9D7817" w14:textId="5C6F2D66" w:rsidR="008A54F4" w:rsidRPr="000F42FF" w:rsidRDefault="008A54F4" w:rsidP="000F42FF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1" w:name="_Toc185597706"/>
      <w:r w:rsidRPr="000F42FF">
        <w:rPr>
          <w:rFonts w:ascii="Montserrat" w:hAnsi="Montserrat"/>
          <w:sz w:val="20"/>
        </w:rPr>
        <w:t xml:space="preserve">Función principal </w:t>
      </w:r>
      <w:r w:rsidR="00A40A7B">
        <w:rPr>
          <w:rFonts w:ascii="Montserrat" w:hAnsi="Montserrat"/>
          <w:sz w:val="20"/>
        </w:rPr>
        <w:t>– Convocatoria de Comité de Auditoría</w:t>
      </w:r>
      <w:bookmarkEnd w:id="21"/>
    </w:p>
    <w:p w14:paraId="4714E46B" w14:textId="77777777" w:rsidR="002C2D8E" w:rsidRDefault="002C2D8E" w:rsidP="002C2D8E">
      <w:pPr>
        <w:spacing w:before="0" w:after="0"/>
        <w:rPr>
          <w:rFonts w:ascii="Montserrat" w:hAnsi="Montserrat"/>
          <w:color w:val="0070C0"/>
        </w:rPr>
      </w:pPr>
    </w:p>
    <w:p w14:paraId="100AC08D" w14:textId="64E27F45" w:rsidR="00586BDF" w:rsidRDefault="00586BDF" w:rsidP="00A40A7B">
      <w:pPr>
        <w:spacing w:before="0" w:after="0"/>
        <w:jc w:val="center"/>
        <w:rPr>
          <w:rFonts w:ascii="Montserrat" w:hAnsi="Montserrat"/>
          <w:color w:val="0070C0"/>
        </w:rPr>
      </w:pPr>
      <w:r>
        <w:rPr>
          <w:rFonts w:ascii="Montserrat" w:hAnsi="Montserrat"/>
          <w:noProof/>
          <w:color w:val="0070C0"/>
        </w:rPr>
        <w:lastRenderedPageBreak/>
        <w:drawing>
          <wp:inline distT="0" distB="0" distL="0" distR="0" wp14:anchorId="60395E52" wp14:editId="7B27DA27">
            <wp:extent cx="4445000" cy="2839298"/>
            <wp:effectExtent l="0" t="0" r="0" b="5715"/>
            <wp:docPr id="12100939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93920" name="Imagen 12100939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996" cy="2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2768" w14:textId="77777777" w:rsidR="00586BDF" w:rsidRPr="002C2D8E" w:rsidRDefault="00586BDF" w:rsidP="002C2D8E">
      <w:pPr>
        <w:spacing w:before="0" w:after="0"/>
        <w:rPr>
          <w:rFonts w:ascii="Montserrat" w:hAnsi="Montserrat"/>
          <w:color w:val="0070C0"/>
        </w:rPr>
      </w:pPr>
    </w:p>
    <w:p w14:paraId="078BC374" w14:textId="3E9ABE20" w:rsidR="002C2D8E" w:rsidRPr="00CE0BD3" w:rsidRDefault="00842B7A" w:rsidP="002C2D8E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>La pantalla de Convocatoria de Comité de Auditoría, permite la búsqueda de la información de Tipo de sesión, Número de sesión, Fecha de sesión, Ubicación, Fecha de creación y Estatus.</w:t>
      </w:r>
    </w:p>
    <w:p w14:paraId="4B4356C8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063B5ED3" w14:textId="642F84ED" w:rsidR="00A40A7B" w:rsidRPr="000F42FF" w:rsidRDefault="00A40A7B" w:rsidP="00A40A7B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2" w:name="_Toc185597707"/>
      <w:r w:rsidRPr="000F42FF">
        <w:rPr>
          <w:rFonts w:ascii="Montserrat" w:hAnsi="Montserrat"/>
          <w:sz w:val="20"/>
        </w:rPr>
        <w:t xml:space="preserve">Función principal </w:t>
      </w:r>
      <w:r>
        <w:rPr>
          <w:rFonts w:ascii="Montserrat" w:hAnsi="Montserrat"/>
          <w:sz w:val="20"/>
        </w:rPr>
        <w:t>– Registro de Contribuyentes y Propuestas</w:t>
      </w:r>
      <w:bookmarkEnd w:id="22"/>
    </w:p>
    <w:p w14:paraId="4D0B8BBF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0FF89A7F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23A3E4FB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0B469975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5D40F2E9" w14:textId="562514F1" w:rsidR="00586BDF" w:rsidRDefault="00586BDF" w:rsidP="00A40A7B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inline distT="0" distB="0" distL="0" distR="0" wp14:anchorId="67A15803" wp14:editId="35BEFE20">
            <wp:extent cx="4483100" cy="2863635"/>
            <wp:effectExtent l="0" t="0" r="0" b="0"/>
            <wp:docPr id="12928427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2787" name="Imagen 12928427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128" cy="28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E32F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5F8D415E" w14:textId="1A2CAAA2" w:rsidR="00A40A7B" w:rsidRPr="00CE0BD3" w:rsidRDefault="00842B7A" w:rsidP="00A40A7B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>La pantalla de Registro de Contribuyentes y Propuestas, permite la búsqueda de la información de Número de Solicitud, Fecha de envío, No. de Registros, Ejercicio, Periodos, Descripción y Estatus.</w:t>
      </w:r>
      <w:r w:rsidR="00A40A7B" w:rsidRPr="00CE0BD3">
        <w:rPr>
          <w:rFonts w:ascii="Montserrat" w:hAnsi="Montserrat"/>
          <w:color w:val="000000" w:themeColor="text1"/>
        </w:rPr>
        <w:t xml:space="preserve"> </w:t>
      </w:r>
    </w:p>
    <w:p w14:paraId="267B342C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4B2D98BE" w14:textId="0725E0DF" w:rsidR="00A40A7B" w:rsidRPr="000F42FF" w:rsidRDefault="00A40A7B" w:rsidP="00A40A7B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3" w:name="_Toc185597708"/>
      <w:r w:rsidRPr="000F42FF">
        <w:rPr>
          <w:rFonts w:ascii="Montserrat" w:hAnsi="Montserrat"/>
          <w:sz w:val="20"/>
        </w:rPr>
        <w:t xml:space="preserve">Función principal </w:t>
      </w:r>
      <w:r>
        <w:rPr>
          <w:rFonts w:ascii="Montserrat" w:hAnsi="Montserrat"/>
          <w:sz w:val="20"/>
        </w:rPr>
        <w:t>– Carga de Archivos</w:t>
      </w:r>
      <w:bookmarkEnd w:id="23"/>
    </w:p>
    <w:p w14:paraId="7FCD36D7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52E1F14F" w14:textId="25A7244C" w:rsidR="00586BDF" w:rsidRDefault="00586BDF" w:rsidP="00A40A7B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inline distT="0" distB="0" distL="0" distR="0" wp14:anchorId="18282D09" wp14:editId="22FBECFA">
            <wp:extent cx="4343400" cy="2774400"/>
            <wp:effectExtent l="0" t="0" r="0" b="0"/>
            <wp:docPr id="387264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6438" name="Imagen 387264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832" cy="27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1B3" w14:textId="77777777" w:rsidR="00A40A7B" w:rsidRDefault="00A40A7B" w:rsidP="00A40A7B">
      <w:pPr>
        <w:spacing w:before="0" w:after="0"/>
        <w:jc w:val="center"/>
        <w:rPr>
          <w:rFonts w:ascii="Montserrat" w:hAnsi="Montserrat"/>
        </w:rPr>
      </w:pPr>
    </w:p>
    <w:p w14:paraId="3AC312DF" w14:textId="0EA8CABB" w:rsidR="00A40A7B" w:rsidRPr="00CE0BD3" w:rsidRDefault="00AD09D6" w:rsidP="00A40A7B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 xml:space="preserve">Esta pantalla permite cargar </w:t>
      </w:r>
      <w:r w:rsidR="00842B7A" w:rsidRPr="00CE0BD3">
        <w:rPr>
          <w:rFonts w:ascii="Montserrat" w:hAnsi="Montserrat"/>
          <w:color w:val="000000" w:themeColor="text1"/>
        </w:rPr>
        <w:t>archivos XLS</w:t>
      </w:r>
      <w:r w:rsidRPr="00CE0BD3">
        <w:rPr>
          <w:rFonts w:ascii="Montserrat" w:hAnsi="Montserrat"/>
          <w:color w:val="000000" w:themeColor="text1"/>
        </w:rPr>
        <w:t xml:space="preserve"> de hasta un tamaño de 50 kb., los cuales se organizan por número de solicitud, ejercicio y periodo. También permite agregar una descripción o </w:t>
      </w:r>
      <w:r w:rsidR="00CE0BD3" w:rsidRPr="00CE0BD3">
        <w:rPr>
          <w:rFonts w:ascii="Montserrat" w:hAnsi="Montserrat"/>
          <w:color w:val="000000" w:themeColor="text1"/>
        </w:rPr>
        <w:t>comentario</w:t>
      </w:r>
      <w:r w:rsidRPr="00CE0BD3">
        <w:rPr>
          <w:rFonts w:ascii="Montserrat" w:hAnsi="Montserrat"/>
          <w:color w:val="000000" w:themeColor="text1"/>
        </w:rPr>
        <w:t xml:space="preserve">. </w:t>
      </w:r>
    </w:p>
    <w:p w14:paraId="4FAC1BDF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1B39E639" w14:textId="4D47A2CD" w:rsidR="00A40A7B" w:rsidRPr="000F42FF" w:rsidRDefault="00A40A7B" w:rsidP="00A40A7B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4" w:name="_Toc185597709"/>
      <w:r w:rsidRPr="000F42FF">
        <w:rPr>
          <w:rFonts w:ascii="Montserrat" w:hAnsi="Montserrat"/>
          <w:sz w:val="20"/>
        </w:rPr>
        <w:t xml:space="preserve">Función principal </w:t>
      </w:r>
      <w:r>
        <w:rPr>
          <w:rFonts w:ascii="Montserrat" w:hAnsi="Montserrat"/>
          <w:sz w:val="20"/>
        </w:rPr>
        <w:t>– Acciones</w:t>
      </w:r>
      <w:bookmarkEnd w:id="24"/>
    </w:p>
    <w:p w14:paraId="6B1F1049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765B9CAB" w14:textId="0E7B789C" w:rsidR="00586BDF" w:rsidRDefault="00586BDF" w:rsidP="00A40A7B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inline distT="0" distB="0" distL="0" distR="0" wp14:anchorId="31CEC3FA" wp14:editId="79288825">
            <wp:extent cx="5054600" cy="2668680"/>
            <wp:effectExtent l="0" t="0" r="0" b="0"/>
            <wp:docPr id="2666686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68623" name="Imagen 2666686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75" cy="26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E926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6AA057C9" w14:textId="1A71ADE0" w:rsidR="00A40A7B" w:rsidRPr="00CE0BD3" w:rsidRDefault="008C08FF" w:rsidP="00A40A7B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 xml:space="preserve">Esta pantalla de Registro de contribuyentes y </w:t>
      </w:r>
      <w:r w:rsidR="00CE0BD3" w:rsidRPr="00CE0BD3">
        <w:rPr>
          <w:rFonts w:ascii="Montserrat" w:hAnsi="Montserrat"/>
          <w:color w:val="000000" w:themeColor="text1"/>
        </w:rPr>
        <w:t>propuestas</w:t>
      </w:r>
      <w:r w:rsidRPr="00CE0BD3">
        <w:rPr>
          <w:rFonts w:ascii="Montserrat" w:hAnsi="Montserrat"/>
          <w:color w:val="000000" w:themeColor="text1"/>
        </w:rPr>
        <w:t xml:space="preserve"> permite buscar por Número de </w:t>
      </w:r>
      <w:r w:rsidR="00CE0BD3" w:rsidRPr="00CE0BD3">
        <w:rPr>
          <w:rFonts w:ascii="Montserrat" w:hAnsi="Montserrat"/>
          <w:color w:val="000000" w:themeColor="text1"/>
        </w:rPr>
        <w:t>solicitud</w:t>
      </w:r>
      <w:r w:rsidRPr="00CE0BD3">
        <w:rPr>
          <w:rFonts w:ascii="Montserrat" w:hAnsi="Montserrat"/>
          <w:color w:val="000000" w:themeColor="text1"/>
        </w:rPr>
        <w:t xml:space="preserve">, Fecha de envío, </w:t>
      </w:r>
      <w:r w:rsidR="00CE0BD3" w:rsidRPr="00CE0BD3">
        <w:rPr>
          <w:rFonts w:ascii="Montserrat" w:hAnsi="Montserrat"/>
          <w:color w:val="000000" w:themeColor="text1"/>
        </w:rPr>
        <w:t>No</w:t>
      </w:r>
      <w:r w:rsidRPr="00CE0BD3">
        <w:rPr>
          <w:rFonts w:ascii="Montserrat" w:hAnsi="Montserrat"/>
          <w:color w:val="000000" w:themeColor="text1"/>
        </w:rPr>
        <w:t xml:space="preserve"> de Registros, Ejercicio, Periodos, Descripción y estatus.</w:t>
      </w:r>
    </w:p>
    <w:p w14:paraId="1B267C7B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1FD208EC" w14:textId="5788354C" w:rsidR="00A40A7B" w:rsidRPr="000F42FF" w:rsidRDefault="00A40A7B" w:rsidP="00A40A7B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5" w:name="_Toc185597710"/>
      <w:r w:rsidRPr="000F42FF">
        <w:rPr>
          <w:rFonts w:ascii="Montserrat" w:hAnsi="Montserrat"/>
          <w:sz w:val="20"/>
        </w:rPr>
        <w:t xml:space="preserve">Función principal </w:t>
      </w:r>
      <w:r>
        <w:rPr>
          <w:rFonts w:ascii="Montserrat" w:hAnsi="Montserrat"/>
          <w:sz w:val="20"/>
        </w:rPr>
        <w:t>– Listado</w:t>
      </w:r>
      <w:bookmarkEnd w:id="25"/>
    </w:p>
    <w:p w14:paraId="56F8586E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1D7CD413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3968F269" w14:textId="3AC168C3" w:rsidR="00586BDF" w:rsidRDefault="00586BDF" w:rsidP="00A40A7B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inline distT="0" distB="0" distL="0" distR="0" wp14:anchorId="28DCC6E6" wp14:editId="05ADD748">
            <wp:extent cx="4749800" cy="2507755"/>
            <wp:effectExtent l="0" t="0" r="0" b="0"/>
            <wp:docPr id="8312511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1134" name="Imagen 8312511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99" cy="25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FB6C" w14:textId="77777777" w:rsidR="00586BDF" w:rsidRDefault="00586BDF" w:rsidP="000F42FF">
      <w:pPr>
        <w:spacing w:before="0" w:after="0"/>
        <w:rPr>
          <w:rFonts w:ascii="Montserrat" w:hAnsi="Montserrat"/>
        </w:rPr>
      </w:pPr>
    </w:p>
    <w:p w14:paraId="658F5BB6" w14:textId="46C5C860" w:rsidR="00A40A7B" w:rsidRPr="00CE0BD3" w:rsidRDefault="008C08FF" w:rsidP="00A40A7B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 xml:space="preserve">La </w:t>
      </w:r>
      <w:r w:rsidR="0066432E" w:rsidRPr="00CE0BD3">
        <w:rPr>
          <w:rFonts w:ascii="Montserrat" w:hAnsi="Montserrat"/>
          <w:color w:val="000000" w:themeColor="text1"/>
        </w:rPr>
        <w:t>pantalla</w:t>
      </w:r>
      <w:r w:rsidRPr="00CE0BD3">
        <w:rPr>
          <w:rFonts w:ascii="Montserrat" w:hAnsi="Montserrat"/>
          <w:color w:val="000000" w:themeColor="text1"/>
        </w:rPr>
        <w:t xml:space="preserve"> de Listado de contribuyentes susceptibles para actos de fiscalización de la solicitud permite buscar por R</w:t>
      </w:r>
      <w:r w:rsidR="0066432E" w:rsidRPr="00CE0BD3">
        <w:rPr>
          <w:rFonts w:ascii="Montserrat" w:hAnsi="Montserrat"/>
          <w:color w:val="000000" w:themeColor="text1"/>
        </w:rPr>
        <w:t>.</w:t>
      </w:r>
      <w:r w:rsidRPr="00CE0BD3">
        <w:rPr>
          <w:rFonts w:ascii="Montserrat" w:hAnsi="Montserrat"/>
          <w:color w:val="000000" w:themeColor="text1"/>
        </w:rPr>
        <w:t>E</w:t>
      </w:r>
      <w:r w:rsidR="0066432E" w:rsidRPr="00CE0BD3">
        <w:rPr>
          <w:rFonts w:ascii="Montserrat" w:hAnsi="Montserrat"/>
          <w:color w:val="000000" w:themeColor="text1"/>
        </w:rPr>
        <w:t>.</w:t>
      </w:r>
      <w:r w:rsidRPr="00CE0BD3">
        <w:rPr>
          <w:rFonts w:ascii="Montserrat" w:hAnsi="Montserrat"/>
          <w:color w:val="000000" w:themeColor="text1"/>
        </w:rPr>
        <w:t>C./R.F.C.</w:t>
      </w:r>
    </w:p>
    <w:p w14:paraId="559E3A45" w14:textId="77777777" w:rsidR="00A40A7B" w:rsidRPr="00A40A7B" w:rsidRDefault="00A40A7B" w:rsidP="00A40A7B">
      <w:pPr>
        <w:pStyle w:val="EstiloTtulo1Antes6ptoDespus3ptoInterlineadoMn"/>
        <w:numPr>
          <w:ilvl w:val="0"/>
          <w:numId w:val="0"/>
        </w:numPr>
        <w:spacing w:before="0" w:after="0"/>
        <w:ind w:left="1224"/>
        <w:jc w:val="left"/>
        <w:rPr>
          <w:rFonts w:ascii="Montserrat" w:hAnsi="Montserrat"/>
          <w:sz w:val="20"/>
        </w:rPr>
      </w:pPr>
    </w:p>
    <w:p w14:paraId="13436BC8" w14:textId="0773BCAC" w:rsidR="00A40A7B" w:rsidRPr="000F42FF" w:rsidRDefault="00A40A7B" w:rsidP="00A40A7B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26" w:name="_Toc185597711"/>
      <w:r w:rsidRPr="000F42FF">
        <w:rPr>
          <w:rFonts w:ascii="Montserrat" w:hAnsi="Montserrat"/>
          <w:sz w:val="20"/>
        </w:rPr>
        <w:t xml:space="preserve">Función principal </w:t>
      </w:r>
      <w:r>
        <w:rPr>
          <w:rFonts w:ascii="Montserrat" w:hAnsi="Montserrat"/>
          <w:sz w:val="20"/>
        </w:rPr>
        <w:t>– Autorización de Sesiones de Grupo de Trabajo</w:t>
      </w:r>
      <w:bookmarkEnd w:id="26"/>
    </w:p>
    <w:p w14:paraId="33005902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13B3DBF1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610BFA55" w14:textId="0150BBFF" w:rsidR="00A40A7B" w:rsidRDefault="00A40A7B" w:rsidP="00A40A7B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inline distT="0" distB="0" distL="0" distR="0" wp14:anchorId="1148CC74" wp14:editId="571CC491">
            <wp:extent cx="4889500" cy="2581512"/>
            <wp:effectExtent l="0" t="0" r="0" b="0"/>
            <wp:docPr id="15197771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7109" name="Imagen 15197771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82" cy="25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F9D2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0E4CD6AF" w14:textId="2F94D981" w:rsidR="00A40A7B" w:rsidRPr="00CE0BD3" w:rsidRDefault="00917549" w:rsidP="00917549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>La pantalla de Autorización de Sesiones de Grupo de Trabajo s donde permite Registrar las sesiones y evaluar propuestas.</w:t>
      </w:r>
    </w:p>
    <w:p w14:paraId="5BAD7AAC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3AB2BCDB" w14:textId="26E210AD" w:rsidR="00A40A7B" w:rsidRDefault="00A40A7B" w:rsidP="00A40A7B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inline distT="0" distB="0" distL="0" distR="0" wp14:anchorId="49A68EE5" wp14:editId="5C7A33A9">
            <wp:extent cx="4622800" cy="2440703"/>
            <wp:effectExtent l="0" t="0" r="0" b="0"/>
            <wp:docPr id="57052200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22009" name="Imagen 5705220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4" cy="24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BDD2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7031A1BB" w14:textId="6D73EA52" w:rsidR="00A40A7B" w:rsidRPr="00CE0BD3" w:rsidRDefault="0066432E" w:rsidP="0066432E">
      <w:pPr>
        <w:spacing w:before="0" w:after="0"/>
        <w:ind w:left="426"/>
        <w:rPr>
          <w:rFonts w:ascii="Montserrat" w:hAnsi="Montserrat"/>
          <w:color w:val="000000" w:themeColor="text1"/>
        </w:rPr>
      </w:pPr>
      <w:r w:rsidRPr="00CE0BD3">
        <w:rPr>
          <w:rFonts w:ascii="Montserrat" w:hAnsi="Montserrat"/>
          <w:color w:val="000000" w:themeColor="text1"/>
        </w:rPr>
        <w:t>En esta pantalla permite agregar los integrantes del Grupo de Trabajo y agregar un documento Anexo.</w:t>
      </w:r>
    </w:p>
    <w:p w14:paraId="6A35E183" w14:textId="77777777" w:rsidR="00A40A7B" w:rsidRDefault="00A40A7B" w:rsidP="000F42FF">
      <w:pPr>
        <w:spacing w:before="0" w:after="0"/>
        <w:rPr>
          <w:rFonts w:ascii="Montserrat" w:hAnsi="Montserrat"/>
        </w:rPr>
      </w:pPr>
    </w:p>
    <w:p w14:paraId="69538AA6" w14:textId="00CCACBD" w:rsidR="00991817" w:rsidRPr="000F42FF" w:rsidRDefault="00991817" w:rsidP="00991817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r w:rsidRPr="000F42FF">
        <w:rPr>
          <w:rFonts w:ascii="Montserrat" w:hAnsi="Montserrat"/>
          <w:sz w:val="20"/>
        </w:rPr>
        <w:t xml:space="preserve">Función principal </w:t>
      </w:r>
      <w:r>
        <w:rPr>
          <w:rFonts w:ascii="Montserrat" w:hAnsi="Montserrat"/>
          <w:sz w:val="20"/>
        </w:rPr>
        <w:t>– Autorización de Sesiones de Grupo de Trabajo</w:t>
      </w:r>
      <w:r>
        <w:rPr>
          <w:rFonts w:ascii="Montserrat" w:hAnsi="Montserrat"/>
          <w:sz w:val="20"/>
        </w:rPr>
        <w:t xml:space="preserve"> – Paso 2</w:t>
      </w:r>
    </w:p>
    <w:p w14:paraId="0121F7AB" w14:textId="77777777" w:rsidR="00991817" w:rsidRDefault="00991817" w:rsidP="000F42FF">
      <w:pPr>
        <w:spacing w:before="0" w:after="0"/>
        <w:rPr>
          <w:rFonts w:ascii="Montserrat" w:hAnsi="Montserrat"/>
        </w:rPr>
      </w:pPr>
    </w:p>
    <w:p w14:paraId="17AFA2C8" w14:textId="16CFB4ED" w:rsidR="00991817" w:rsidRDefault="00991817" w:rsidP="00CE0BD3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inline distT="0" distB="0" distL="0" distR="0" wp14:anchorId="395C98F4" wp14:editId="2353CB71">
            <wp:extent cx="5725551" cy="2402778"/>
            <wp:effectExtent l="0" t="0" r="2540" b="0"/>
            <wp:docPr id="2080830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0805" name="Imagen 20808308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22" cy="24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9404" w14:textId="77777777" w:rsidR="00991817" w:rsidRDefault="00991817" w:rsidP="000F42FF">
      <w:pPr>
        <w:spacing w:before="0" w:after="0"/>
        <w:rPr>
          <w:rFonts w:ascii="Montserrat" w:hAnsi="Montserrat"/>
        </w:rPr>
      </w:pPr>
    </w:p>
    <w:p w14:paraId="5A351D93" w14:textId="77777777" w:rsidR="00991817" w:rsidRDefault="00991817" w:rsidP="000F42FF">
      <w:pPr>
        <w:spacing w:before="0" w:after="0"/>
        <w:rPr>
          <w:rFonts w:ascii="Montserrat" w:hAnsi="Montserrat"/>
        </w:rPr>
      </w:pPr>
    </w:p>
    <w:p w14:paraId="74AE0913" w14:textId="77777777" w:rsidR="00991817" w:rsidRDefault="00991817" w:rsidP="000F42FF">
      <w:pPr>
        <w:spacing w:before="0" w:after="0"/>
        <w:rPr>
          <w:rFonts w:ascii="Montserrat" w:hAnsi="Montserrat"/>
        </w:rPr>
      </w:pPr>
    </w:p>
    <w:p w14:paraId="3C8550AA" w14:textId="77777777" w:rsidR="00991817" w:rsidRDefault="00991817" w:rsidP="000F42FF">
      <w:pPr>
        <w:spacing w:before="0" w:after="0"/>
        <w:rPr>
          <w:rFonts w:ascii="Montserrat" w:hAnsi="Montserrat"/>
        </w:rPr>
      </w:pPr>
    </w:p>
    <w:p w14:paraId="572339CD" w14:textId="4C4C6F6B" w:rsidR="00991817" w:rsidRPr="000F42FF" w:rsidRDefault="00991817" w:rsidP="00991817">
      <w:pPr>
        <w:pStyle w:val="EstiloTtulo1Antes6ptoDespus3ptoInterlineadoMn"/>
        <w:numPr>
          <w:ilvl w:val="2"/>
          <w:numId w:val="2"/>
        </w:numPr>
        <w:spacing w:before="0" w:after="0"/>
        <w:jc w:val="left"/>
        <w:rPr>
          <w:rFonts w:ascii="Montserrat" w:hAnsi="Montserrat"/>
          <w:sz w:val="20"/>
        </w:rPr>
      </w:pPr>
      <w:r w:rsidRPr="000F42FF">
        <w:rPr>
          <w:rFonts w:ascii="Montserrat" w:hAnsi="Montserrat"/>
          <w:sz w:val="20"/>
        </w:rPr>
        <w:lastRenderedPageBreak/>
        <w:t xml:space="preserve">Función principal </w:t>
      </w:r>
      <w:r>
        <w:rPr>
          <w:rFonts w:ascii="Montserrat" w:hAnsi="Montserrat"/>
          <w:sz w:val="20"/>
        </w:rPr>
        <w:t>– Autorización de Sesiones de Grupo de Trabajo</w:t>
      </w:r>
      <w:r>
        <w:rPr>
          <w:rFonts w:ascii="Montserrat" w:hAnsi="Montserrat"/>
          <w:sz w:val="20"/>
        </w:rPr>
        <w:t xml:space="preserve"> – Paso 3</w:t>
      </w:r>
    </w:p>
    <w:p w14:paraId="4F73AFF9" w14:textId="77777777" w:rsidR="00991817" w:rsidRDefault="00991817" w:rsidP="000F42FF">
      <w:pPr>
        <w:spacing w:before="0" w:after="0"/>
        <w:rPr>
          <w:rFonts w:ascii="Montserrat" w:hAnsi="Montserrat"/>
        </w:rPr>
      </w:pPr>
    </w:p>
    <w:p w14:paraId="5263B2CB" w14:textId="49F418C1" w:rsidR="00991817" w:rsidRDefault="00991817" w:rsidP="00CE0BD3">
      <w:pPr>
        <w:spacing w:before="0" w:after="0"/>
        <w:jc w:val="center"/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inline distT="0" distB="0" distL="0" distR="0" wp14:anchorId="346676C3" wp14:editId="18522B4C">
            <wp:extent cx="5683348" cy="2385067"/>
            <wp:effectExtent l="0" t="0" r="6350" b="2540"/>
            <wp:docPr id="9850759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75972" name="Imagen 9850759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499" cy="23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7F0E" w14:textId="77777777" w:rsidR="00991817" w:rsidRPr="000F42FF" w:rsidRDefault="00991817" w:rsidP="000F42FF">
      <w:pPr>
        <w:spacing w:before="0" w:after="0"/>
        <w:rPr>
          <w:rFonts w:ascii="Montserrat" w:hAnsi="Montserrat"/>
        </w:rPr>
      </w:pPr>
    </w:p>
    <w:p w14:paraId="73553F9F" w14:textId="77777777" w:rsidR="00D26CE8" w:rsidRPr="000F42FF" w:rsidRDefault="00D26CE8" w:rsidP="00991817">
      <w:pPr>
        <w:pStyle w:val="EstiloTtulo1Antes6ptoDespus3ptoInterlineadoMn"/>
        <w:numPr>
          <w:ilvl w:val="0"/>
          <w:numId w:val="20"/>
        </w:numPr>
        <w:spacing w:before="0" w:after="0"/>
        <w:jc w:val="left"/>
        <w:rPr>
          <w:rFonts w:ascii="Montserrat" w:hAnsi="Montserrat"/>
          <w:sz w:val="20"/>
        </w:rPr>
      </w:pPr>
      <w:bookmarkStart w:id="27" w:name="_Toc185597712"/>
      <w:r w:rsidRPr="000F42FF">
        <w:rPr>
          <w:rFonts w:ascii="Montserrat" w:hAnsi="Montserrat"/>
          <w:sz w:val="20"/>
        </w:rPr>
        <w:t>Anexos</w:t>
      </w:r>
      <w:bookmarkEnd w:id="27"/>
    </w:p>
    <w:p w14:paraId="2876B804" w14:textId="77777777" w:rsidR="002C2D8E" w:rsidRP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6D7E4898" w14:textId="77777777" w:rsidR="00D26CE8" w:rsidRPr="002C2D8E" w:rsidRDefault="00D26CE8" w:rsidP="002C2D8E">
      <w:pPr>
        <w:spacing w:before="0" w:after="0"/>
        <w:ind w:left="426"/>
        <w:rPr>
          <w:rFonts w:ascii="Montserrat" w:hAnsi="Montserrat"/>
          <w:color w:val="0070C0"/>
        </w:rPr>
      </w:pPr>
      <w:r w:rsidRPr="002C2D8E">
        <w:rPr>
          <w:rFonts w:ascii="Montserrat" w:hAnsi="Montserrat"/>
          <w:color w:val="0070C0"/>
        </w:rPr>
        <w:t>[Listado de los anexos que complementen al instructivo]</w:t>
      </w:r>
    </w:p>
    <w:p w14:paraId="20B3D293" w14:textId="77777777" w:rsidR="002C2D8E" w:rsidRPr="002C2D8E" w:rsidRDefault="002C2D8E" w:rsidP="002C2D8E">
      <w:pPr>
        <w:spacing w:before="0" w:after="0"/>
        <w:ind w:left="426"/>
        <w:rPr>
          <w:rFonts w:ascii="Montserrat" w:hAnsi="Montserrat"/>
          <w:color w:val="0070C0"/>
        </w:rPr>
      </w:pPr>
    </w:p>
    <w:p w14:paraId="2DA225B3" w14:textId="0376DC58" w:rsidR="00C6067E" w:rsidRPr="000F42FF" w:rsidRDefault="00C6067E" w:rsidP="00991817">
      <w:pPr>
        <w:pStyle w:val="EstiloTtulo1Antes6ptoDespus3ptoInterlineadoMn"/>
        <w:numPr>
          <w:ilvl w:val="0"/>
          <w:numId w:val="20"/>
        </w:numPr>
        <w:spacing w:before="0" w:after="0"/>
        <w:jc w:val="left"/>
        <w:rPr>
          <w:rFonts w:ascii="Montserrat" w:hAnsi="Montserrat"/>
          <w:sz w:val="20"/>
        </w:rPr>
      </w:pPr>
      <w:bookmarkStart w:id="28" w:name="_Toc185597713"/>
      <w:r w:rsidRPr="000F42FF">
        <w:rPr>
          <w:rFonts w:ascii="Montserrat" w:hAnsi="Montserrat"/>
          <w:sz w:val="20"/>
        </w:rPr>
        <w:t>Firmas</w:t>
      </w:r>
      <w:bookmarkEnd w:id="28"/>
    </w:p>
    <w:p w14:paraId="408D04C4" w14:textId="77777777" w:rsidR="00C6067E" w:rsidRPr="000F42FF" w:rsidRDefault="00C6067E" w:rsidP="000F42FF">
      <w:pPr>
        <w:spacing w:before="0" w:after="0"/>
        <w:rPr>
          <w:rFonts w:ascii="Montserrat" w:hAnsi="Montserrat" w:cs="Calibri"/>
          <w:szCs w:val="20"/>
          <w:lang w:val="es-MX"/>
        </w:rPr>
      </w:pPr>
    </w:p>
    <w:tbl>
      <w:tblPr>
        <w:tblW w:w="100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8"/>
        <w:gridCol w:w="1247"/>
        <w:gridCol w:w="1276"/>
        <w:gridCol w:w="3123"/>
      </w:tblGrid>
      <w:tr w:rsidR="00E769C5" w:rsidRPr="009053F2" w14:paraId="45E4C76B" w14:textId="77777777" w:rsidTr="009E4AF2">
        <w:trPr>
          <w:cantSplit/>
          <w:trHeight w:val="432"/>
          <w:jc w:val="center"/>
        </w:trPr>
        <w:tc>
          <w:tcPr>
            <w:tcW w:w="4418" w:type="dxa"/>
            <w:shd w:val="clear" w:color="auto" w:fill="BFBFBF" w:themeFill="background1" w:themeFillShade="BF"/>
            <w:vAlign w:val="center"/>
          </w:tcPr>
          <w:p w14:paraId="1626DDEE" w14:textId="77777777" w:rsidR="00E769C5" w:rsidRPr="009053F2" w:rsidRDefault="00E769C5" w:rsidP="009E4AF2">
            <w:pPr>
              <w:spacing w:before="0" w:after="0"/>
              <w:jc w:val="center"/>
              <w:rPr>
                <w:rFonts w:ascii="Montserrat" w:hAnsi="Montserrat" w:cs="Arial"/>
                <w:i/>
                <w:vanish/>
                <w:color w:val="0000FF"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Solicitante / Rol / Puesto / Organización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(Nombre completo del</w:t>
            </w:r>
          </w:p>
          <w:p w14:paraId="6C1CACC7" w14:textId="77777777" w:rsidR="00E769C5" w:rsidRPr="009053F2" w:rsidRDefault="00E769C5" w:rsidP="009E4AF2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Responsable / Rol / Puesto / Área de adscripción)</w: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31D4CC6" w14:textId="77777777" w:rsidR="00E769C5" w:rsidRPr="009053F2" w:rsidRDefault="00E769C5" w:rsidP="009E4AF2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>
              <w:rPr>
                <w:rFonts w:ascii="Montserrat" w:hAnsi="Montserrat"/>
                <w:b/>
                <w:szCs w:val="20"/>
              </w:rPr>
              <w:t>Estatus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361712C9" w14:textId="77777777" w:rsidR="00E769C5" w:rsidRPr="009053F2" w:rsidRDefault="00E769C5" w:rsidP="009E4AF2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Fecha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Fecha de autorización (Formato: DD/MM/AAAA)</w:t>
            </w:r>
          </w:p>
        </w:tc>
        <w:tc>
          <w:tcPr>
            <w:tcW w:w="3123" w:type="dxa"/>
            <w:shd w:val="clear" w:color="auto" w:fill="BFBFBF" w:themeFill="background1" w:themeFillShade="BF"/>
            <w:vAlign w:val="center"/>
          </w:tcPr>
          <w:p w14:paraId="2E386E1B" w14:textId="77777777" w:rsidR="00E769C5" w:rsidRPr="009053F2" w:rsidRDefault="00E769C5" w:rsidP="009E4AF2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Firma</w:t>
            </w:r>
          </w:p>
        </w:tc>
      </w:tr>
      <w:tr w:rsidR="00E769C5" w:rsidRPr="009053F2" w14:paraId="7DE3325A" w14:textId="77777777" w:rsidTr="009E4AF2">
        <w:trPr>
          <w:cantSplit/>
          <w:trHeight w:val="1060"/>
          <w:jc w:val="center"/>
        </w:trPr>
        <w:tc>
          <w:tcPr>
            <w:tcW w:w="4418" w:type="dxa"/>
            <w:vAlign w:val="center"/>
          </w:tcPr>
          <w:p w14:paraId="74C323E4" w14:textId="77777777" w:rsidR="00E769C5" w:rsidRPr="0031395B" w:rsidRDefault="00E769C5" w:rsidP="009E4AF2">
            <w:pPr>
              <w:spacing w:before="0" w:after="0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C. Javier Jiménez Aquino</w:t>
            </w:r>
          </w:p>
          <w:p w14:paraId="7D44E1BA" w14:textId="77777777" w:rsidR="00E769C5" w:rsidRPr="0031395B" w:rsidRDefault="00E769C5" w:rsidP="009E4AF2">
            <w:pPr>
              <w:spacing w:before="0" w:after="0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Apoderado Legal</w:t>
            </w:r>
          </w:p>
          <w:p w14:paraId="56949F2B" w14:textId="77777777" w:rsidR="00E769C5" w:rsidRPr="007418B6" w:rsidRDefault="00E769C5" w:rsidP="009E4AF2">
            <w:pPr>
              <w:spacing w:before="0" w:after="0"/>
              <w:rPr>
                <w:rFonts w:ascii="Montserrat" w:hAnsi="Montserrat" w:cs="Arial"/>
                <w:i/>
                <w:color w:val="156082" w:themeColor="accent1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Asistencia y Soluciones de Proyectos VANNY, S.A. de C.V.</w:t>
            </w:r>
          </w:p>
        </w:tc>
        <w:tc>
          <w:tcPr>
            <w:tcW w:w="1247" w:type="dxa"/>
            <w:vAlign w:val="center"/>
          </w:tcPr>
          <w:p w14:paraId="1EAB258A" w14:textId="77777777" w:rsidR="00E769C5" w:rsidRPr="001D2364" w:rsidRDefault="00E769C5" w:rsidP="009E4AF2">
            <w:pPr>
              <w:spacing w:before="0" w:after="0"/>
              <w:jc w:val="center"/>
              <w:rPr>
                <w:rFonts w:ascii="Montserrat" w:hAnsi="Montserrat" w:cs="Arial"/>
                <w:iCs/>
                <w:color w:val="000000" w:themeColor="text1"/>
                <w:szCs w:val="20"/>
              </w:rPr>
            </w:pPr>
            <w:r w:rsidRPr="001D2364">
              <w:rPr>
                <w:rFonts w:ascii="Montserrat" w:hAnsi="Montserrat" w:cs="Arial"/>
                <w:iCs/>
                <w:color w:val="000000" w:themeColor="text1"/>
                <w:szCs w:val="20"/>
              </w:rPr>
              <w:t>Entrega</w:t>
            </w:r>
          </w:p>
        </w:tc>
        <w:tc>
          <w:tcPr>
            <w:tcW w:w="1276" w:type="dxa"/>
            <w:vAlign w:val="center"/>
          </w:tcPr>
          <w:p w14:paraId="26CBEEB5" w14:textId="2AF54DE0" w:rsidR="00E769C5" w:rsidRPr="009053F2" w:rsidRDefault="00E769C5" w:rsidP="009E4AF2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25/12/2024</w:t>
            </w:r>
          </w:p>
        </w:tc>
        <w:tc>
          <w:tcPr>
            <w:tcW w:w="3123" w:type="dxa"/>
            <w:vAlign w:val="center"/>
          </w:tcPr>
          <w:p w14:paraId="78916BD8" w14:textId="77777777" w:rsidR="00E769C5" w:rsidRPr="009053F2" w:rsidRDefault="00E769C5" w:rsidP="009E4AF2">
            <w:pPr>
              <w:spacing w:before="0" w:after="0"/>
              <w:rPr>
                <w:rFonts w:ascii="Montserrat" w:hAnsi="Montserrat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12E248" wp14:editId="6A7FA2CB">
                  <wp:extent cx="1873771" cy="454914"/>
                  <wp:effectExtent l="0" t="0" r="0" b="2540"/>
                  <wp:docPr id="894992327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992327" name="Imagen 894992327"/>
                          <pic:cNvPicPr/>
                        </pic:nvPicPr>
                        <pic:blipFill rotWithShape="1">
                          <a:blip r:embed="rId2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100000"/>
                                    </a14:imgEffect>
                                    <a14:imgEffect>
                                      <a14:colorTemperature colorTemp="5300"/>
                                    </a14:imgEffect>
                                    <a14:imgEffect>
                                      <a14:brightnessContrast bright="-22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23" r="6493" b="49281"/>
                          <a:stretch/>
                        </pic:blipFill>
                        <pic:spPr bwMode="auto">
                          <a:xfrm>
                            <a:off x="0" y="0"/>
                            <a:ext cx="1964896" cy="477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9C5" w:rsidRPr="009053F2" w14:paraId="31C39409" w14:textId="77777777" w:rsidTr="009E4AF2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100FB4B0" w14:textId="77777777" w:rsidR="00E769C5" w:rsidRPr="002D2AC1" w:rsidRDefault="00E769C5" w:rsidP="009E4AF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2D2AC1">
              <w:rPr>
                <w:rFonts w:ascii="Montserrat" w:hAnsi="Montserrat" w:cstheme="minorHAnsi"/>
                <w:iCs/>
              </w:rPr>
              <w:t>L.C.P. Grimaldo Santiago López</w:t>
            </w:r>
          </w:p>
          <w:p w14:paraId="45937F81" w14:textId="77777777" w:rsidR="00E769C5" w:rsidRPr="002D2AC1" w:rsidRDefault="00E769C5" w:rsidP="009E4AF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2D2AC1">
              <w:rPr>
                <w:rFonts w:ascii="Montserrat" w:hAnsi="Montserrat" w:cstheme="minorHAnsi"/>
                <w:iCs/>
              </w:rPr>
              <w:t>Director de Auditoría e Inspección Fiscal</w:t>
            </w:r>
          </w:p>
          <w:p w14:paraId="468F6136" w14:textId="77777777" w:rsidR="00E769C5" w:rsidRPr="009E1500" w:rsidRDefault="00E769C5" w:rsidP="009E4AF2">
            <w:pPr>
              <w:spacing w:before="0" w:after="0"/>
              <w:rPr>
                <w:rFonts w:ascii="Montserrat" w:hAnsi="Montserrat" w:cs="Arial"/>
                <w:b/>
                <w:bCs/>
                <w:iCs/>
                <w:color w:val="156082" w:themeColor="accent1"/>
                <w:szCs w:val="20"/>
              </w:rPr>
            </w:pPr>
            <w:r w:rsidRPr="002D2AC1">
              <w:rPr>
                <w:rFonts w:ascii="Montserrat" w:hAnsi="Montserrat" w:cs="Arial"/>
                <w:szCs w:val="20"/>
              </w:rPr>
              <w:t>Secretaría de Finanzas</w:t>
            </w:r>
            <w:r>
              <w:rPr>
                <w:rFonts w:ascii="Montserrat" w:hAnsi="Montserrat" w:cs="Arial"/>
                <w:szCs w:val="20"/>
              </w:rPr>
              <w:t xml:space="preserve"> del Poder Ejecutivo del Estado</w:t>
            </w:r>
          </w:p>
        </w:tc>
        <w:tc>
          <w:tcPr>
            <w:tcW w:w="1247" w:type="dxa"/>
            <w:vAlign w:val="center"/>
          </w:tcPr>
          <w:p w14:paraId="05913D4C" w14:textId="77777777" w:rsidR="00E769C5" w:rsidRPr="001D2364" w:rsidRDefault="00E769C5" w:rsidP="009E4AF2">
            <w:pPr>
              <w:spacing w:before="0" w:after="0"/>
              <w:jc w:val="center"/>
              <w:rPr>
                <w:rFonts w:ascii="Montserrat" w:hAnsi="Montserrat" w:cs="Arial"/>
                <w:iCs/>
                <w:color w:val="000000" w:themeColor="text1"/>
                <w:szCs w:val="20"/>
              </w:rPr>
            </w:pPr>
            <w:r>
              <w:rPr>
                <w:rFonts w:ascii="Montserrat" w:hAnsi="Montserrat" w:cs="Arial"/>
                <w:iCs/>
                <w:color w:val="000000" w:themeColor="text1"/>
                <w:szCs w:val="20"/>
              </w:rPr>
              <w:t>Recibe</w:t>
            </w:r>
          </w:p>
        </w:tc>
        <w:tc>
          <w:tcPr>
            <w:tcW w:w="1276" w:type="dxa"/>
            <w:vAlign w:val="center"/>
          </w:tcPr>
          <w:p w14:paraId="2FE93692" w14:textId="638D104E" w:rsidR="00E769C5" w:rsidRPr="009053F2" w:rsidRDefault="00E769C5" w:rsidP="009E4AF2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25/12/2024</w:t>
            </w:r>
          </w:p>
        </w:tc>
        <w:tc>
          <w:tcPr>
            <w:tcW w:w="3123" w:type="dxa"/>
            <w:vAlign w:val="center"/>
          </w:tcPr>
          <w:p w14:paraId="20DF4E17" w14:textId="77777777" w:rsidR="00E769C5" w:rsidRPr="009053F2" w:rsidRDefault="00E769C5" w:rsidP="009E4AF2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</w:tbl>
    <w:p w14:paraId="704E78B6" w14:textId="77777777" w:rsidR="008A54F4" w:rsidRPr="000F42FF" w:rsidRDefault="008A54F4" w:rsidP="000F42FF">
      <w:pPr>
        <w:spacing w:before="0" w:after="0"/>
        <w:rPr>
          <w:rFonts w:ascii="Montserrat" w:hAnsi="Montserrat" w:cs="Calibri"/>
          <w:szCs w:val="20"/>
          <w:lang w:val="es-MX"/>
        </w:rPr>
      </w:pPr>
    </w:p>
    <w:p w14:paraId="0D79BEA1" w14:textId="77777777" w:rsidR="008A54F4" w:rsidRPr="000F42FF" w:rsidRDefault="008A54F4" w:rsidP="000F42FF">
      <w:pPr>
        <w:spacing w:before="0" w:after="0"/>
        <w:rPr>
          <w:rFonts w:ascii="Montserrat" w:hAnsi="Montserrat" w:cs="Calibri"/>
          <w:szCs w:val="20"/>
          <w:lang w:val="es-MX"/>
        </w:rPr>
      </w:pPr>
    </w:p>
    <w:p w14:paraId="1292D82B" w14:textId="77777777" w:rsidR="008A54F4" w:rsidRPr="000F42FF" w:rsidRDefault="008A54F4" w:rsidP="000F42FF">
      <w:pPr>
        <w:spacing w:before="0" w:after="0"/>
        <w:rPr>
          <w:rFonts w:ascii="Montserrat" w:hAnsi="Montserrat" w:cs="Calibri"/>
          <w:szCs w:val="20"/>
          <w:lang w:val="es-MX"/>
        </w:rPr>
      </w:pPr>
    </w:p>
    <w:sectPr w:rsidR="008A54F4" w:rsidRPr="000F42FF" w:rsidSect="00917549">
      <w:footerReference w:type="default" r:id="rId27"/>
      <w:pgSz w:w="12242" w:h="15842" w:code="1"/>
      <w:pgMar w:top="1440" w:right="1080" w:bottom="1440" w:left="1080" w:header="567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206A7" w14:textId="77777777" w:rsidR="00424809" w:rsidRDefault="00424809" w:rsidP="0060039F">
      <w:pPr>
        <w:pStyle w:val="Encabezado"/>
      </w:pPr>
      <w:r>
        <w:separator/>
      </w:r>
    </w:p>
  </w:endnote>
  <w:endnote w:type="continuationSeparator" w:id="0">
    <w:p w14:paraId="3BCDA52C" w14:textId="77777777" w:rsidR="00424809" w:rsidRDefault="00424809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20B0604020202020204"/>
    <w:charset w:val="00"/>
    <w:family w:val="auto"/>
    <w:pitch w:val="variable"/>
    <w:sig w:usb0="A00002FF" w:usb1="4000207B" w:usb2="00000000" w:usb3="00000000" w:csb0="00000197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508"/>
      <w:gridCol w:w="2469"/>
    </w:tblGrid>
    <w:tr w:rsidR="006350F9" w:rsidRPr="00AC21FB" w14:paraId="003FF9B1" w14:textId="77777777" w:rsidTr="009E4AF2">
      <w:trPr>
        <w:trHeight w:val="438"/>
        <w:jc w:val="center"/>
      </w:trPr>
      <w:tc>
        <w:tcPr>
          <w:tcW w:w="7508" w:type="dxa"/>
          <w:vAlign w:val="center"/>
        </w:tcPr>
        <w:p w14:paraId="4D522C84" w14:textId="77777777" w:rsidR="006350F9" w:rsidRPr="000D1EDD" w:rsidRDefault="006350F9" w:rsidP="006350F9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2469" w:type="dxa"/>
          <w:vAlign w:val="center"/>
        </w:tcPr>
        <w:p w14:paraId="648292A0" w14:textId="77777777" w:rsidR="006350F9" w:rsidRPr="000D1EDD" w:rsidRDefault="006350F9" w:rsidP="006350F9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 xml:space="preserve">Página 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begin"/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separate"/>
          </w:r>
          <w:r w:rsidRPr="000D1EDD">
            <w:rPr>
              <w:rFonts w:ascii="Montserrat" w:hAnsi="Montserrat"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04FB92A" w14:textId="77777777" w:rsidR="00F1552D" w:rsidRPr="00A65C57" w:rsidRDefault="00F1552D" w:rsidP="00D91BC6">
    <w:pPr>
      <w:pStyle w:val="Piedepgina"/>
      <w:jc w:val="center"/>
      <w:rPr>
        <w:rFonts w:cs="Arial"/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A1B21" w14:textId="77777777" w:rsidR="00917549" w:rsidRPr="00A65C57" w:rsidRDefault="00917549" w:rsidP="00D91BC6">
    <w:pPr>
      <w:pStyle w:val="Piedepgina"/>
      <w:jc w:val="center"/>
      <w:rPr>
        <w:rFonts w:cs="Arial"/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508"/>
      <w:gridCol w:w="2469"/>
    </w:tblGrid>
    <w:tr w:rsidR="00917549" w:rsidRPr="00AC21FB" w14:paraId="27CAF022" w14:textId="77777777" w:rsidTr="009E4AF2">
      <w:trPr>
        <w:trHeight w:val="438"/>
        <w:jc w:val="center"/>
      </w:trPr>
      <w:tc>
        <w:tcPr>
          <w:tcW w:w="7508" w:type="dxa"/>
          <w:vAlign w:val="center"/>
        </w:tcPr>
        <w:p w14:paraId="55A9DD91" w14:textId="77777777" w:rsidR="00917549" w:rsidRPr="000D1EDD" w:rsidRDefault="00917549" w:rsidP="006350F9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2469" w:type="dxa"/>
          <w:vAlign w:val="center"/>
        </w:tcPr>
        <w:p w14:paraId="70A5E83A" w14:textId="77777777" w:rsidR="00917549" w:rsidRPr="000D1EDD" w:rsidRDefault="00917549" w:rsidP="006350F9">
          <w:pPr>
            <w:pStyle w:val="Piedepgina"/>
            <w:spacing w:before="40" w:after="20" w:line="240" w:lineRule="auto"/>
            <w:jc w:val="center"/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</w:pP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t xml:space="preserve">Página 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begin"/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separate"/>
          </w:r>
          <w:r w:rsidRPr="000D1EDD">
            <w:rPr>
              <w:rFonts w:ascii="Montserrat" w:hAnsi="Montserrat"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0D1EDD">
            <w:rPr>
              <w:rFonts w:ascii="Montserrat" w:hAnsi="Montserrat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2F6B13F5" w14:textId="77777777" w:rsidR="00917549" w:rsidRPr="00A65C57" w:rsidRDefault="00917549" w:rsidP="00D91BC6">
    <w:pPr>
      <w:pStyle w:val="Piedepgina"/>
      <w:jc w:val="center"/>
      <w:rPr>
        <w:rFonts w:cs="Arial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C7E504" w14:textId="77777777" w:rsidR="00424809" w:rsidRDefault="00424809" w:rsidP="0060039F">
      <w:pPr>
        <w:pStyle w:val="Encabezado"/>
      </w:pPr>
      <w:r>
        <w:separator/>
      </w:r>
    </w:p>
  </w:footnote>
  <w:footnote w:type="continuationSeparator" w:id="0">
    <w:p w14:paraId="4BD13A41" w14:textId="77777777" w:rsidR="00424809" w:rsidRDefault="00424809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67A76" w14:textId="77777777" w:rsidR="00F1552D" w:rsidRPr="005B608B" w:rsidRDefault="00F1552D" w:rsidP="00C1246F">
    <w:pPr>
      <w:pStyle w:val="Encabezado"/>
      <w:spacing w:before="0" w:after="0"/>
      <w:rPr>
        <w:sz w:val="2"/>
        <w:szCs w:val="2"/>
      </w:rPr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6708"/>
    </w:tblGrid>
    <w:tr w:rsidR="006350F9" w14:paraId="0B3464BB" w14:textId="77777777" w:rsidTr="009E4AF2">
      <w:trPr>
        <w:trHeight w:val="138"/>
      </w:trPr>
      <w:tc>
        <w:tcPr>
          <w:tcW w:w="3256" w:type="dxa"/>
          <w:vMerge w:val="restart"/>
          <w:vAlign w:val="center"/>
        </w:tcPr>
        <w:p w14:paraId="71DF9171" w14:textId="77777777" w:rsidR="006350F9" w:rsidRDefault="006350F9" w:rsidP="006350F9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0BC9D24B" wp14:editId="589545BC">
                <wp:simplePos x="0" y="0"/>
                <wp:positionH relativeFrom="column">
                  <wp:posOffset>222250</wp:posOffset>
                </wp:positionH>
                <wp:positionV relativeFrom="paragraph">
                  <wp:posOffset>-7620</wp:posOffset>
                </wp:positionV>
                <wp:extent cx="1628140" cy="311150"/>
                <wp:effectExtent l="0" t="0" r="0" b="6350"/>
                <wp:wrapNone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JA MEMBRETADA  VANNY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42" r="58175" b="94167"/>
                        <a:stretch/>
                      </pic:blipFill>
                      <pic:spPr bwMode="auto">
                        <a:xfrm>
                          <a:off x="0" y="0"/>
                          <a:ext cx="1628140" cy="311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vAlign w:val="center"/>
        </w:tcPr>
        <w:p w14:paraId="28DB96C9" w14:textId="77777777" w:rsidR="006350F9" w:rsidRPr="006E2FEA" w:rsidRDefault="006350F9" w:rsidP="006350F9">
          <w:pPr>
            <w:pStyle w:val="Encabezado"/>
            <w:jc w:val="center"/>
            <w:rPr>
              <w:rFonts w:ascii="Montserrat" w:hAnsi="Montserrat"/>
              <w:sz w:val="22"/>
              <w:szCs w:val="22"/>
            </w:rPr>
          </w:pPr>
          <w:r w:rsidRPr="006E2FEA">
            <w:rPr>
              <w:rFonts w:ascii="Montserrat" w:hAnsi="Montserrat"/>
              <w:sz w:val="22"/>
              <w:szCs w:val="22"/>
            </w:rPr>
            <w:t>SECRETARÍA DE FINANZAS DEL PODER EJECUTIVO DEL ESTADO</w:t>
          </w:r>
        </w:p>
      </w:tc>
    </w:tr>
    <w:tr w:rsidR="006350F9" w14:paraId="343F9CE7" w14:textId="77777777" w:rsidTr="009E4AF2">
      <w:trPr>
        <w:trHeight w:val="71"/>
      </w:trPr>
      <w:tc>
        <w:tcPr>
          <w:tcW w:w="3256" w:type="dxa"/>
          <w:vMerge/>
          <w:vAlign w:val="center"/>
        </w:tcPr>
        <w:p w14:paraId="740906E3" w14:textId="77777777" w:rsidR="006350F9" w:rsidRDefault="006350F9" w:rsidP="006350F9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195A3212" w14:textId="77777777" w:rsidR="006350F9" w:rsidRPr="006E2FEA" w:rsidRDefault="006350F9" w:rsidP="006350F9">
          <w:pPr>
            <w:pStyle w:val="Encabezado"/>
            <w:jc w:val="center"/>
            <w:rPr>
              <w:rFonts w:ascii="Montserrat" w:eastAsia="Calibri" w:hAnsi="Montserrat" w:cstheme="minorHAnsi"/>
              <w:sz w:val="28"/>
              <w:szCs w:val="28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Coordinación Técnica de Ingresos y Recaudación</w:t>
          </w:r>
        </w:p>
      </w:tc>
    </w:tr>
    <w:tr w:rsidR="006350F9" w14:paraId="1E800E8E" w14:textId="77777777" w:rsidTr="009E4AF2">
      <w:trPr>
        <w:trHeight w:val="178"/>
      </w:trPr>
      <w:tc>
        <w:tcPr>
          <w:tcW w:w="3256" w:type="dxa"/>
          <w:vMerge/>
          <w:vAlign w:val="center"/>
        </w:tcPr>
        <w:p w14:paraId="077324E2" w14:textId="77777777" w:rsidR="006350F9" w:rsidRDefault="006350F9" w:rsidP="006350F9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675AB935" w14:textId="3C5AD90F" w:rsidR="006350F9" w:rsidRPr="006E2FEA" w:rsidRDefault="00E138D2" w:rsidP="006350F9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</w:rPr>
          </w:pP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Manual de Usuario de la Plataforma</w:t>
          </w:r>
        </w:p>
      </w:tc>
    </w:tr>
    <w:tr w:rsidR="006350F9" w14:paraId="1F107335" w14:textId="77777777" w:rsidTr="009E4AF2">
      <w:tc>
        <w:tcPr>
          <w:tcW w:w="3256" w:type="dxa"/>
          <w:vMerge/>
        </w:tcPr>
        <w:p w14:paraId="31BB316F" w14:textId="77777777" w:rsidR="006350F9" w:rsidRDefault="006350F9" w:rsidP="006350F9">
          <w:pPr>
            <w:pStyle w:val="Encabezado"/>
          </w:pPr>
        </w:p>
      </w:tc>
      <w:tc>
        <w:tcPr>
          <w:tcW w:w="6708" w:type="dxa"/>
          <w:vAlign w:val="center"/>
        </w:tcPr>
        <w:p w14:paraId="75642C9D" w14:textId="77777777" w:rsidR="006350F9" w:rsidRPr="006E2FEA" w:rsidRDefault="006350F9" w:rsidP="006350F9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Asistencia y Soluciones de Proyectos VANNY S.A. de C.V.</w:t>
          </w:r>
        </w:p>
      </w:tc>
    </w:tr>
    <w:tr w:rsidR="006350F9" w14:paraId="5758FC09" w14:textId="77777777" w:rsidTr="009E4AF2">
      <w:tc>
        <w:tcPr>
          <w:tcW w:w="9964" w:type="dxa"/>
          <w:gridSpan w:val="2"/>
        </w:tcPr>
        <w:p w14:paraId="55206895" w14:textId="77777777" w:rsidR="006350F9" w:rsidRPr="006E2FEA" w:rsidRDefault="006350F9" w:rsidP="006350F9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No. de Contrato: SF/DA/019-LPE/2024</w:t>
          </w:r>
        </w:p>
      </w:tc>
    </w:tr>
  </w:tbl>
  <w:p w14:paraId="7FB720EC" w14:textId="77777777" w:rsidR="00F1552D" w:rsidRPr="00C1246F" w:rsidRDefault="00F1552D" w:rsidP="00C1246F">
    <w:pPr>
      <w:pStyle w:val="Encabezado"/>
      <w:rPr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6708"/>
    </w:tblGrid>
    <w:tr w:rsidR="00917549" w14:paraId="42371FE6" w14:textId="77777777" w:rsidTr="006B32BC">
      <w:trPr>
        <w:trHeight w:val="138"/>
      </w:trPr>
      <w:tc>
        <w:tcPr>
          <w:tcW w:w="3256" w:type="dxa"/>
          <w:vMerge w:val="restart"/>
          <w:vAlign w:val="center"/>
        </w:tcPr>
        <w:p w14:paraId="765A81F1" w14:textId="77777777" w:rsidR="00917549" w:rsidRDefault="00917549" w:rsidP="008F1A2C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5408" behindDoc="1" locked="0" layoutInCell="1" allowOverlap="1" wp14:anchorId="1AC26603" wp14:editId="2ED03312">
                <wp:simplePos x="0" y="0"/>
                <wp:positionH relativeFrom="column">
                  <wp:posOffset>222250</wp:posOffset>
                </wp:positionH>
                <wp:positionV relativeFrom="paragraph">
                  <wp:posOffset>-7620</wp:posOffset>
                </wp:positionV>
                <wp:extent cx="1628140" cy="311150"/>
                <wp:effectExtent l="0" t="0" r="0" b="635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JA MEMBRETADA  VANNY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42" r="58175" b="94167"/>
                        <a:stretch/>
                      </pic:blipFill>
                      <pic:spPr bwMode="auto">
                        <a:xfrm>
                          <a:off x="0" y="0"/>
                          <a:ext cx="1628140" cy="311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vAlign w:val="center"/>
        </w:tcPr>
        <w:p w14:paraId="0937F177" w14:textId="77777777" w:rsidR="00917549" w:rsidRPr="006E2FEA" w:rsidRDefault="00917549" w:rsidP="008F1A2C">
          <w:pPr>
            <w:pStyle w:val="Encabezado"/>
            <w:jc w:val="center"/>
            <w:rPr>
              <w:rFonts w:ascii="Montserrat" w:hAnsi="Montserrat"/>
              <w:sz w:val="22"/>
              <w:szCs w:val="22"/>
            </w:rPr>
          </w:pPr>
          <w:r w:rsidRPr="006E2FEA">
            <w:rPr>
              <w:rFonts w:ascii="Montserrat" w:hAnsi="Montserrat"/>
              <w:sz w:val="22"/>
              <w:szCs w:val="22"/>
            </w:rPr>
            <w:t>SECRETARÍA DE FINANZAS DEL PODER EJECUTIVO DEL ESTADO</w:t>
          </w:r>
        </w:p>
      </w:tc>
    </w:tr>
    <w:tr w:rsidR="00917549" w14:paraId="4AEFABB6" w14:textId="77777777" w:rsidTr="006B32BC">
      <w:trPr>
        <w:trHeight w:val="71"/>
      </w:trPr>
      <w:tc>
        <w:tcPr>
          <w:tcW w:w="3256" w:type="dxa"/>
          <w:vMerge/>
          <w:vAlign w:val="center"/>
        </w:tcPr>
        <w:p w14:paraId="57CF80D6" w14:textId="77777777" w:rsidR="00917549" w:rsidRDefault="00917549" w:rsidP="008F1A2C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4E8E7A1E" w14:textId="77777777" w:rsidR="00917549" w:rsidRPr="006E2FEA" w:rsidRDefault="00917549" w:rsidP="008F1A2C">
          <w:pPr>
            <w:pStyle w:val="Encabezado"/>
            <w:jc w:val="center"/>
            <w:rPr>
              <w:rFonts w:ascii="Montserrat" w:eastAsia="Calibri" w:hAnsi="Montserrat" w:cstheme="minorHAnsi"/>
              <w:sz w:val="28"/>
              <w:szCs w:val="28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Coordinación Técnica de Ingresos y Recaudación</w:t>
          </w:r>
        </w:p>
      </w:tc>
    </w:tr>
    <w:tr w:rsidR="00917549" w14:paraId="4AE64BED" w14:textId="77777777" w:rsidTr="006B32BC">
      <w:trPr>
        <w:trHeight w:val="178"/>
      </w:trPr>
      <w:tc>
        <w:tcPr>
          <w:tcW w:w="3256" w:type="dxa"/>
          <w:vMerge/>
          <w:vAlign w:val="center"/>
        </w:tcPr>
        <w:p w14:paraId="679B44A6" w14:textId="77777777" w:rsidR="00917549" w:rsidRDefault="00917549" w:rsidP="008F1A2C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4AA584D9" w14:textId="77777777" w:rsidR="00917549" w:rsidRPr="006E2FEA" w:rsidRDefault="00917549" w:rsidP="008F1A2C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</w:rPr>
          </w:pP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Manual de Usuario de la Plataforma</w:t>
          </w:r>
        </w:p>
      </w:tc>
    </w:tr>
    <w:tr w:rsidR="00917549" w14:paraId="483306C9" w14:textId="77777777" w:rsidTr="006B32BC">
      <w:tc>
        <w:tcPr>
          <w:tcW w:w="3256" w:type="dxa"/>
          <w:vMerge/>
        </w:tcPr>
        <w:p w14:paraId="7FFBADCB" w14:textId="77777777" w:rsidR="00917549" w:rsidRDefault="00917549" w:rsidP="008F1A2C">
          <w:pPr>
            <w:pStyle w:val="Encabezado"/>
          </w:pPr>
        </w:p>
      </w:tc>
      <w:tc>
        <w:tcPr>
          <w:tcW w:w="6708" w:type="dxa"/>
          <w:vAlign w:val="center"/>
        </w:tcPr>
        <w:p w14:paraId="754737C2" w14:textId="77777777" w:rsidR="00917549" w:rsidRPr="006E2FEA" w:rsidRDefault="00917549" w:rsidP="008F1A2C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Asistencia y Soluciones de Proyectos VANNY S.A. de C.V.</w:t>
          </w:r>
        </w:p>
      </w:tc>
    </w:tr>
    <w:tr w:rsidR="00917549" w14:paraId="308A926C" w14:textId="77777777" w:rsidTr="006B32BC">
      <w:tc>
        <w:tcPr>
          <w:tcW w:w="9964" w:type="dxa"/>
          <w:gridSpan w:val="2"/>
        </w:tcPr>
        <w:p w14:paraId="689829DB" w14:textId="77777777" w:rsidR="00917549" w:rsidRPr="006E2FEA" w:rsidRDefault="00917549" w:rsidP="008F1A2C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No. de Contrato: SF/DA/019-LPE/2024</w:t>
          </w:r>
        </w:p>
      </w:tc>
    </w:tr>
  </w:tbl>
  <w:p w14:paraId="4F20073C" w14:textId="77777777" w:rsidR="00917549" w:rsidRDefault="0091754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6708"/>
    </w:tblGrid>
    <w:tr w:rsidR="008F1A2C" w14:paraId="6612CFFD" w14:textId="77777777" w:rsidTr="006B32BC">
      <w:trPr>
        <w:trHeight w:val="138"/>
      </w:trPr>
      <w:tc>
        <w:tcPr>
          <w:tcW w:w="3256" w:type="dxa"/>
          <w:vMerge w:val="restart"/>
          <w:vAlign w:val="center"/>
        </w:tcPr>
        <w:p w14:paraId="283DA769" w14:textId="77777777" w:rsidR="008F1A2C" w:rsidRDefault="008F1A2C" w:rsidP="008F1A2C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3360" behindDoc="1" locked="0" layoutInCell="1" allowOverlap="1" wp14:anchorId="4B7BF3BB" wp14:editId="6D4236A8">
                <wp:simplePos x="0" y="0"/>
                <wp:positionH relativeFrom="column">
                  <wp:posOffset>222250</wp:posOffset>
                </wp:positionH>
                <wp:positionV relativeFrom="paragraph">
                  <wp:posOffset>-7620</wp:posOffset>
                </wp:positionV>
                <wp:extent cx="1628140" cy="311150"/>
                <wp:effectExtent l="0" t="0" r="0" b="635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JA MEMBRETADA  VANNY.jp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42" r="58175" b="94167"/>
                        <a:stretch/>
                      </pic:blipFill>
                      <pic:spPr bwMode="auto">
                        <a:xfrm>
                          <a:off x="0" y="0"/>
                          <a:ext cx="1628140" cy="311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vAlign w:val="center"/>
        </w:tcPr>
        <w:p w14:paraId="604C3179" w14:textId="77777777" w:rsidR="008F1A2C" w:rsidRPr="006E2FEA" w:rsidRDefault="008F1A2C" w:rsidP="008F1A2C">
          <w:pPr>
            <w:pStyle w:val="Encabezado"/>
            <w:jc w:val="center"/>
            <w:rPr>
              <w:rFonts w:ascii="Montserrat" w:hAnsi="Montserrat"/>
              <w:sz w:val="22"/>
              <w:szCs w:val="22"/>
            </w:rPr>
          </w:pPr>
          <w:r w:rsidRPr="006E2FEA">
            <w:rPr>
              <w:rFonts w:ascii="Montserrat" w:hAnsi="Montserrat"/>
              <w:sz w:val="22"/>
              <w:szCs w:val="22"/>
            </w:rPr>
            <w:t>SECRETARÍA DE FINANZAS DEL PODER EJECUTIVO DEL ESTADO</w:t>
          </w:r>
        </w:p>
      </w:tc>
    </w:tr>
    <w:tr w:rsidR="008F1A2C" w14:paraId="4E2C9B20" w14:textId="77777777" w:rsidTr="006B32BC">
      <w:trPr>
        <w:trHeight w:val="71"/>
      </w:trPr>
      <w:tc>
        <w:tcPr>
          <w:tcW w:w="3256" w:type="dxa"/>
          <w:vMerge/>
          <w:vAlign w:val="center"/>
        </w:tcPr>
        <w:p w14:paraId="7AC1FF5D" w14:textId="77777777" w:rsidR="008F1A2C" w:rsidRDefault="008F1A2C" w:rsidP="008F1A2C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7F6E868C" w14:textId="77777777" w:rsidR="008F1A2C" w:rsidRPr="006E2FEA" w:rsidRDefault="008F1A2C" w:rsidP="008F1A2C">
          <w:pPr>
            <w:pStyle w:val="Encabezado"/>
            <w:jc w:val="center"/>
            <w:rPr>
              <w:rFonts w:ascii="Montserrat" w:eastAsia="Calibri" w:hAnsi="Montserrat" w:cstheme="minorHAnsi"/>
              <w:sz w:val="28"/>
              <w:szCs w:val="28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Coordinación Técnica de Ingresos y Recaudación</w:t>
          </w:r>
        </w:p>
      </w:tc>
    </w:tr>
    <w:tr w:rsidR="008F1A2C" w14:paraId="62252D16" w14:textId="77777777" w:rsidTr="006B32BC">
      <w:trPr>
        <w:trHeight w:val="178"/>
      </w:trPr>
      <w:tc>
        <w:tcPr>
          <w:tcW w:w="3256" w:type="dxa"/>
          <w:vMerge/>
          <w:vAlign w:val="center"/>
        </w:tcPr>
        <w:p w14:paraId="2047F49E" w14:textId="77777777" w:rsidR="008F1A2C" w:rsidRDefault="008F1A2C" w:rsidP="008F1A2C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6708" w:type="dxa"/>
          <w:vAlign w:val="center"/>
        </w:tcPr>
        <w:p w14:paraId="03800AA6" w14:textId="77777777" w:rsidR="008F1A2C" w:rsidRPr="006E2FEA" w:rsidRDefault="008F1A2C" w:rsidP="008F1A2C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</w:rPr>
          </w:pP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Manual de Usuario de la Plataforma</w:t>
          </w:r>
        </w:p>
      </w:tc>
    </w:tr>
    <w:tr w:rsidR="008F1A2C" w14:paraId="082F30FD" w14:textId="77777777" w:rsidTr="006B32BC">
      <w:tc>
        <w:tcPr>
          <w:tcW w:w="3256" w:type="dxa"/>
          <w:vMerge/>
        </w:tcPr>
        <w:p w14:paraId="473F9A54" w14:textId="77777777" w:rsidR="008F1A2C" w:rsidRDefault="008F1A2C" w:rsidP="008F1A2C">
          <w:pPr>
            <w:pStyle w:val="Encabezado"/>
          </w:pPr>
        </w:p>
      </w:tc>
      <w:tc>
        <w:tcPr>
          <w:tcW w:w="6708" w:type="dxa"/>
          <w:vAlign w:val="center"/>
        </w:tcPr>
        <w:p w14:paraId="6E107396" w14:textId="77777777" w:rsidR="008F1A2C" w:rsidRPr="006E2FEA" w:rsidRDefault="008F1A2C" w:rsidP="008F1A2C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Asistencia y Soluciones de Proyectos VANNY S.A. de C.V.</w:t>
          </w:r>
        </w:p>
      </w:tc>
    </w:tr>
    <w:tr w:rsidR="008F1A2C" w14:paraId="14E74E04" w14:textId="77777777" w:rsidTr="006B32BC">
      <w:tc>
        <w:tcPr>
          <w:tcW w:w="9964" w:type="dxa"/>
          <w:gridSpan w:val="2"/>
        </w:tcPr>
        <w:p w14:paraId="1577182E" w14:textId="77777777" w:rsidR="008F1A2C" w:rsidRPr="006E2FEA" w:rsidRDefault="008F1A2C" w:rsidP="008F1A2C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6E2FEA">
            <w:rPr>
              <w:rFonts w:ascii="Montserrat" w:eastAsia="Calibri" w:hAnsi="Montserrat" w:cstheme="minorHAnsi"/>
              <w:szCs w:val="20"/>
              <w:lang w:val="es-ES_tradnl"/>
            </w:rPr>
            <w:t>No. de Contrato: SF/DA/019-LPE/2024</w:t>
          </w:r>
        </w:p>
      </w:tc>
    </w:tr>
  </w:tbl>
  <w:p w14:paraId="08A8B6DD" w14:textId="77777777" w:rsidR="008F1A2C" w:rsidRDefault="008F1A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1" w15:restartNumberingAfterBreak="0">
    <w:nsid w:val="1CA3567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FF014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620F8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1685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C2407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0B2A5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97345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EC36F90"/>
    <w:multiLevelType w:val="multilevel"/>
    <w:tmpl w:val="8280DAD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●.%2.o.%4."/>
      <w:lvlJc w:val="left"/>
      <w:pPr>
        <w:ind w:left="1728" w:hanging="647"/>
      </w:pPr>
    </w:lvl>
    <w:lvl w:ilvl="4">
      <w:start w:val="1"/>
      <w:numFmt w:val="decimal"/>
      <w:lvlText w:val="●.%2.o.%4.%5."/>
      <w:lvlJc w:val="left"/>
      <w:pPr>
        <w:ind w:left="2232" w:hanging="792"/>
      </w:pPr>
    </w:lvl>
    <w:lvl w:ilvl="5">
      <w:start w:val="1"/>
      <w:numFmt w:val="decimal"/>
      <w:lvlText w:val="●.%2.o.%4.%5.%6."/>
      <w:lvlJc w:val="left"/>
      <w:pPr>
        <w:ind w:left="2736" w:hanging="935"/>
      </w:pPr>
    </w:lvl>
    <w:lvl w:ilvl="6">
      <w:start w:val="1"/>
      <w:numFmt w:val="decimal"/>
      <w:lvlText w:val="●.%2.o.%4.%5.%6.%7."/>
      <w:lvlJc w:val="left"/>
      <w:pPr>
        <w:ind w:left="3240" w:hanging="1080"/>
      </w:pPr>
    </w:lvl>
    <w:lvl w:ilvl="7">
      <w:start w:val="1"/>
      <w:numFmt w:val="decimal"/>
      <w:lvlText w:val="●.%2.o.%4.%5.%6.%7.%8."/>
      <w:lvlJc w:val="left"/>
      <w:pPr>
        <w:ind w:left="3744" w:hanging="1224"/>
      </w:pPr>
    </w:lvl>
    <w:lvl w:ilvl="8">
      <w:start w:val="1"/>
      <w:numFmt w:val="decimal"/>
      <w:lvlText w:val="●.%2.o.%4.%5.%6.%7.%8.%9."/>
      <w:lvlJc w:val="left"/>
      <w:pPr>
        <w:ind w:left="4320" w:hanging="1440"/>
      </w:pPr>
    </w:lvl>
  </w:abstractNum>
  <w:abstractNum w:abstractNumId="10" w15:restartNumberingAfterBreak="0">
    <w:nsid w:val="707C0FE7"/>
    <w:multiLevelType w:val="hybridMultilevel"/>
    <w:tmpl w:val="86EC9D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50387"/>
    <w:multiLevelType w:val="multilevel"/>
    <w:tmpl w:val="CE04F1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7DE46FD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51851512">
    <w:abstractNumId w:val="0"/>
  </w:num>
  <w:num w:numId="2" w16cid:durableId="46682325">
    <w:abstractNumId w:val="8"/>
  </w:num>
  <w:num w:numId="3" w16cid:durableId="1017659728">
    <w:abstractNumId w:val="4"/>
  </w:num>
  <w:num w:numId="4" w16cid:durableId="712146890">
    <w:abstractNumId w:val="12"/>
  </w:num>
  <w:num w:numId="5" w16cid:durableId="1935090667">
    <w:abstractNumId w:val="12"/>
  </w:num>
  <w:num w:numId="6" w16cid:durableId="1440103037">
    <w:abstractNumId w:val="11"/>
  </w:num>
  <w:num w:numId="7" w16cid:durableId="34232989">
    <w:abstractNumId w:val="9"/>
  </w:num>
  <w:num w:numId="8" w16cid:durableId="660355142">
    <w:abstractNumId w:val="1"/>
  </w:num>
  <w:num w:numId="9" w16cid:durableId="1323658076">
    <w:abstractNumId w:val="12"/>
  </w:num>
  <w:num w:numId="10" w16cid:durableId="1735465844">
    <w:abstractNumId w:val="7"/>
  </w:num>
  <w:num w:numId="11" w16cid:durableId="1085416331">
    <w:abstractNumId w:val="12"/>
  </w:num>
  <w:num w:numId="12" w16cid:durableId="540098354">
    <w:abstractNumId w:val="2"/>
  </w:num>
  <w:num w:numId="13" w16cid:durableId="831682869">
    <w:abstractNumId w:val="12"/>
  </w:num>
  <w:num w:numId="14" w16cid:durableId="575558565">
    <w:abstractNumId w:val="5"/>
  </w:num>
  <w:num w:numId="15" w16cid:durableId="1104879058">
    <w:abstractNumId w:val="12"/>
  </w:num>
  <w:num w:numId="16" w16cid:durableId="729571051">
    <w:abstractNumId w:val="6"/>
  </w:num>
  <w:num w:numId="17" w16cid:durableId="709232720">
    <w:abstractNumId w:val="12"/>
  </w:num>
  <w:num w:numId="18" w16cid:durableId="42297413">
    <w:abstractNumId w:val="12"/>
  </w:num>
  <w:num w:numId="19" w16cid:durableId="478306960">
    <w:abstractNumId w:val="12"/>
  </w:num>
  <w:num w:numId="20" w16cid:durableId="470289917">
    <w:abstractNumId w:val="3"/>
  </w:num>
  <w:num w:numId="21" w16cid:durableId="1019505018">
    <w:abstractNumId w:val="12"/>
  </w:num>
  <w:num w:numId="22" w16cid:durableId="1916743840">
    <w:abstractNumId w:val="13"/>
  </w:num>
  <w:num w:numId="23" w16cid:durableId="1621574396">
    <w:abstractNumId w:val="12"/>
  </w:num>
  <w:num w:numId="24" w16cid:durableId="466749819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0B9"/>
    <w:rsid w:val="00006AE3"/>
    <w:rsid w:val="00006C95"/>
    <w:rsid w:val="00011964"/>
    <w:rsid w:val="00026A1B"/>
    <w:rsid w:val="000410A2"/>
    <w:rsid w:val="00044229"/>
    <w:rsid w:val="00051363"/>
    <w:rsid w:val="000560BD"/>
    <w:rsid w:val="0005765E"/>
    <w:rsid w:val="0006628B"/>
    <w:rsid w:val="000714A0"/>
    <w:rsid w:val="0008296C"/>
    <w:rsid w:val="00091BF2"/>
    <w:rsid w:val="00092227"/>
    <w:rsid w:val="00097105"/>
    <w:rsid w:val="000A434D"/>
    <w:rsid w:val="000B2A12"/>
    <w:rsid w:val="000E0ACB"/>
    <w:rsid w:val="000F42FF"/>
    <w:rsid w:val="000F620A"/>
    <w:rsid w:val="00114425"/>
    <w:rsid w:val="00126E29"/>
    <w:rsid w:val="00152F19"/>
    <w:rsid w:val="00154FDD"/>
    <w:rsid w:val="0018098D"/>
    <w:rsid w:val="00192AA6"/>
    <w:rsid w:val="001A36F3"/>
    <w:rsid w:val="001A5ED2"/>
    <w:rsid w:val="001C0850"/>
    <w:rsid w:val="001C2F5F"/>
    <w:rsid w:val="001D27BB"/>
    <w:rsid w:val="00205ADD"/>
    <w:rsid w:val="002123C1"/>
    <w:rsid w:val="0021449A"/>
    <w:rsid w:val="00217345"/>
    <w:rsid w:val="002232B3"/>
    <w:rsid w:val="00232A4D"/>
    <w:rsid w:val="00233257"/>
    <w:rsid w:val="002448B8"/>
    <w:rsid w:val="00245F95"/>
    <w:rsid w:val="00265C80"/>
    <w:rsid w:val="00282968"/>
    <w:rsid w:val="00282EC1"/>
    <w:rsid w:val="002A6F7D"/>
    <w:rsid w:val="002C2D8E"/>
    <w:rsid w:val="002D4A0A"/>
    <w:rsid w:val="002D5288"/>
    <w:rsid w:val="00301BDA"/>
    <w:rsid w:val="00312F2A"/>
    <w:rsid w:val="0031772E"/>
    <w:rsid w:val="00321DC3"/>
    <w:rsid w:val="003222E8"/>
    <w:rsid w:val="00327C75"/>
    <w:rsid w:val="0034240E"/>
    <w:rsid w:val="00345970"/>
    <w:rsid w:val="00353F93"/>
    <w:rsid w:val="0036306D"/>
    <w:rsid w:val="00387649"/>
    <w:rsid w:val="0039002E"/>
    <w:rsid w:val="00390950"/>
    <w:rsid w:val="003C71C2"/>
    <w:rsid w:val="003D6C3C"/>
    <w:rsid w:val="003E3B20"/>
    <w:rsid w:val="004038AD"/>
    <w:rsid w:val="00405922"/>
    <w:rsid w:val="004158CD"/>
    <w:rsid w:val="004209CC"/>
    <w:rsid w:val="00424809"/>
    <w:rsid w:val="00425283"/>
    <w:rsid w:val="004370D6"/>
    <w:rsid w:val="00441381"/>
    <w:rsid w:val="00452A81"/>
    <w:rsid w:val="00471FF7"/>
    <w:rsid w:val="00492D8A"/>
    <w:rsid w:val="004A0EA4"/>
    <w:rsid w:val="004A6440"/>
    <w:rsid w:val="004B001E"/>
    <w:rsid w:val="004C4B21"/>
    <w:rsid w:val="004D3767"/>
    <w:rsid w:val="004D7007"/>
    <w:rsid w:val="004E7A30"/>
    <w:rsid w:val="004F7B19"/>
    <w:rsid w:val="0050303F"/>
    <w:rsid w:val="005030B9"/>
    <w:rsid w:val="0051365D"/>
    <w:rsid w:val="005227A2"/>
    <w:rsid w:val="0053092F"/>
    <w:rsid w:val="00533461"/>
    <w:rsid w:val="00574A25"/>
    <w:rsid w:val="0057644B"/>
    <w:rsid w:val="00586BDF"/>
    <w:rsid w:val="005934B8"/>
    <w:rsid w:val="005A1960"/>
    <w:rsid w:val="005B1C5D"/>
    <w:rsid w:val="005B23FE"/>
    <w:rsid w:val="005B33FE"/>
    <w:rsid w:val="005B608B"/>
    <w:rsid w:val="005B71B7"/>
    <w:rsid w:val="005B74AF"/>
    <w:rsid w:val="005C1A05"/>
    <w:rsid w:val="005C33A5"/>
    <w:rsid w:val="005D3554"/>
    <w:rsid w:val="005D5370"/>
    <w:rsid w:val="005D675C"/>
    <w:rsid w:val="005E115F"/>
    <w:rsid w:val="005E5122"/>
    <w:rsid w:val="005E6316"/>
    <w:rsid w:val="005E6DDE"/>
    <w:rsid w:val="005E71BB"/>
    <w:rsid w:val="0060039F"/>
    <w:rsid w:val="00602D1E"/>
    <w:rsid w:val="006074F6"/>
    <w:rsid w:val="00610483"/>
    <w:rsid w:val="00626AB9"/>
    <w:rsid w:val="00632BEA"/>
    <w:rsid w:val="006350F9"/>
    <w:rsid w:val="0066432E"/>
    <w:rsid w:val="006710E9"/>
    <w:rsid w:val="00677401"/>
    <w:rsid w:val="0069763C"/>
    <w:rsid w:val="006A2AFB"/>
    <w:rsid w:val="006B0154"/>
    <w:rsid w:val="006B6B3E"/>
    <w:rsid w:val="006C3D9F"/>
    <w:rsid w:val="006D3677"/>
    <w:rsid w:val="006E25E8"/>
    <w:rsid w:val="00700597"/>
    <w:rsid w:val="00702504"/>
    <w:rsid w:val="007367BF"/>
    <w:rsid w:val="00752A24"/>
    <w:rsid w:val="00754D73"/>
    <w:rsid w:val="00766972"/>
    <w:rsid w:val="00773A1C"/>
    <w:rsid w:val="00774265"/>
    <w:rsid w:val="00785032"/>
    <w:rsid w:val="00790AD7"/>
    <w:rsid w:val="00790C02"/>
    <w:rsid w:val="00793C46"/>
    <w:rsid w:val="007A7C01"/>
    <w:rsid w:val="007C1AD2"/>
    <w:rsid w:val="007C29CA"/>
    <w:rsid w:val="007C4417"/>
    <w:rsid w:val="00804EB0"/>
    <w:rsid w:val="00811DE2"/>
    <w:rsid w:val="0081549F"/>
    <w:rsid w:val="00822561"/>
    <w:rsid w:val="00827DF3"/>
    <w:rsid w:val="00842B7A"/>
    <w:rsid w:val="00852D1A"/>
    <w:rsid w:val="0085432E"/>
    <w:rsid w:val="00870868"/>
    <w:rsid w:val="00872ED5"/>
    <w:rsid w:val="008966FD"/>
    <w:rsid w:val="008A54F4"/>
    <w:rsid w:val="008A5FDE"/>
    <w:rsid w:val="008C08FF"/>
    <w:rsid w:val="008D3AC7"/>
    <w:rsid w:val="008E0A3B"/>
    <w:rsid w:val="008E39A6"/>
    <w:rsid w:val="008F1A2C"/>
    <w:rsid w:val="00904A57"/>
    <w:rsid w:val="00912C59"/>
    <w:rsid w:val="009134AA"/>
    <w:rsid w:val="00917549"/>
    <w:rsid w:val="00931AAD"/>
    <w:rsid w:val="009358C5"/>
    <w:rsid w:val="00936220"/>
    <w:rsid w:val="00940569"/>
    <w:rsid w:val="009420FF"/>
    <w:rsid w:val="009563C2"/>
    <w:rsid w:val="009564BA"/>
    <w:rsid w:val="00973AF2"/>
    <w:rsid w:val="00982736"/>
    <w:rsid w:val="00991817"/>
    <w:rsid w:val="00995A75"/>
    <w:rsid w:val="009C2C31"/>
    <w:rsid w:val="009C3EC3"/>
    <w:rsid w:val="009C5D04"/>
    <w:rsid w:val="009C6257"/>
    <w:rsid w:val="009C65A8"/>
    <w:rsid w:val="009E5D59"/>
    <w:rsid w:val="009F1FB6"/>
    <w:rsid w:val="009F402E"/>
    <w:rsid w:val="009F45D1"/>
    <w:rsid w:val="009F6F96"/>
    <w:rsid w:val="009F7B7E"/>
    <w:rsid w:val="00A027A6"/>
    <w:rsid w:val="00A03926"/>
    <w:rsid w:val="00A12C38"/>
    <w:rsid w:val="00A17069"/>
    <w:rsid w:val="00A40A7B"/>
    <w:rsid w:val="00A541A5"/>
    <w:rsid w:val="00A61EFF"/>
    <w:rsid w:val="00A65C57"/>
    <w:rsid w:val="00A70A8B"/>
    <w:rsid w:val="00A8201A"/>
    <w:rsid w:val="00A91C63"/>
    <w:rsid w:val="00AD09D6"/>
    <w:rsid w:val="00AD3437"/>
    <w:rsid w:val="00AD48D9"/>
    <w:rsid w:val="00AD53E5"/>
    <w:rsid w:val="00AD7F0E"/>
    <w:rsid w:val="00AE3BC3"/>
    <w:rsid w:val="00AF26AE"/>
    <w:rsid w:val="00AF2D18"/>
    <w:rsid w:val="00AF35BC"/>
    <w:rsid w:val="00B054A5"/>
    <w:rsid w:val="00B1276C"/>
    <w:rsid w:val="00B47720"/>
    <w:rsid w:val="00B47AD9"/>
    <w:rsid w:val="00B53B80"/>
    <w:rsid w:val="00B64055"/>
    <w:rsid w:val="00B65995"/>
    <w:rsid w:val="00B67167"/>
    <w:rsid w:val="00B733FF"/>
    <w:rsid w:val="00B94D67"/>
    <w:rsid w:val="00B959EA"/>
    <w:rsid w:val="00BA25F4"/>
    <w:rsid w:val="00BC36D3"/>
    <w:rsid w:val="00BD0B53"/>
    <w:rsid w:val="00BD0E19"/>
    <w:rsid w:val="00BD592E"/>
    <w:rsid w:val="00BD7331"/>
    <w:rsid w:val="00BE25E0"/>
    <w:rsid w:val="00BE4042"/>
    <w:rsid w:val="00BE7141"/>
    <w:rsid w:val="00BE763C"/>
    <w:rsid w:val="00BF7608"/>
    <w:rsid w:val="00C04640"/>
    <w:rsid w:val="00C1246F"/>
    <w:rsid w:val="00C12B84"/>
    <w:rsid w:val="00C272C8"/>
    <w:rsid w:val="00C427F1"/>
    <w:rsid w:val="00C43215"/>
    <w:rsid w:val="00C51F56"/>
    <w:rsid w:val="00C6067E"/>
    <w:rsid w:val="00C701CD"/>
    <w:rsid w:val="00C73D59"/>
    <w:rsid w:val="00C8057E"/>
    <w:rsid w:val="00C83212"/>
    <w:rsid w:val="00C87712"/>
    <w:rsid w:val="00CB0518"/>
    <w:rsid w:val="00CB663D"/>
    <w:rsid w:val="00CC1396"/>
    <w:rsid w:val="00CC5A85"/>
    <w:rsid w:val="00CC61DB"/>
    <w:rsid w:val="00CD172A"/>
    <w:rsid w:val="00CD1CD6"/>
    <w:rsid w:val="00CD72B9"/>
    <w:rsid w:val="00CE0BD3"/>
    <w:rsid w:val="00CE19EF"/>
    <w:rsid w:val="00CF172C"/>
    <w:rsid w:val="00CF56A7"/>
    <w:rsid w:val="00D100D2"/>
    <w:rsid w:val="00D104F7"/>
    <w:rsid w:val="00D17334"/>
    <w:rsid w:val="00D26CE8"/>
    <w:rsid w:val="00D26F6B"/>
    <w:rsid w:val="00D31479"/>
    <w:rsid w:val="00D91BC6"/>
    <w:rsid w:val="00D97917"/>
    <w:rsid w:val="00DD2953"/>
    <w:rsid w:val="00DE5ABF"/>
    <w:rsid w:val="00E01551"/>
    <w:rsid w:val="00E02CD9"/>
    <w:rsid w:val="00E0451A"/>
    <w:rsid w:val="00E138D2"/>
    <w:rsid w:val="00E13A69"/>
    <w:rsid w:val="00E14EA6"/>
    <w:rsid w:val="00E1698A"/>
    <w:rsid w:val="00E20471"/>
    <w:rsid w:val="00E2167E"/>
    <w:rsid w:val="00E305A8"/>
    <w:rsid w:val="00E36026"/>
    <w:rsid w:val="00E454B4"/>
    <w:rsid w:val="00E52C8A"/>
    <w:rsid w:val="00E5473A"/>
    <w:rsid w:val="00E572EB"/>
    <w:rsid w:val="00E64B51"/>
    <w:rsid w:val="00E70B98"/>
    <w:rsid w:val="00E71A1D"/>
    <w:rsid w:val="00E769C5"/>
    <w:rsid w:val="00E8157F"/>
    <w:rsid w:val="00E87D72"/>
    <w:rsid w:val="00E94919"/>
    <w:rsid w:val="00EB53E0"/>
    <w:rsid w:val="00EB6ED4"/>
    <w:rsid w:val="00ED5788"/>
    <w:rsid w:val="00EE3A5A"/>
    <w:rsid w:val="00F040BF"/>
    <w:rsid w:val="00F135F3"/>
    <w:rsid w:val="00F1552D"/>
    <w:rsid w:val="00F17CE4"/>
    <w:rsid w:val="00F20655"/>
    <w:rsid w:val="00F42F99"/>
    <w:rsid w:val="00F43BC4"/>
    <w:rsid w:val="00F50F09"/>
    <w:rsid w:val="00F53805"/>
    <w:rsid w:val="00F54BA2"/>
    <w:rsid w:val="00F575AF"/>
    <w:rsid w:val="00F62E4B"/>
    <w:rsid w:val="00F634E5"/>
    <w:rsid w:val="00F9308C"/>
    <w:rsid w:val="00F94B6F"/>
    <w:rsid w:val="00FC00D4"/>
    <w:rsid w:val="00FC2392"/>
    <w:rsid w:val="00FF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35CAF8"/>
  <w15:chartTrackingRefBased/>
  <w15:docId w15:val="{EE8D79E9-4DEF-0244-983D-4636CBD6D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D04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aliases w:val="HD2,Heading 2 Hidden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aliases w:val="Heading 3 - old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7B7E"/>
    <w:pPr>
      <w:keepNext/>
      <w:spacing w:before="24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6B6B3E"/>
    <w:pPr>
      <w:keepNext/>
      <w:tabs>
        <w:tab w:val="num" w:pos="1008"/>
      </w:tabs>
      <w:spacing w:before="0" w:after="0" w:line="240" w:lineRule="auto"/>
      <w:ind w:left="1008" w:hanging="1008"/>
      <w:outlineLvl w:val="4"/>
    </w:pPr>
    <w:rPr>
      <w:b/>
      <w:sz w:val="24"/>
    </w:rPr>
  </w:style>
  <w:style w:type="paragraph" w:styleId="Ttulo6">
    <w:name w:val="heading 6"/>
    <w:basedOn w:val="Normal"/>
    <w:next w:val="Normal"/>
    <w:link w:val="Ttulo6Car"/>
    <w:qFormat/>
    <w:rsid w:val="006B6B3E"/>
    <w:pPr>
      <w:keepNext/>
      <w:tabs>
        <w:tab w:val="num" w:pos="1152"/>
        <w:tab w:val="left" w:pos="8364"/>
        <w:tab w:val="left" w:pos="8789"/>
      </w:tabs>
      <w:overflowPunct w:val="0"/>
      <w:autoSpaceDE w:val="0"/>
      <w:autoSpaceDN w:val="0"/>
      <w:adjustRightInd w:val="0"/>
      <w:spacing w:before="0" w:after="0" w:line="240" w:lineRule="auto"/>
      <w:ind w:left="1152" w:hanging="1152"/>
      <w:textAlignment w:val="baseline"/>
      <w:outlineLvl w:val="5"/>
    </w:pPr>
    <w:rPr>
      <w:sz w:val="24"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6B6B3E"/>
    <w:pPr>
      <w:keepNext/>
      <w:tabs>
        <w:tab w:val="num" w:pos="1296"/>
      </w:tabs>
      <w:overflowPunct w:val="0"/>
      <w:autoSpaceDE w:val="0"/>
      <w:autoSpaceDN w:val="0"/>
      <w:adjustRightInd w:val="0"/>
      <w:spacing w:before="0" w:after="0" w:line="240" w:lineRule="auto"/>
      <w:ind w:left="1296" w:hanging="1296"/>
      <w:jc w:val="left"/>
      <w:textAlignment w:val="baseline"/>
      <w:outlineLvl w:val="6"/>
    </w:pPr>
    <w:rPr>
      <w:b/>
      <w:color w:val="FF0000"/>
      <w:sz w:val="24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6B6B3E"/>
    <w:pPr>
      <w:keepNext/>
      <w:tabs>
        <w:tab w:val="num" w:pos="1440"/>
      </w:tabs>
      <w:spacing w:before="0" w:after="0" w:line="240" w:lineRule="auto"/>
      <w:ind w:left="1440" w:hanging="1440"/>
      <w:jc w:val="center"/>
      <w:outlineLvl w:val="7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semiHidden/>
    <w:rsid w:val="00D104F7"/>
    <w:pPr>
      <w:spacing w:before="0" w:after="0"/>
      <w:ind w:left="567"/>
      <w:jc w:val="left"/>
    </w:pPr>
    <w:rPr>
      <w:szCs w:val="20"/>
    </w:rPr>
  </w:style>
  <w:style w:type="paragraph" w:styleId="Ttulo">
    <w:name w:val="Title"/>
    <w:basedOn w:val="Normal"/>
    <w:link w:val="Ttul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Ttul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semiHidden/>
    <w:rsid w:val="003222E8"/>
    <w:pPr>
      <w:spacing w:line="240" w:lineRule="auto"/>
      <w:ind w:left="425"/>
    </w:pPr>
    <w:rPr>
      <w:rFonts w:ascii="Calibri" w:hAnsi="Calibri" w:cs="Arial"/>
      <w:i/>
      <w:color w:val="0070C0"/>
      <w:szCs w:val="20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aliases w:val="h Car"/>
    <w:link w:val="Encabezado"/>
    <w:uiPriority w:val="99"/>
    <w:rsid w:val="006D3677"/>
    <w:rPr>
      <w:rFonts w:ascii="Arial" w:hAnsi="Arial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6D3677"/>
    <w:rPr>
      <w:rFonts w:ascii="Arial" w:hAnsi="Arial"/>
      <w:szCs w:val="24"/>
      <w:lang w:val="es-ES" w:eastAsia="es-ES"/>
    </w:rPr>
  </w:style>
  <w:style w:type="paragraph" w:customStyle="1" w:styleId="Prrafodelista1">
    <w:name w:val="Párrafo de lista1"/>
    <w:basedOn w:val="Normal"/>
    <w:uiPriority w:val="34"/>
    <w:qFormat/>
    <w:rsid w:val="001C2F5F"/>
    <w:pPr>
      <w:spacing w:before="0" w:after="0" w:line="240" w:lineRule="auto"/>
      <w:ind w:left="720"/>
      <w:jc w:val="center"/>
    </w:pPr>
    <w:rPr>
      <w:sz w:val="24"/>
    </w:rPr>
  </w:style>
  <w:style w:type="paragraph" w:styleId="NormalWeb">
    <w:name w:val="Normal (Web)"/>
    <w:basedOn w:val="Normal"/>
    <w:uiPriority w:val="99"/>
    <w:rsid w:val="005D5370"/>
    <w:pPr>
      <w:spacing w:before="100" w:beforeAutospacing="1" w:after="100" w:afterAutospacing="1" w:line="240" w:lineRule="auto"/>
      <w:jc w:val="center"/>
    </w:pPr>
    <w:rPr>
      <w:rFonts w:cs="Arial"/>
      <w:sz w:val="24"/>
      <w:lang w:val="es-MX" w:eastAsia="es-MX"/>
    </w:rPr>
  </w:style>
  <w:style w:type="character" w:customStyle="1" w:styleId="Ttulo4Car">
    <w:name w:val="Título 4 Car"/>
    <w:link w:val="Ttulo4"/>
    <w:uiPriority w:val="9"/>
    <w:semiHidden/>
    <w:rsid w:val="009F7B7E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customStyle="1" w:styleId="InfoBlue0">
    <w:name w:val="InfoBlue"/>
    <w:basedOn w:val="Normal"/>
    <w:next w:val="Textoindependiente"/>
    <w:link w:val="InfoBlueCar0"/>
    <w:autoRedefine/>
    <w:rsid w:val="00852D1A"/>
    <w:pPr>
      <w:widowControl w:val="0"/>
      <w:spacing w:before="0" w:after="120" w:line="240" w:lineRule="atLeast"/>
    </w:pPr>
    <w:rPr>
      <w:i/>
      <w:color w:val="0000FF"/>
      <w:szCs w:val="20"/>
      <w:lang w:val="x-none" w:eastAsia="en-US"/>
    </w:rPr>
  </w:style>
  <w:style w:type="character" w:customStyle="1" w:styleId="InfoBlueCar0">
    <w:name w:val="InfoBlue Car"/>
    <w:link w:val="InfoBlue0"/>
    <w:rsid w:val="00852D1A"/>
    <w:rPr>
      <w:rFonts w:ascii="Arial" w:hAnsi="Arial" w:cs="Arial"/>
      <w:i/>
      <w:color w:val="0000FF"/>
      <w:lang w:eastAsia="en-US"/>
    </w:rPr>
  </w:style>
  <w:style w:type="paragraph" w:customStyle="1" w:styleId="Instrucciones">
    <w:name w:val="Instrucciones"/>
    <w:basedOn w:val="Normal"/>
    <w:autoRedefine/>
    <w:qFormat/>
    <w:rsid w:val="00B94D67"/>
    <w:pPr>
      <w:spacing w:before="0" w:after="120" w:line="240" w:lineRule="auto"/>
    </w:pPr>
    <w:rPr>
      <w:rFonts w:eastAsia="Calibri"/>
      <w:i/>
      <w:color w:val="76923C"/>
      <w:sz w:val="16"/>
      <w:szCs w:val="22"/>
      <w:lang w:val="es-MX" w:eastAsia="en-US"/>
    </w:rPr>
  </w:style>
  <w:style w:type="paragraph" w:styleId="Sangra2detindependiente">
    <w:name w:val="Body Text Indent 2"/>
    <w:basedOn w:val="Normal"/>
    <w:link w:val="Sangra2detindependienteCar"/>
    <w:rsid w:val="002232B3"/>
    <w:pPr>
      <w:spacing w:before="0" w:after="120" w:line="480" w:lineRule="auto"/>
      <w:ind w:left="283"/>
    </w:pPr>
    <w:rPr>
      <w:rFonts w:eastAsia="Calibri"/>
      <w:sz w:val="18"/>
      <w:szCs w:val="22"/>
      <w:lang w:val="x-none" w:eastAsia="en-US"/>
    </w:rPr>
  </w:style>
  <w:style w:type="character" w:customStyle="1" w:styleId="Sangra2detindependienteCar">
    <w:name w:val="Sangría 2 de t. independiente Car"/>
    <w:link w:val="Sangra2detindependiente"/>
    <w:rsid w:val="002232B3"/>
    <w:rPr>
      <w:rFonts w:ascii="Arial" w:eastAsia="Calibri" w:hAnsi="Arial"/>
      <w:sz w:val="18"/>
      <w:szCs w:val="22"/>
      <w:lang w:eastAsia="en-US"/>
    </w:rPr>
  </w:style>
  <w:style w:type="character" w:customStyle="1" w:styleId="Ttulo5Car">
    <w:name w:val="Título 5 Car"/>
    <w:link w:val="Ttulo5"/>
    <w:rsid w:val="006B6B3E"/>
    <w:rPr>
      <w:rFonts w:ascii="Arial" w:hAnsi="Arial" w:cs="Arial"/>
      <w:b/>
      <w:sz w:val="24"/>
      <w:szCs w:val="24"/>
      <w:lang w:val="es-ES" w:eastAsia="es-ES"/>
    </w:rPr>
  </w:style>
  <w:style w:type="character" w:customStyle="1" w:styleId="Ttulo6Car">
    <w:name w:val="Título 6 Car"/>
    <w:link w:val="Ttulo6"/>
    <w:rsid w:val="006B6B3E"/>
    <w:rPr>
      <w:rFonts w:ascii="Arial" w:hAnsi="Arial" w:cs="Arial"/>
      <w:sz w:val="24"/>
      <w:lang w:val="es-ES_tradnl" w:eastAsia="es-ES"/>
    </w:rPr>
  </w:style>
  <w:style w:type="character" w:customStyle="1" w:styleId="Ttulo7Car">
    <w:name w:val="Título 7 Car"/>
    <w:link w:val="Ttulo7"/>
    <w:rsid w:val="006B6B3E"/>
    <w:rPr>
      <w:rFonts w:ascii="Arial" w:hAnsi="Arial"/>
      <w:b/>
      <w:color w:val="FF0000"/>
      <w:sz w:val="24"/>
      <w:lang w:val="es-ES_tradnl" w:eastAsia="es-ES"/>
    </w:rPr>
  </w:style>
  <w:style w:type="character" w:customStyle="1" w:styleId="Ttulo8Car">
    <w:name w:val="Título 8 Car"/>
    <w:link w:val="Ttulo8"/>
    <w:rsid w:val="006B6B3E"/>
    <w:rPr>
      <w:rFonts w:ascii="Arial" w:hAnsi="Arial"/>
      <w:b/>
      <w:sz w:val="24"/>
      <w:szCs w:val="24"/>
      <w:lang w:val="es-ES" w:eastAsia="es-ES"/>
    </w:rPr>
  </w:style>
  <w:style w:type="character" w:customStyle="1" w:styleId="infoblueCar">
    <w:name w:val="infoblue Car"/>
    <w:link w:val="infoblue"/>
    <w:rsid w:val="005D675C"/>
    <w:rPr>
      <w:rFonts w:ascii="Arial" w:eastAsia="Arial Unicode MS" w:hAnsi="Arial"/>
      <w:i/>
      <w:color w:val="0000FF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4A57"/>
    <w:pPr>
      <w:spacing w:before="0"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4A57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D26CE8"/>
    <w:pPr>
      <w:ind w:left="720"/>
      <w:contextualSpacing/>
    </w:pPr>
  </w:style>
  <w:style w:type="character" w:customStyle="1" w:styleId="TtuloCar">
    <w:name w:val="Título Car"/>
    <w:link w:val="Ttulo"/>
    <w:rsid w:val="000F42FF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E769C5"/>
    <w:rPr>
      <w:rFonts w:ascii="Arial" w:hAnsi="Arial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63E058-925F-440C-908B-D991794CC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C:\MetodologiaNew\MDA\IN\XXXX - Alcance del proyecto.dot</Template>
  <TotalTime>188</TotalTime>
  <Pages>12</Pages>
  <Words>1114</Words>
  <Characters>6130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Word</vt:lpstr>
      <vt:lpstr>Plantilla Word</vt:lpstr>
    </vt:vector>
  </TitlesOfParts>
  <Company/>
  <LinksUpToDate>false</LinksUpToDate>
  <CharactersWithSpaces>7230</CharactersWithSpaces>
  <SharedDoc>false</SharedDoc>
  <HLinks>
    <vt:vector size="96" baseType="variant"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_Toc330975817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_Toc330975816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_Toc330975815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_Toc330975814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_Toc330975813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_Toc330975812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_Toc330975811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_Toc330975810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_Toc330975809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_Toc330975808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_Toc330975807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_Toc330975806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_Toc330975805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_Toc330975804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_Toc330975803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_Toc330975802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Word</dc:title>
  <dc:subject>Metodología de Desarrollo de Aplicaciones</dc:subject>
  <dc:creator>Itera</dc:creator>
  <cp:keywords/>
  <cp:lastModifiedBy>octavio.jimenez@nidumtech.mx</cp:lastModifiedBy>
  <cp:revision>14</cp:revision>
  <cp:lastPrinted>2011-06-07T20:50:00Z</cp:lastPrinted>
  <dcterms:created xsi:type="dcterms:W3CDTF">2024-10-25T03:50:00Z</dcterms:created>
  <dcterms:modified xsi:type="dcterms:W3CDTF">2024-12-24T02:34:00Z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